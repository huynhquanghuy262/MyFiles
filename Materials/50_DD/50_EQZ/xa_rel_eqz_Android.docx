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47129621" w:displacedByCustomXml="next"/>
    <w:bookmarkStart w:id="1" w:name="_Toc121799709" w:displacedByCustomXml="next"/>
    <w:bookmarkStart w:id="2" w:name="_Toc348510772" w:displacedByCustomXml="next"/>
    <w:bookmarkStart w:id="3" w:name="_Toc348511327" w:displacedByCustomXml="next"/>
    <w:bookmarkStart w:id="4" w:name="_Toc412387847" w:displacedByCustomXml="next"/>
    <w:bookmarkStart w:id="5" w:name="_Toc412387990" w:displacedByCustomXml="next"/>
    <w:bookmarkStart w:id="6" w:name="_Toc412388095" w:displacedByCustomXml="next"/>
    <w:bookmarkStart w:id="7" w:name="_Toc412390618" w:displacedByCustomXml="next"/>
    <w:bookmarkStart w:id="8" w:name="_Toc412391320" w:displacedByCustomXml="next"/>
    <w:sdt>
      <w:sdtPr>
        <w:rPr>
          <w:rFonts w:cs="Arial"/>
          <w:lang w:val="ja-JP"/>
        </w:rPr>
        <w:id w:val="-2026084350"/>
        <w:docPartObj>
          <w:docPartGallery w:val="Cover Pages"/>
          <w:docPartUnique/>
        </w:docPartObj>
      </w:sdtPr>
      <w:sdtEndPr/>
      <w:sdtContent>
        <w:p w14:paraId="7B23EBFC" w14:textId="75AC8C3A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2C21212D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0E02944A" w14:textId="77777777" w:rsidR="00F61279" w:rsidRPr="00B54EB4" w:rsidRDefault="00F61279" w:rsidP="00860689">
          <w:pPr>
            <w:pStyle w:val="Style1"/>
            <w:spacing w:after="120" w:line="240" w:lineRule="auto"/>
            <w:jc w:val="both"/>
            <w:rPr>
              <w:rFonts w:cs="Arial"/>
            </w:rPr>
          </w:pPr>
        </w:p>
        <w:p w14:paraId="13FFA5AA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518328DF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2FC3E31B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40"/>
            </w:rPr>
          </w:pPr>
          <w:r w:rsidRPr="00B54EB4">
            <w:rPr>
              <w:rFonts w:cs="Arial"/>
              <w:b/>
              <w:sz w:val="40"/>
            </w:rPr>
            <w:t>Document Type: Detail Design</w:t>
          </w:r>
        </w:p>
        <w:p w14:paraId="08EC5276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36"/>
            </w:rPr>
          </w:pPr>
        </w:p>
        <w:p w14:paraId="6D242F9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40"/>
            </w:rPr>
          </w:pPr>
          <w:r w:rsidRPr="00B54EB4">
            <w:rPr>
              <w:rFonts w:cs="Arial"/>
              <w:b/>
              <w:sz w:val="40"/>
            </w:rPr>
            <w:t xml:space="preserve">Document Name: </w:t>
          </w:r>
        </w:p>
        <w:p w14:paraId="20419815" w14:textId="77777777" w:rsidR="00F61279" w:rsidRPr="00B54EB4" w:rsidRDefault="00F61279" w:rsidP="00860689">
          <w:pPr>
            <w:tabs>
              <w:tab w:val="left" w:pos="174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36"/>
            </w:rPr>
          </w:pPr>
          <w:r w:rsidRPr="00B54EB4">
            <w:rPr>
              <w:rFonts w:cs="Arial"/>
              <w:b/>
              <w:sz w:val="36"/>
            </w:rPr>
            <w:tab/>
          </w:r>
        </w:p>
        <w:p w14:paraId="0F741F58" w14:textId="3CEC477A" w:rsidR="00F61279" w:rsidRPr="00B54EB4" w:rsidRDefault="00656E1C" w:rsidP="00860689">
          <w:pPr>
            <w:overflowPunct/>
            <w:autoSpaceDE/>
            <w:autoSpaceDN/>
            <w:adjustRightInd/>
            <w:spacing w:after="120" w:line="240" w:lineRule="auto"/>
            <w:ind w:left="360" w:right="33"/>
            <w:jc w:val="both"/>
            <w:textAlignment w:val="auto"/>
            <w:rPr>
              <w:rFonts w:cs="Arial"/>
              <w:b/>
              <w:kern w:val="2"/>
              <w:sz w:val="44"/>
              <w:szCs w:val="21"/>
            </w:rPr>
          </w:pPr>
          <w:proofErr w:type="spellStart"/>
          <w:r w:rsidRPr="00B54EB4">
            <w:rPr>
              <w:rFonts w:cs="Arial"/>
              <w:b/>
              <w:kern w:val="2"/>
              <w:sz w:val="44"/>
              <w:szCs w:val="21"/>
            </w:rPr>
            <w:t>ADSP</w:t>
          </w:r>
          <w:proofErr w:type="spellEnd"/>
          <w:r w:rsidR="00010A16">
            <w:rPr>
              <w:rFonts w:cs="Arial"/>
              <w:b/>
              <w:kern w:val="2"/>
              <w:sz w:val="44"/>
              <w:szCs w:val="21"/>
            </w:rPr>
            <w:t xml:space="preserve"> </w:t>
          </w:r>
          <w:r w:rsidR="00B13CE9">
            <w:rPr>
              <w:rFonts w:cs="Arial"/>
              <w:b/>
              <w:kern w:val="2"/>
              <w:sz w:val="44"/>
              <w:szCs w:val="21"/>
            </w:rPr>
            <w:t>EQUALIZER</w:t>
          </w:r>
          <w:r w:rsidR="009016E4">
            <w:rPr>
              <w:rFonts w:cs="Arial"/>
              <w:b/>
              <w:kern w:val="2"/>
              <w:sz w:val="44"/>
              <w:szCs w:val="21"/>
            </w:rPr>
            <w:t xml:space="preserve"> </w:t>
          </w:r>
          <w:r w:rsidR="004A7868" w:rsidRPr="00B54EB4">
            <w:rPr>
              <w:rFonts w:cs="Arial"/>
              <w:b/>
              <w:kern w:val="2"/>
              <w:sz w:val="44"/>
              <w:szCs w:val="21"/>
            </w:rPr>
            <w:t>PLUGIN</w:t>
          </w:r>
        </w:p>
        <w:p w14:paraId="6BE82C30" w14:textId="77777777" w:rsidR="00656E1C" w:rsidRPr="00B54EB4" w:rsidRDefault="00656E1C" w:rsidP="00860689">
          <w:pPr>
            <w:overflowPunct/>
            <w:autoSpaceDE/>
            <w:autoSpaceDN/>
            <w:adjustRightInd/>
            <w:spacing w:after="120" w:line="240" w:lineRule="auto"/>
            <w:ind w:left="360" w:right="33"/>
            <w:jc w:val="both"/>
            <w:textAlignment w:val="auto"/>
            <w:rPr>
              <w:rFonts w:cs="Arial"/>
              <w:b/>
              <w:sz w:val="72"/>
            </w:rPr>
          </w:pPr>
        </w:p>
        <w:p w14:paraId="74E331E8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37AEAC0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43095D55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594E5DD8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2E730AC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252D87E3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5EC2CA6F" w14:textId="6356DDA0" w:rsidR="00F61279" w:rsidRPr="00B54EB4" w:rsidRDefault="006F5CD0" w:rsidP="00860689">
          <w:pPr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  <w:r w:rsidRPr="00B54EB4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8912" behindDoc="0" locked="0" layoutInCell="1" allowOverlap="1" wp14:anchorId="0CD794DB" wp14:editId="7B240C94">
                    <wp:simplePos x="0" y="0"/>
                    <wp:positionH relativeFrom="column">
                      <wp:posOffset>3564255</wp:posOffset>
                    </wp:positionH>
                    <wp:positionV relativeFrom="paragraph">
                      <wp:posOffset>13335</wp:posOffset>
                    </wp:positionV>
                    <wp:extent cx="2505075" cy="946150"/>
                    <wp:effectExtent l="0" t="0" r="28575" b="2540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9461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E35F4" w14:textId="77777777" w:rsidR="00D27C3F" w:rsidRPr="00EC1310" w:rsidRDefault="00D27C3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proofErr w:type="spellStart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</w:t>
                                </w:r>
                                <w:proofErr w:type="spellEnd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Design Vietnam Co. Ltd</w:t>
                                </w:r>
                              </w:p>
                              <w:p w14:paraId="3C989C58" w14:textId="77777777" w:rsidR="00D27C3F" w:rsidRPr="00EC1310" w:rsidRDefault="00D27C3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R-Car Software Solution 2 Group</w:t>
                                </w:r>
                              </w:p>
                              <w:p w14:paraId="45B2B97B" w14:textId="77777777" w:rsidR="00D27C3F" w:rsidRPr="00EC1310" w:rsidRDefault="00D27C3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Middleware 1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D794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style="position:absolute;left:0;text-align:left;margin-left:280.65pt;margin-top:1.05pt;width:197.25pt;height:74.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" fillcolor="white [3201]" strokecolor="white [3212]" strokeweight=".5pt">
                    <v:textbox>
                      <w:txbxContent>
                        <w:p w14:paraId="3BEE35F4" w14:textId="77777777" w:rsidR="00D27C3F" w:rsidRPr="00EC1310" w:rsidRDefault="00D27C3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Design Vietnam Co. Ltd</w:t>
                          </w:r>
                        </w:p>
                        <w:p w14:paraId="3C989C58" w14:textId="77777777" w:rsidR="00D27C3F" w:rsidRPr="00EC1310" w:rsidRDefault="00D27C3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R-Car Software Solution 2 Group</w:t>
                          </w:r>
                        </w:p>
                        <w:p w14:paraId="45B2B97B" w14:textId="77777777" w:rsidR="00D27C3F" w:rsidRPr="00EC1310" w:rsidRDefault="00D27C3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Middleware 1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1279" w:rsidRPr="00B54EB4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2768" behindDoc="0" locked="0" layoutInCell="1" allowOverlap="1" wp14:anchorId="1FC23F3D" wp14:editId="4ED619F7">
                    <wp:simplePos x="0" y="0"/>
                    <wp:positionH relativeFrom="column">
                      <wp:posOffset>278130</wp:posOffset>
                    </wp:positionH>
                    <wp:positionV relativeFrom="paragraph">
                      <wp:posOffset>49530</wp:posOffset>
                    </wp:positionV>
                    <wp:extent cx="2581275" cy="1219200"/>
                    <wp:effectExtent l="0" t="0" r="28575" b="1905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81275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8B900" w14:textId="77777777" w:rsidR="00D27C3F" w:rsidRPr="00EC1310" w:rsidRDefault="00D27C3F" w:rsidP="00F61279">
                                <w:pP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proofErr w:type="spellStart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</w:t>
                                </w:r>
                                <w:proofErr w:type="spellEnd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Electronic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s</w:t>
                                </w: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C23F3D" id="Text Box 12" o:spid="_x0000_s1027" type="#_x0000_t202" style="position:absolute;left:0;text-align:left;margin-left:21.9pt;margin-top:3.9pt;width:203.25pt;height:96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" fillcolor="white [3201]" strokecolor="white [3212]" strokeweight=".5pt">
                    <v:textbox>
                      <w:txbxContent>
                        <w:p w14:paraId="7748B900" w14:textId="77777777" w:rsidR="00D27C3F" w:rsidRPr="00EC1310" w:rsidRDefault="00D27C3F" w:rsidP="00F61279">
                          <w:pPr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Electronic</w:t>
                          </w:r>
                          <w:r>
                            <w:rPr>
                              <w:rFonts w:asciiTheme="majorHAnsi" w:hAnsiTheme="majorHAnsi" w:cstheme="majorHAnsi"/>
                              <w:sz w:val="24"/>
                            </w:rPr>
                            <w:t>s</w:t>
                          </w: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Corporation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DCDC4A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  <w:r w:rsidRPr="00B54EB4">
            <w:rPr>
              <w:rFonts w:cs="Arial"/>
              <w:lang w:val="ja-JP"/>
            </w:rPr>
            <w:tab/>
          </w:r>
        </w:p>
        <w:p w14:paraId="40FBE62A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AB9A6A9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5F3B6D38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05D9F6A8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5D8416F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C7BBCAF" w14:textId="6966A77A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</w:rPr>
          </w:pPr>
        </w:p>
        <w:p w14:paraId="52023C0C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580"/>
            <w:jc w:val="both"/>
            <w:textAlignment w:val="auto"/>
            <w:rPr>
              <w:rFonts w:cs="Arial"/>
              <w:lang w:val="ja-JP"/>
            </w:rPr>
          </w:pPr>
          <w:r w:rsidRPr="00B54EB4">
            <w:rPr>
              <w:rFonts w:cs="Arial"/>
            </w:rPr>
            <w:tab/>
          </w:r>
        </w:p>
        <w:p w14:paraId="350BC646" w14:textId="77777777" w:rsidR="00F61279" w:rsidRPr="00B54EB4" w:rsidRDefault="00912477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eastAsiaTheme="majorEastAsia" w:cs="Arial"/>
              <w:b/>
              <w:bCs/>
              <w:color w:val="365F91" w:themeColor="accent1" w:themeShade="BF"/>
              <w:sz w:val="28"/>
              <w:szCs w:val="28"/>
              <w:lang w:val="ja-JP" w:eastAsia="ja-JP"/>
            </w:rPr>
          </w:pPr>
        </w:p>
      </w:sdtContent>
    </w:sdt>
    <w:p w14:paraId="7E9FFF43" w14:textId="173995A1" w:rsidR="001279C8" w:rsidRDefault="00F61279" w:rsidP="00B13CE9">
      <w:pPr>
        <w:pStyle w:val="TOCHeading"/>
        <w:tabs>
          <w:tab w:val="clear" w:pos="600"/>
          <w:tab w:val="clear" w:pos="800"/>
          <w:tab w:val="left" w:pos="1140"/>
        </w:tabs>
        <w:spacing w:line="240" w:lineRule="auto"/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</w:pPr>
      <w:r w:rsidRPr="00B54EB4"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lastRenderedPageBreak/>
        <w:t xml:space="preserve"> </w:t>
      </w:r>
      <w:r w:rsidR="00B13CE9"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tab/>
      </w:r>
    </w:p>
    <w:sdt>
      <w:sdtPr>
        <w:rPr>
          <w:rFonts w:ascii="Arial" w:eastAsia="MS Mincho" w:hAnsi="Arial" w:cs="Arial"/>
          <w:b w:val="0"/>
          <w:bCs w:val="0"/>
          <w:color w:val="000000" w:themeColor="text1"/>
          <w:sz w:val="24"/>
          <w:szCs w:val="20"/>
          <w:lang w:val="ja-JP" w:eastAsia="en-US"/>
        </w:rPr>
        <w:id w:val="-1176337185"/>
        <w:docPartObj>
          <w:docPartGallery w:val="Table of Contents"/>
          <w:docPartUnique/>
        </w:docPartObj>
      </w:sdtPr>
      <w:sdtEndPr>
        <w:rPr>
          <w:color w:val="auto"/>
          <w:sz w:val="20"/>
        </w:rPr>
      </w:sdtEndPr>
      <w:sdtContent>
        <w:p w14:paraId="7D5AD9A7" w14:textId="37B38FCA" w:rsidR="00F23785" w:rsidRPr="00B54EB4" w:rsidRDefault="00F23785" w:rsidP="00860689">
          <w:pPr>
            <w:pStyle w:val="TOCHeading"/>
            <w:tabs>
              <w:tab w:val="clear" w:pos="600"/>
              <w:tab w:val="clear" w:pos="800"/>
              <w:tab w:val="left" w:pos="1410"/>
            </w:tabs>
            <w:spacing w:line="240" w:lineRule="auto"/>
            <w:rPr>
              <w:rFonts w:ascii="Arial" w:hAnsi="Arial" w:cs="Arial"/>
              <w:color w:val="000000" w:themeColor="text1"/>
              <w:sz w:val="32"/>
              <w:szCs w:val="20"/>
            </w:rPr>
          </w:pPr>
          <w:r w:rsidRPr="00B54EB4">
            <w:rPr>
              <w:rFonts w:ascii="Arial" w:hAnsi="Arial" w:cs="Arial"/>
              <w:color w:val="000000" w:themeColor="text1"/>
              <w:sz w:val="32"/>
              <w:szCs w:val="20"/>
              <w:lang w:val="ja-JP"/>
            </w:rPr>
            <w:t>Table of Contents</w:t>
          </w:r>
        </w:p>
        <w:p w14:paraId="12DA845E" w14:textId="08171888" w:rsidR="00922B11" w:rsidRDefault="00CD7E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TOC \o "1-4" \h \z \u </w:instrText>
          </w:r>
          <w:r>
            <w:rPr>
              <w:rFonts w:cs="Arial"/>
            </w:rPr>
            <w:fldChar w:fldCharType="separate"/>
          </w:r>
          <w:hyperlink w:anchor="_Toc528676269" w:history="1">
            <w:r w:rsidR="00922B11" w:rsidRPr="00F3127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Overview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_Toc528676269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6414D0BB" w14:textId="4E09B8D8" w:rsidR="00922B11" w:rsidRDefault="0091247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0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1.1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Configuration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_Toc528676270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0D9873D2" w14:textId="164DC662" w:rsidR="00922B11" w:rsidRDefault="0091247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1" w:history="1">
            <w:r w:rsidR="00922B11" w:rsidRPr="00F3127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Function list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_Toc528676271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2CA0099F" w14:textId="6135E6F3" w:rsidR="00922B11" w:rsidRDefault="0091247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2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2.1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API specifications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_Toc528676272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29DD36F" w14:textId="041FFA5B" w:rsidR="00922B11" w:rsidRDefault="0091247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3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2.2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Internal functions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_Toc528676273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6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4BC5056B" w14:textId="535C7D5A" w:rsidR="00922B11" w:rsidRDefault="0091247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4" w:history="1">
            <w:r w:rsidR="00922B11" w:rsidRPr="00F3127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Detail information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_Toc528676274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7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606DA745" w14:textId="23FC2703" w:rsidR="00922B11" w:rsidRDefault="0091247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5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3.1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Data type, macro definition and variable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_Toc528676275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7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69B6F441" w14:textId="0F4C1C81" w:rsidR="00922B11" w:rsidRDefault="0091247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6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3.2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Function definition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_Toc528676276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9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2AC55AEC" w14:textId="43C0C1F5" w:rsidR="00922B11" w:rsidRDefault="0091247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7" w:history="1">
            <w:r w:rsidR="00922B11" w:rsidRPr="00F3127B">
              <w:rPr>
                <w:rStyle w:val="Hyperlink"/>
                <w:rFonts w:ascii="Arial" w:hAnsi="Arial"/>
                <w:noProof/>
              </w:rPr>
              <w:t>3.2.1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noProof/>
              </w:rPr>
              <w:t>Supported functions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_Toc528676277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9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703DEC7E" w14:textId="011F5F57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8" w:history="1">
            <w:r w:rsidR="00922B11" w:rsidRPr="00F3127B">
              <w:rPr>
                <w:rStyle w:val="Hyperlink"/>
                <w:rFonts w:cs="Arial"/>
                <w:noProof/>
              </w:rPr>
              <w:t>3.2.1.1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xa_rel_eqz_reset_bqbuff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_Toc528676278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9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2A69909" w14:textId="5289081D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79" w:history="1">
            <w:r w:rsidR="00922B11" w:rsidRPr="00F3127B">
              <w:rPr>
                <w:rStyle w:val="Hyperlink"/>
                <w:rFonts w:cs="Arial"/>
                <w:noProof/>
              </w:rPr>
              <w:t>3.2.1.2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xa_rel_eqz_init_params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_Toc528676279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10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C499A1B" w14:textId="69368A23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0" w:history="1">
            <w:r w:rsidR="00922B11" w:rsidRPr="00F3127B">
              <w:rPr>
                <w:rStyle w:val="Hyperlink"/>
                <w:rFonts w:cs="Arial"/>
                <w:noProof/>
              </w:rPr>
              <w:t>3.2.1.3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xa_rel_eqz_set_coef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_Toc528676280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11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4EA9BB40" w14:textId="37805C76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1" w:history="1">
            <w:r w:rsidR="00922B11" w:rsidRPr="00F3127B">
              <w:rPr>
                <w:rStyle w:val="Hyperlink"/>
                <w:rFonts w:cs="Arial"/>
                <w:noProof/>
              </w:rPr>
              <w:t>3.2.1.4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xa_rel_eqz_set_gcoef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_Toc528676281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12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60815DFD" w14:textId="6ADCFC2D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2" w:history="1">
            <w:r w:rsidR="00922B11" w:rsidRPr="00F3127B">
              <w:rPr>
                <w:rStyle w:val="Hyperlink"/>
                <w:rFonts w:cs="Arial"/>
                <w:noProof/>
              </w:rPr>
              <w:t>3.2.1.5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xa_rel_eqz_do_execute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_Toc528676282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13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5DFFA7A6" w14:textId="40C1F03A" w:rsidR="00922B11" w:rsidRDefault="0091247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3" w:history="1">
            <w:r w:rsidR="00922B11" w:rsidRPr="00F3127B">
              <w:rPr>
                <w:rStyle w:val="Hyperlink"/>
                <w:rFonts w:ascii="Arial" w:hAnsi="Arial" w:cs="Arial"/>
                <w:noProof/>
              </w:rPr>
              <w:t>3.2.2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ascii="Arial" w:hAnsi="Arial" w:cs="Arial"/>
                <w:noProof/>
              </w:rPr>
              <w:t>Command processing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_Toc528676283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33CF64FF" w14:textId="0C096EDA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4" w:history="1">
            <w:r w:rsidR="00922B11" w:rsidRPr="00F3127B">
              <w:rPr>
                <w:rStyle w:val="Hyperlink"/>
                <w:rFonts w:cs="Arial"/>
                <w:noProof/>
              </w:rPr>
              <w:t>3.2.2.1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xa_releqz_get_api_lib_id_string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_Toc528676284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36624E5F" w14:textId="7BB7D1E6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5" w:history="1">
            <w:r w:rsidR="00922B11" w:rsidRPr="00F3127B">
              <w:rPr>
                <w:rStyle w:val="Hyperlink"/>
                <w:rFonts w:cs="Arial"/>
                <w:noProof/>
              </w:rPr>
              <w:t>3.2.2.2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xa_releqz_get_api_size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_Toc528676285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74657424" w14:textId="33F073F1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6" w:history="1">
            <w:r w:rsidR="00922B11" w:rsidRPr="00F3127B">
              <w:rPr>
                <w:rStyle w:val="Hyperlink"/>
                <w:rFonts w:cs="Arial"/>
                <w:noProof/>
              </w:rPr>
              <w:t>3.2.2.3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xa_releqz_init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_Toc528676286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16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73257CEA" w14:textId="534E74B9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7" w:history="1">
            <w:r w:rsidR="00922B11" w:rsidRPr="00F3127B">
              <w:rPr>
                <w:rStyle w:val="Hyperlink"/>
                <w:rFonts w:cs="Arial"/>
                <w:noProof/>
              </w:rPr>
              <w:t>3.2.2.4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xa_releqz_get_memtabs_size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_Toc528676287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21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00361652" w14:textId="046450FA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8" w:history="1">
            <w:r w:rsidR="00922B11" w:rsidRPr="00F3127B">
              <w:rPr>
                <w:rStyle w:val="Hyperlink"/>
                <w:rFonts w:cs="Arial"/>
                <w:noProof/>
              </w:rPr>
              <w:t>3.2.2.5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xa_releqz_set_memtabs_ptr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_Toc528676288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22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3602FE43" w14:textId="7D4E77DB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89" w:history="1">
            <w:r w:rsidR="00922B11" w:rsidRPr="00F3127B">
              <w:rPr>
                <w:rStyle w:val="Hyperlink"/>
                <w:rFonts w:cs="Arial"/>
                <w:noProof/>
              </w:rPr>
              <w:t>3.2.2.6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xa_releqz_get_n_memtabs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_Toc528676289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2BE12C34" w14:textId="07859A7E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0" w:history="1">
            <w:r w:rsidR="00922B11" w:rsidRPr="00F3127B">
              <w:rPr>
                <w:rStyle w:val="Hyperlink"/>
                <w:noProof/>
              </w:rPr>
              <w:t>3.2.2.7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noProof/>
              </w:rPr>
              <w:t>xa_releqz_get_mem_info_size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_Toc528676290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7869A346" w14:textId="44D3C8A6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1" w:history="1">
            <w:r w:rsidR="00922B11" w:rsidRPr="00F3127B">
              <w:rPr>
                <w:rStyle w:val="Hyperlink"/>
                <w:rFonts w:cs="Arial"/>
                <w:noProof/>
              </w:rPr>
              <w:t>3.2.2.8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xa_releqz_get_mem_info_alignment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_Toc528676291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27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07A9B336" w14:textId="65965487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2" w:history="1">
            <w:r w:rsidR="00922B11" w:rsidRPr="00F3127B">
              <w:rPr>
                <w:rStyle w:val="Hyperlink"/>
                <w:rFonts w:cs="Arial"/>
                <w:noProof/>
              </w:rPr>
              <w:t>3.2.2.9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xa_releqz_get_mem_info_type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_Toc528676292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29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44CDEFC" w14:textId="4900E952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3" w:history="1">
            <w:r w:rsidR="00922B11" w:rsidRPr="00F3127B">
              <w:rPr>
                <w:rStyle w:val="Hyperlink"/>
                <w:rFonts w:cs="Arial"/>
                <w:noProof/>
              </w:rPr>
              <w:t>3.2.2.10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xa_releqz_set_mem_ptr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_Toc528676293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31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64131E25" w14:textId="276D303F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4" w:history="1">
            <w:r w:rsidR="00922B11" w:rsidRPr="00F3127B">
              <w:rPr>
                <w:rStyle w:val="Hyperlink"/>
                <w:rFonts w:cs="Arial"/>
                <w:noProof/>
              </w:rPr>
              <w:t>3.2.2.11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xa_releqz_input_over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_Toc528676294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33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4C785EE9" w14:textId="178A0D9F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5" w:history="1">
            <w:r w:rsidR="00922B11" w:rsidRPr="00F3127B">
              <w:rPr>
                <w:rStyle w:val="Hyperlink"/>
                <w:rFonts w:cs="Arial"/>
                <w:noProof/>
              </w:rPr>
              <w:t>3.2.2.12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xa_releqz_set_input_bytes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_Toc528676295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34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40DDF8F2" w14:textId="378CE652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6" w:history="1">
            <w:r w:rsidR="00922B11" w:rsidRPr="00F3127B">
              <w:rPr>
                <w:rStyle w:val="Hyperlink"/>
                <w:rFonts w:cs="Arial"/>
                <w:noProof/>
              </w:rPr>
              <w:t>3.2.2.13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xa_releqz_get_curidx_input_buf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_Toc528676296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EA42FC3" w14:textId="3B215EF8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7" w:history="1">
            <w:r w:rsidR="00922B11" w:rsidRPr="00F3127B">
              <w:rPr>
                <w:rStyle w:val="Hyperlink"/>
                <w:rFonts w:cs="Arial"/>
                <w:noProof/>
              </w:rPr>
              <w:t>3.2.2.14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xa_releqz_execute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_Toc528676297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36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BC90922" w14:textId="215D75D0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8" w:history="1">
            <w:r w:rsidR="00922B11" w:rsidRPr="00F3127B">
              <w:rPr>
                <w:rStyle w:val="Hyperlink"/>
                <w:rFonts w:cs="Arial"/>
                <w:noProof/>
              </w:rPr>
              <w:t>3.2.2.15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xa_releqz_get_output_bytes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_Toc528676298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37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0A702729" w14:textId="10C6E81A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299" w:history="1">
            <w:r w:rsidR="00922B11" w:rsidRPr="00F3127B">
              <w:rPr>
                <w:rStyle w:val="Hyperlink"/>
                <w:rFonts w:cs="Arial"/>
                <w:noProof/>
              </w:rPr>
              <w:t>3.2.2.16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xa_releqz_set_config_param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_Toc528676299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38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0B9B0027" w14:textId="1792C3EC" w:rsidR="00922B11" w:rsidRDefault="00912477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300" w:history="1">
            <w:r w:rsidR="00922B11" w:rsidRPr="00F3127B">
              <w:rPr>
                <w:rStyle w:val="Hyperlink"/>
                <w:rFonts w:cs="Arial"/>
                <w:noProof/>
              </w:rPr>
              <w:t>3.2.2.17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xa_releqz_get_config_param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_Toc528676300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45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54618ABE" w14:textId="39F75110" w:rsidR="00922B11" w:rsidRDefault="0091247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8676301" w:history="1">
            <w:r w:rsidR="00922B11" w:rsidRPr="00F3127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922B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22B11" w:rsidRPr="00F3127B">
              <w:rPr>
                <w:rStyle w:val="Hyperlink"/>
                <w:rFonts w:cs="Arial"/>
                <w:noProof/>
              </w:rPr>
              <w:t>Revision history</w:t>
            </w:r>
            <w:r w:rsidR="00922B11">
              <w:rPr>
                <w:noProof/>
                <w:webHidden/>
              </w:rPr>
              <w:tab/>
            </w:r>
            <w:r w:rsidR="00922B11">
              <w:rPr>
                <w:noProof/>
                <w:webHidden/>
              </w:rPr>
              <w:fldChar w:fldCharType="begin"/>
            </w:r>
            <w:r w:rsidR="00922B11">
              <w:rPr>
                <w:noProof/>
                <w:webHidden/>
              </w:rPr>
              <w:instrText xml:space="preserve"> PAGEREF _Toc528676301 \h </w:instrText>
            </w:r>
            <w:r w:rsidR="00922B11">
              <w:rPr>
                <w:noProof/>
                <w:webHidden/>
              </w:rPr>
            </w:r>
            <w:r w:rsidR="00922B11">
              <w:rPr>
                <w:noProof/>
                <w:webHidden/>
              </w:rPr>
              <w:fldChar w:fldCharType="separate"/>
            </w:r>
            <w:r w:rsidR="002650BF">
              <w:rPr>
                <w:noProof/>
                <w:webHidden/>
              </w:rPr>
              <w:t>47</w:t>
            </w:r>
            <w:r w:rsidR="00922B11">
              <w:rPr>
                <w:noProof/>
                <w:webHidden/>
              </w:rPr>
              <w:fldChar w:fldCharType="end"/>
            </w:r>
          </w:hyperlink>
        </w:p>
        <w:p w14:paraId="1128AA0F" w14:textId="0572740B" w:rsidR="00F23785" w:rsidRPr="00B54EB4" w:rsidRDefault="00CD7E33" w:rsidP="00860689">
          <w:pPr>
            <w:spacing w:after="120" w:line="240" w:lineRule="auto"/>
            <w:jc w:val="both"/>
            <w:rPr>
              <w:rFonts w:cs="Arial"/>
            </w:rPr>
          </w:pPr>
          <w:r>
            <w:rPr>
              <w:rFonts w:asciiTheme="majorHAnsi" w:hAnsiTheme="majorHAnsi" w:cs="Arial"/>
            </w:rPr>
            <w:fldChar w:fldCharType="end"/>
          </w:r>
        </w:p>
      </w:sdtContent>
    </w:sdt>
    <w:p w14:paraId="7F46D3BF" w14:textId="629F11BD" w:rsidR="008932E2" w:rsidRPr="00B54EB4" w:rsidRDefault="00B33FC9" w:rsidP="00860689">
      <w:pPr>
        <w:pStyle w:val="Arial16pt0mm403"/>
        <w:spacing w:after="120" w:line="240" w:lineRule="auto"/>
        <w:jc w:val="both"/>
        <w:rPr>
          <w:rFonts w:ascii="Arial" w:hAnsi="Arial" w:cs="Arial"/>
        </w:rPr>
      </w:pPr>
      <w:r w:rsidRPr="00B54EB4">
        <w:rPr>
          <w:rFonts w:ascii="Arial" w:hAnsi="Arial" w:cs="Arial"/>
        </w:rPr>
        <w:lastRenderedPageBreak/>
        <w:t>List of Figures</w:t>
      </w:r>
      <w:bookmarkEnd w:id="0"/>
    </w:p>
    <w:p w14:paraId="3B0541A0" w14:textId="7D7812F5" w:rsidR="00922B11" w:rsidRDefault="0089129E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4EB4">
        <w:rPr>
          <w:rFonts w:cs="Arial"/>
        </w:rPr>
        <w:fldChar w:fldCharType="begin"/>
      </w:r>
      <w:r w:rsidRPr="00B54EB4">
        <w:rPr>
          <w:rFonts w:cs="Arial"/>
        </w:rPr>
        <w:instrText xml:space="preserve"> TOC \h \z \c "Figure" </w:instrText>
      </w:r>
      <w:r w:rsidRPr="00B54EB4">
        <w:rPr>
          <w:rFonts w:cs="Arial"/>
        </w:rPr>
        <w:fldChar w:fldCharType="separate"/>
      </w:r>
      <w:hyperlink w:anchor="_Toc528676302" w:history="1">
        <w:r w:rsidR="00922B11" w:rsidRPr="00903FF9">
          <w:rPr>
            <w:rStyle w:val="Hyperlink"/>
            <w:rFonts w:cs="Arial"/>
            <w:noProof/>
          </w:rPr>
          <w:t>Figure 1</w:t>
        </w:r>
        <w:r w:rsidR="00922B11" w:rsidRPr="00903FF9">
          <w:rPr>
            <w:rStyle w:val="Hyperlink"/>
            <w:rFonts w:cs="Arial"/>
            <w:noProof/>
          </w:rPr>
          <w:noBreakHyphen/>
          <w:t>1 The software architecture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_Toc528676302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</w:t>
        </w:r>
        <w:r w:rsidR="00922B11">
          <w:rPr>
            <w:noProof/>
            <w:webHidden/>
          </w:rPr>
          <w:fldChar w:fldCharType="end"/>
        </w:r>
      </w:hyperlink>
    </w:p>
    <w:p w14:paraId="53B366C6" w14:textId="5685CB47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3" w:history="1">
        <w:r w:rsidR="00922B11" w:rsidRPr="00903FF9">
          <w:rPr>
            <w:rStyle w:val="Hyperlink"/>
            <w:rFonts w:cs="Arial"/>
            <w:noProof/>
          </w:rPr>
          <w:t>Figure 2</w:t>
        </w:r>
        <w:r w:rsidR="00922B11" w:rsidRPr="00903FF9">
          <w:rPr>
            <w:rStyle w:val="Hyperlink"/>
            <w:rFonts w:cs="Arial"/>
            <w:noProof/>
          </w:rPr>
          <w:noBreakHyphen/>
          <w:t>1 xa_rel_eqz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_Toc528676303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5</w:t>
        </w:r>
        <w:r w:rsidR="00922B11">
          <w:rPr>
            <w:noProof/>
            <w:webHidden/>
          </w:rPr>
          <w:fldChar w:fldCharType="end"/>
        </w:r>
      </w:hyperlink>
    </w:p>
    <w:p w14:paraId="247A96FE" w14:textId="0E0F629C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4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 xa_rel_eqz_reset_bqbuff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_Toc528676304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9</w:t>
        </w:r>
        <w:r w:rsidR="00922B11">
          <w:rPr>
            <w:noProof/>
            <w:webHidden/>
          </w:rPr>
          <w:fldChar w:fldCharType="end"/>
        </w:r>
      </w:hyperlink>
    </w:p>
    <w:p w14:paraId="0DFF58AE" w14:textId="2E959467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5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 xa_rel_eqz_init_params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_Toc528676305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10</w:t>
        </w:r>
        <w:r w:rsidR="00922B11">
          <w:rPr>
            <w:noProof/>
            <w:webHidden/>
          </w:rPr>
          <w:fldChar w:fldCharType="end"/>
        </w:r>
      </w:hyperlink>
    </w:p>
    <w:p w14:paraId="17F9CCDA" w14:textId="31E3AE86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6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 xa_rel_eqz_set_coef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_Toc528676306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11</w:t>
        </w:r>
        <w:r w:rsidR="00922B11">
          <w:rPr>
            <w:noProof/>
            <w:webHidden/>
          </w:rPr>
          <w:fldChar w:fldCharType="end"/>
        </w:r>
      </w:hyperlink>
    </w:p>
    <w:p w14:paraId="65347F2A" w14:textId="75A54764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7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4 xa_rel_eqz_set_gcoef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_Toc528676307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12</w:t>
        </w:r>
        <w:r w:rsidR="00922B11">
          <w:rPr>
            <w:noProof/>
            <w:webHidden/>
          </w:rPr>
          <w:fldChar w:fldCharType="end"/>
        </w:r>
      </w:hyperlink>
    </w:p>
    <w:p w14:paraId="29FF6266" w14:textId="6A4F1CD4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8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5 xa_rel_eqz_do_execute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_Toc528676308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13</w:t>
        </w:r>
        <w:r w:rsidR="00922B11">
          <w:rPr>
            <w:noProof/>
            <w:webHidden/>
          </w:rPr>
          <w:fldChar w:fldCharType="end"/>
        </w:r>
      </w:hyperlink>
    </w:p>
    <w:p w14:paraId="456EAB5C" w14:textId="0BACE84D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09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6 xa_releqz_get_api_lib_id_string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_Toc528676309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14</w:t>
        </w:r>
        <w:r w:rsidR="00922B11">
          <w:rPr>
            <w:noProof/>
            <w:webHidden/>
          </w:rPr>
          <w:fldChar w:fldCharType="end"/>
        </w:r>
      </w:hyperlink>
    </w:p>
    <w:p w14:paraId="41B0CD20" w14:textId="3448B557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0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7 xa_releqz_get_api_size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_Toc528676310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15</w:t>
        </w:r>
        <w:r w:rsidR="00922B11">
          <w:rPr>
            <w:noProof/>
            <w:webHidden/>
          </w:rPr>
          <w:fldChar w:fldCharType="end"/>
        </w:r>
      </w:hyperlink>
    </w:p>
    <w:p w14:paraId="36BA2343" w14:textId="45751A32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1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8 xa_releqz_init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_Toc528676311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17</w:t>
        </w:r>
        <w:r w:rsidR="00922B11">
          <w:rPr>
            <w:noProof/>
            <w:webHidden/>
          </w:rPr>
          <w:fldChar w:fldCharType="end"/>
        </w:r>
      </w:hyperlink>
    </w:p>
    <w:p w14:paraId="1DE784A1" w14:textId="5FFE24AC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2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9 xa_releqz_init (A)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_Toc528676312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18</w:t>
        </w:r>
        <w:r w:rsidR="00922B11">
          <w:rPr>
            <w:noProof/>
            <w:webHidden/>
          </w:rPr>
          <w:fldChar w:fldCharType="end"/>
        </w:r>
      </w:hyperlink>
    </w:p>
    <w:p w14:paraId="55D7CC4F" w14:textId="53175413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3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10 xa_releqz_init (B)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_Toc528676313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18</w:t>
        </w:r>
        <w:r w:rsidR="00922B11">
          <w:rPr>
            <w:noProof/>
            <w:webHidden/>
          </w:rPr>
          <w:fldChar w:fldCharType="end"/>
        </w:r>
      </w:hyperlink>
    </w:p>
    <w:p w14:paraId="52C5D8E7" w14:textId="2B18482D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4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11 xa_releqz_init (C)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_Toc528676314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19</w:t>
        </w:r>
        <w:r w:rsidR="00922B11">
          <w:rPr>
            <w:noProof/>
            <w:webHidden/>
          </w:rPr>
          <w:fldChar w:fldCharType="end"/>
        </w:r>
      </w:hyperlink>
    </w:p>
    <w:p w14:paraId="0B1EE678" w14:textId="00AFD00D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5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12 xa_releqz_init (D)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_Toc528676315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20</w:t>
        </w:r>
        <w:r w:rsidR="00922B11">
          <w:rPr>
            <w:noProof/>
            <w:webHidden/>
          </w:rPr>
          <w:fldChar w:fldCharType="end"/>
        </w:r>
      </w:hyperlink>
    </w:p>
    <w:p w14:paraId="3B7C472F" w14:textId="249573FB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6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13 xa_releqz_get_memtabs_size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_Toc528676316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21</w:t>
        </w:r>
        <w:r w:rsidR="00922B11">
          <w:rPr>
            <w:noProof/>
            <w:webHidden/>
          </w:rPr>
          <w:fldChar w:fldCharType="end"/>
        </w:r>
      </w:hyperlink>
    </w:p>
    <w:p w14:paraId="29C3BBC1" w14:textId="2C504625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7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14 xa_releqz_set_memtabs_ptr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_Toc528676317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23</w:t>
        </w:r>
        <w:r w:rsidR="00922B11">
          <w:rPr>
            <w:noProof/>
            <w:webHidden/>
          </w:rPr>
          <w:fldChar w:fldCharType="end"/>
        </w:r>
      </w:hyperlink>
    </w:p>
    <w:p w14:paraId="5506A13F" w14:textId="26445E3F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8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15 xa_releqz_get_n_memtabs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_Toc528676318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24</w:t>
        </w:r>
        <w:r w:rsidR="00922B11">
          <w:rPr>
            <w:noProof/>
            <w:webHidden/>
          </w:rPr>
          <w:fldChar w:fldCharType="end"/>
        </w:r>
      </w:hyperlink>
    </w:p>
    <w:p w14:paraId="7A64C852" w14:textId="73BE52F8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19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16 xa_releqz_get_mem_info_size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_Toc528676319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26</w:t>
        </w:r>
        <w:r w:rsidR="00922B11">
          <w:rPr>
            <w:noProof/>
            <w:webHidden/>
          </w:rPr>
          <w:fldChar w:fldCharType="end"/>
        </w:r>
      </w:hyperlink>
    </w:p>
    <w:p w14:paraId="0765FB36" w14:textId="6E98DDCE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0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17 xa_releqz_get_mem_info_alignment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_Toc528676320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28</w:t>
        </w:r>
        <w:r w:rsidR="00922B11">
          <w:rPr>
            <w:noProof/>
            <w:webHidden/>
          </w:rPr>
          <w:fldChar w:fldCharType="end"/>
        </w:r>
      </w:hyperlink>
    </w:p>
    <w:p w14:paraId="6E62FF2F" w14:textId="3325B7BB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1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18 xa_releqz_get_mem_info_type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_Toc528676321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30</w:t>
        </w:r>
        <w:r w:rsidR="00922B11">
          <w:rPr>
            <w:noProof/>
            <w:webHidden/>
          </w:rPr>
          <w:fldChar w:fldCharType="end"/>
        </w:r>
      </w:hyperlink>
    </w:p>
    <w:p w14:paraId="66E4B398" w14:textId="1CAAC06F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2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19 xa_releqz_set_mem_ptr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_Toc528676322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32</w:t>
        </w:r>
        <w:r w:rsidR="00922B11">
          <w:rPr>
            <w:noProof/>
            <w:webHidden/>
          </w:rPr>
          <w:fldChar w:fldCharType="end"/>
        </w:r>
      </w:hyperlink>
    </w:p>
    <w:p w14:paraId="6ECAC26E" w14:textId="39B0C755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3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23 xa_releqz_input_over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_Toc528676323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33</w:t>
        </w:r>
        <w:r w:rsidR="00922B11">
          <w:rPr>
            <w:noProof/>
            <w:webHidden/>
          </w:rPr>
          <w:fldChar w:fldCharType="end"/>
        </w:r>
      </w:hyperlink>
    </w:p>
    <w:p w14:paraId="7391EB98" w14:textId="1CC152C9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4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24 xa_releqz_set_input_bytes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_Toc528676324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34</w:t>
        </w:r>
        <w:r w:rsidR="00922B11">
          <w:rPr>
            <w:noProof/>
            <w:webHidden/>
          </w:rPr>
          <w:fldChar w:fldCharType="end"/>
        </w:r>
      </w:hyperlink>
    </w:p>
    <w:p w14:paraId="40082D51" w14:textId="78EAB8D1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5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25 xa_releqz_get_curidx_input_buf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_Toc528676325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35</w:t>
        </w:r>
        <w:r w:rsidR="00922B11">
          <w:rPr>
            <w:noProof/>
            <w:webHidden/>
          </w:rPr>
          <w:fldChar w:fldCharType="end"/>
        </w:r>
      </w:hyperlink>
    </w:p>
    <w:p w14:paraId="14BF4316" w14:textId="3275F692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6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26 xa_releqz_execute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_Toc528676326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36</w:t>
        </w:r>
        <w:r w:rsidR="00922B11">
          <w:rPr>
            <w:noProof/>
            <w:webHidden/>
          </w:rPr>
          <w:fldChar w:fldCharType="end"/>
        </w:r>
      </w:hyperlink>
    </w:p>
    <w:p w14:paraId="087D617C" w14:textId="5E777ABE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7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27 xa_releqz_get_output_bytes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_Toc528676327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37</w:t>
        </w:r>
        <w:r w:rsidR="00922B11">
          <w:rPr>
            <w:noProof/>
            <w:webHidden/>
          </w:rPr>
          <w:fldChar w:fldCharType="end"/>
        </w:r>
      </w:hyperlink>
    </w:p>
    <w:p w14:paraId="4D119841" w14:textId="4003CB72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8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28 xa_releqz_set_config_param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_Toc528676328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39</w:t>
        </w:r>
        <w:r w:rsidR="00922B11">
          <w:rPr>
            <w:noProof/>
            <w:webHidden/>
          </w:rPr>
          <w:fldChar w:fldCharType="end"/>
        </w:r>
      </w:hyperlink>
    </w:p>
    <w:p w14:paraId="370AD705" w14:textId="39452276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29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29 xa_releqz_set_config_param (A)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_Toc528676329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40</w:t>
        </w:r>
        <w:r w:rsidR="00922B11">
          <w:rPr>
            <w:noProof/>
            <w:webHidden/>
          </w:rPr>
          <w:fldChar w:fldCharType="end"/>
        </w:r>
      </w:hyperlink>
    </w:p>
    <w:p w14:paraId="35E7B9C0" w14:textId="60C2317F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0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30 xa_releqz_set_config_param (B)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_Toc528676330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40</w:t>
        </w:r>
        <w:r w:rsidR="00922B11">
          <w:rPr>
            <w:noProof/>
            <w:webHidden/>
          </w:rPr>
          <w:fldChar w:fldCharType="end"/>
        </w:r>
      </w:hyperlink>
    </w:p>
    <w:p w14:paraId="15CDD9E9" w14:textId="17AB05B7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1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31 xa_releqz_set_config_param (C)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_Toc528676331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41</w:t>
        </w:r>
        <w:r w:rsidR="00922B11">
          <w:rPr>
            <w:noProof/>
            <w:webHidden/>
          </w:rPr>
          <w:fldChar w:fldCharType="end"/>
        </w:r>
      </w:hyperlink>
    </w:p>
    <w:p w14:paraId="152D8D59" w14:textId="62E3F7D8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2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32 xa_releqz_set_config_param (D)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_Toc528676332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41</w:t>
        </w:r>
        <w:r w:rsidR="00922B11">
          <w:rPr>
            <w:noProof/>
            <w:webHidden/>
          </w:rPr>
          <w:fldChar w:fldCharType="end"/>
        </w:r>
      </w:hyperlink>
    </w:p>
    <w:p w14:paraId="0F9450AC" w14:textId="6E1453E8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3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33 xa_releqz_set_config_param (E)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_Toc528676333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42</w:t>
        </w:r>
        <w:r w:rsidR="00922B11">
          <w:rPr>
            <w:noProof/>
            <w:webHidden/>
          </w:rPr>
          <w:fldChar w:fldCharType="end"/>
        </w:r>
      </w:hyperlink>
    </w:p>
    <w:p w14:paraId="47E798F2" w14:textId="7F33B0F0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4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34 xa_releqz_set_config_param (F)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_Toc528676334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42</w:t>
        </w:r>
        <w:r w:rsidR="00922B11">
          <w:rPr>
            <w:noProof/>
            <w:webHidden/>
          </w:rPr>
          <w:fldChar w:fldCharType="end"/>
        </w:r>
      </w:hyperlink>
    </w:p>
    <w:p w14:paraId="1AE35A2D" w14:textId="6722C483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5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35 xa_releqz_set_config_param (G)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_Toc528676335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43</w:t>
        </w:r>
        <w:r w:rsidR="00922B11">
          <w:rPr>
            <w:noProof/>
            <w:webHidden/>
          </w:rPr>
          <w:fldChar w:fldCharType="end"/>
        </w:r>
      </w:hyperlink>
    </w:p>
    <w:p w14:paraId="1F073728" w14:textId="600FA1FA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6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36 xa_releqz_set_config_param (H)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_Toc528676336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43</w:t>
        </w:r>
        <w:r w:rsidR="00922B11">
          <w:rPr>
            <w:noProof/>
            <w:webHidden/>
          </w:rPr>
          <w:fldChar w:fldCharType="end"/>
        </w:r>
      </w:hyperlink>
    </w:p>
    <w:p w14:paraId="72DBC5F5" w14:textId="55105731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7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37 xa_releqz_set_config_param (I)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_Toc528676337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44</w:t>
        </w:r>
        <w:r w:rsidR="00922B11">
          <w:rPr>
            <w:noProof/>
            <w:webHidden/>
          </w:rPr>
          <w:fldChar w:fldCharType="end"/>
        </w:r>
      </w:hyperlink>
    </w:p>
    <w:p w14:paraId="74462C54" w14:textId="435BEACB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8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38 xa_releqz_set_config_param (J)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_Toc528676338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44</w:t>
        </w:r>
        <w:r w:rsidR="00922B11">
          <w:rPr>
            <w:noProof/>
            <w:webHidden/>
          </w:rPr>
          <w:fldChar w:fldCharType="end"/>
        </w:r>
      </w:hyperlink>
    </w:p>
    <w:p w14:paraId="431F9B1C" w14:textId="2A88EBD4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39" w:history="1">
        <w:r w:rsidR="00922B11" w:rsidRPr="00903FF9">
          <w:rPr>
            <w:rStyle w:val="Hyperlink"/>
            <w:rFonts w:cs="Arial"/>
            <w:noProof/>
          </w:rPr>
          <w:t>Figure 3</w:t>
        </w:r>
        <w:r w:rsidR="00922B11" w:rsidRPr="00903FF9">
          <w:rPr>
            <w:rStyle w:val="Hyperlink"/>
            <w:rFonts w:cs="Arial"/>
            <w:noProof/>
          </w:rPr>
          <w:noBreakHyphen/>
          <w:t>42 xa_releqz_get_config_param flowchart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_Toc528676339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2650BF">
          <w:rPr>
            <w:noProof/>
            <w:webHidden/>
          </w:rPr>
          <w:t>46</w:t>
        </w:r>
        <w:r w:rsidR="00922B11">
          <w:rPr>
            <w:noProof/>
            <w:webHidden/>
          </w:rPr>
          <w:fldChar w:fldCharType="end"/>
        </w:r>
      </w:hyperlink>
    </w:p>
    <w:p w14:paraId="569950B9" w14:textId="401A55F1" w:rsidR="00922B11" w:rsidRDefault="0089129E" w:rsidP="00860689">
      <w:pPr>
        <w:spacing w:after="120" w:line="240" w:lineRule="auto"/>
        <w:jc w:val="both"/>
        <w:rPr>
          <w:rFonts w:cs="Arial"/>
        </w:rPr>
      </w:pPr>
      <w:r w:rsidRPr="00B54EB4">
        <w:rPr>
          <w:rFonts w:cs="Arial"/>
        </w:rPr>
        <w:fldChar w:fldCharType="end"/>
      </w:r>
    </w:p>
    <w:p w14:paraId="27749F91" w14:textId="153C5FC9" w:rsidR="0089129E" w:rsidRPr="00B54EB4" w:rsidRDefault="00922B11" w:rsidP="00922B11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7EA8578D" w14:textId="77777777" w:rsidR="00922B11" w:rsidRDefault="0089129E" w:rsidP="00860689">
      <w:pPr>
        <w:pStyle w:val="Arial16pt0mm403"/>
        <w:spacing w:after="120" w:line="240" w:lineRule="auto"/>
        <w:jc w:val="both"/>
        <w:rPr>
          <w:noProof/>
        </w:rPr>
      </w:pPr>
      <w:r w:rsidRPr="00B54EB4">
        <w:rPr>
          <w:rFonts w:ascii="Arial" w:hAnsi="Arial" w:cs="Arial"/>
        </w:rPr>
        <w:lastRenderedPageBreak/>
        <w:t>List of Table</w:t>
      </w:r>
      <w:r w:rsidRPr="00B54EB4">
        <w:rPr>
          <w:rFonts w:ascii="Arial" w:hAnsi="Arial" w:cs="Arial"/>
        </w:rPr>
        <w:fldChar w:fldCharType="begin"/>
      </w:r>
      <w:r w:rsidRPr="00B54EB4">
        <w:rPr>
          <w:rFonts w:ascii="Arial" w:hAnsi="Arial" w:cs="Arial"/>
        </w:rPr>
        <w:instrText xml:space="preserve"> TOC \h \z \c "Table" </w:instrText>
      </w:r>
      <w:r w:rsidRPr="00B54EB4">
        <w:rPr>
          <w:rFonts w:ascii="Arial" w:hAnsi="Arial" w:cs="Arial"/>
        </w:rPr>
        <w:fldChar w:fldCharType="separate"/>
      </w:r>
    </w:p>
    <w:p w14:paraId="1B33B84E" w14:textId="366645AD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40" w:history="1">
        <w:r w:rsidR="00922B11" w:rsidRPr="00142FD9">
          <w:rPr>
            <w:rStyle w:val="Hyperlink"/>
            <w:rFonts w:cs="Arial"/>
            <w:noProof/>
          </w:rPr>
          <w:t>Table 2</w:t>
        </w:r>
        <w:r w:rsidR="00922B11" w:rsidRPr="00142FD9">
          <w:rPr>
            <w:rStyle w:val="Hyperlink"/>
            <w:rFonts w:cs="Arial"/>
            <w:noProof/>
          </w:rPr>
          <w:noBreakHyphen/>
          <w:t>1 API Functions of Equalizer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_Toc528676340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922B11">
          <w:rPr>
            <w:noProof/>
            <w:webHidden/>
          </w:rPr>
          <w:t>6</w:t>
        </w:r>
        <w:r w:rsidR="00922B11">
          <w:rPr>
            <w:noProof/>
            <w:webHidden/>
          </w:rPr>
          <w:fldChar w:fldCharType="end"/>
        </w:r>
      </w:hyperlink>
    </w:p>
    <w:p w14:paraId="2A325A62" w14:textId="3641BB86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41" w:history="1">
        <w:r w:rsidR="00922B11" w:rsidRPr="00142FD9">
          <w:rPr>
            <w:rStyle w:val="Hyperlink"/>
            <w:rFonts w:cs="Arial"/>
            <w:noProof/>
          </w:rPr>
          <w:t>Table 2</w:t>
        </w:r>
        <w:r w:rsidR="00922B11" w:rsidRPr="00142FD9">
          <w:rPr>
            <w:rStyle w:val="Hyperlink"/>
            <w:rFonts w:cs="Arial"/>
            <w:noProof/>
          </w:rPr>
          <w:noBreakHyphen/>
          <w:t>2 Function list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_Toc528676341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922B11">
          <w:rPr>
            <w:noProof/>
            <w:webHidden/>
          </w:rPr>
          <w:t>7</w:t>
        </w:r>
        <w:r w:rsidR="00922B11">
          <w:rPr>
            <w:noProof/>
            <w:webHidden/>
          </w:rPr>
          <w:fldChar w:fldCharType="end"/>
        </w:r>
      </w:hyperlink>
    </w:p>
    <w:p w14:paraId="68C23778" w14:textId="7E4814C0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42" w:history="1">
        <w:r w:rsidR="00922B11" w:rsidRPr="00142FD9">
          <w:rPr>
            <w:rStyle w:val="Hyperlink"/>
            <w:rFonts w:cs="Arial"/>
            <w:noProof/>
          </w:rPr>
          <w:t>Table 3</w:t>
        </w:r>
        <w:r w:rsidR="00922B11" w:rsidRPr="00142FD9">
          <w:rPr>
            <w:rStyle w:val="Hyperlink"/>
            <w:rFonts w:cs="Arial"/>
            <w:noProof/>
          </w:rPr>
          <w:noBreakHyphen/>
          <w:t>1 releqz_Memtabs type structure information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_Toc528676342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922B11">
          <w:rPr>
            <w:noProof/>
            <w:webHidden/>
          </w:rPr>
          <w:t>8</w:t>
        </w:r>
        <w:r w:rsidR="00922B11">
          <w:rPr>
            <w:noProof/>
            <w:webHidden/>
          </w:rPr>
          <w:fldChar w:fldCharType="end"/>
        </w:r>
      </w:hyperlink>
    </w:p>
    <w:p w14:paraId="7DD6D693" w14:textId="03351B78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43" w:history="1">
        <w:r w:rsidR="00922B11" w:rsidRPr="00142FD9">
          <w:rPr>
            <w:rStyle w:val="Hyperlink"/>
            <w:rFonts w:cs="Arial"/>
            <w:noProof/>
          </w:rPr>
          <w:t>Table 3</w:t>
        </w:r>
        <w:r w:rsidR="00922B11" w:rsidRPr="00142FD9">
          <w:rPr>
            <w:rStyle w:val="Hyperlink"/>
            <w:rFonts w:cs="Arial"/>
            <w:noProof/>
          </w:rPr>
          <w:noBreakHyphen/>
          <w:t>2 Macro definitions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_Toc528676343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922B11">
          <w:rPr>
            <w:noProof/>
            <w:webHidden/>
          </w:rPr>
          <w:t>8</w:t>
        </w:r>
        <w:r w:rsidR="00922B11">
          <w:rPr>
            <w:noProof/>
            <w:webHidden/>
          </w:rPr>
          <w:fldChar w:fldCharType="end"/>
        </w:r>
      </w:hyperlink>
    </w:p>
    <w:p w14:paraId="35F2B964" w14:textId="2F4F7A8F" w:rsidR="00922B11" w:rsidRDefault="00912477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8676344" w:history="1">
        <w:r w:rsidR="00922B11" w:rsidRPr="00142FD9">
          <w:rPr>
            <w:rStyle w:val="Hyperlink"/>
            <w:rFonts w:cs="Arial"/>
            <w:noProof/>
          </w:rPr>
          <w:t>Table 3</w:t>
        </w:r>
        <w:r w:rsidR="00922B11" w:rsidRPr="00142FD9">
          <w:rPr>
            <w:rStyle w:val="Hyperlink"/>
            <w:rFonts w:cs="Arial"/>
            <w:noProof/>
          </w:rPr>
          <w:noBreakHyphen/>
          <w:t>3 Global variable xa_releqz_api</w:t>
        </w:r>
        <w:r w:rsidR="00922B11">
          <w:rPr>
            <w:noProof/>
            <w:webHidden/>
          </w:rPr>
          <w:tab/>
        </w:r>
        <w:r w:rsidR="00922B11">
          <w:rPr>
            <w:noProof/>
            <w:webHidden/>
          </w:rPr>
          <w:fldChar w:fldCharType="begin"/>
        </w:r>
        <w:r w:rsidR="00922B11">
          <w:rPr>
            <w:noProof/>
            <w:webHidden/>
          </w:rPr>
          <w:instrText xml:space="preserve"> PAGEREF _Toc528676344 \h </w:instrText>
        </w:r>
        <w:r w:rsidR="00922B11">
          <w:rPr>
            <w:noProof/>
            <w:webHidden/>
          </w:rPr>
        </w:r>
        <w:r w:rsidR="00922B11">
          <w:rPr>
            <w:noProof/>
            <w:webHidden/>
          </w:rPr>
          <w:fldChar w:fldCharType="separate"/>
        </w:r>
        <w:r w:rsidR="00922B11">
          <w:rPr>
            <w:noProof/>
            <w:webHidden/>
          </w:rPr>
          <w:t>9</w:t>
        </w:r>
        <w:r w:rsidR="00922B11">
          <w:rPr>
            <w:noProof/>
            <w:webHidden/>
          </w:rPr>
          <w:fldChar w:fldCharType="end"/>
        </w:r>
      </w:hyperlink>
    </w:p>
    <w:p w14:paraId="63B383E2" w14:textId="3FA1D350" w:rsidR="0089129E" w:rsidRPr="00B54EB4" w:rsidRDefault="0089129E" w:rsidP="00860689">
      <w:pPr>
        <w:spacing w:after="120" w:line="240" w:lineRule="auto"/>
        <w:jc w:val="both"/>
        <w:rPr>
          <w:rFonts w:cs="Arial"/>
        </w:rPr>
      </w:pPr>
      <w:r w:rsidRPr="00B54EB4">
        <w:rPr>
          <w:rFonts w:cs="Arial"/>
        </w:rPr>
        <w:fldChar w:fldCharType="end"/>
      </w:r>
    </w:p>
    <w:p w14:paraId="04080BD1" w14:textId="45C97A56" w:rsidR="009E0DD0" w:rsidRPr="00B54EB4" w:rsidRDefault="002F3FEA" w:rsidP="00922B11">
      <w:pPr>
        <w:pStyle w:val="TableofFigures"/>
        <w:rPr>
          <w:rFonts w:cs="Arial"/>
        </w:rPr>
        <w:sectPr w:rsidR="009E0DD0" w:rsidRPr="00B54EB4" w:rsidSect="00E55176">
          <w:headerReference w:type="default" r:id="rId8"/>
          <w:footerReference w:type="default" r:id="rId9"/>
          <w:pgSz w:w="11907" w:h="16840" w:code="9"/>
          <w:pgMar w:top="1588" w:right="1077" w:bottom="1134" w:left="1077" w:header="1134" w:footer="680" w:gutter="0"/>
          <w:pgNumType w:start="0"/>
          <w:cols w:space="720"/>
          <w:titlePg/>
          <w:docGrid w:linePitch="360"/>
        </w:sectPr>
      </w:pPr>
      <w:r w:rsidRPr="00B54EB4">
        <w:rPr>
          <w:rFonts w:cs="Arial"/>
        </w:rPr>
        <w:fldChar w:fldCharType="begin"/>
      </w:r>
      <w:r w:rsidRPr="00B54EB4">
        <w:rPr>
          <w:rFonts w:cs="Arial"/>
        </w:rPr>
        <w:instrText xml:space="preserve"> TOC \h \z \c "Table" </w:instrText>
      </w:r>
      <w:r w:rsidRPr="00B54EB4">
        <w:rPr>
          <w:rFonts w:cs="Arial"/>
        </w:rPr>
        <w:fldChar w:fldCharType="end"/>
      </w:r>
    </w:p>
    <w:p w14:paraId="6EE329EE" w14:textId="31AF33FA" w:rsidR="00F61A0E" w:rsidRPr="00B54EB4" w:rsidRDefault="002717C0" w:rsidP="00860689">
      <w:pPr>
        <w:pStyle w:val="Heading1"/>
        <w:rPr>
          <w:rFonts w:cs="Arial"/>
        </w:rPr>
      </w:pPr>
      <w:bookmarkStart w:id="9" w:name="_Toc528676269"/>
      <w:bookmarkEnd w:id="1"/>
      <w:r w:rsidRPr="00B54EB4">
        <w:rPr>
          <w:rFonts w:cs="Arial"/>
        </w:rPr>
        <w:lastRenderedPageBreak/>
        <w:t>Overview</w:t>
      </w:r>
      <w:bookmarkEnd w:id="9"/>
    </w:p>
    <w:bookmarkEnd w:id="8"/>
    <w:bookmarkEnd w:id="7"/>
    <w:bookmarkEnd w:id="6"/>
    <w:bookmarkEnd w:id="5"/>
    <w:bookmarkEnd w:id="4"/>
    <w:bookmarkEnd w:id="3"/>
    <w:bookmarkEnd w:id="2"/>
    <w:p w14:paraId="6AD0DA96" w14:textId="1D5882D0" w:rsidR="005840A0" w:rsidRPr="00B54EB4" w:rsidRDefault="00B13CE9" w:rsidP="00860689">
      <w:pPr>
        <w:spacing w:after="120" w:line="240" w:lineRule="auto"/>
        <w:jc w:val="both"/>
        <w:rPr>
          <w:rFonts w:cs="Arial"/>
        </w:rPr>
      </w:pPr>
      <w:r w:rsidRPr="00B13CE9">
        <w:rPr>
          <w:rFonts w:cs="Arial"/>
        </w:rPr>
        <w:t xml:space="preserve">In this chapter, overview of </w:t>
      </w:r>
      <w:proofErr w:type="spellStart"/>
      <w:r w:rsidRPr="00B13CE9">
        <w:rPr>
          <w:rFonts w:cs="Arial"/>
        </w:rPr>
        <w:t>ADSP</w:t>
      </w:r>
      <w:proofErr w:type="spellEnd"/>
      <w:r w:rsidRPr="00B13CE9">
        <w:rPr>
          <w:rFonts w:cs="Arial"/>
        </w:rPr>
        <w:t xml:space="preserve"> Equalizer plugin </w:t>
      </w:r>
      <w:proofErr w:type="gramStart"/>
      <w:r w:rsidRPr="00B13CE9">
        <w:rPr>
          <w:rFonts w:cs="Arial"/>
        </w:rPr>
        <w:t>is explained</w:t>
      </w:r>
      <w:proofErr w:type="gramEnd"/>
      <w:r w:rsidRPr="00B13CE9">
        <w:rPr>
          <w:rFonts w:cs="Arial"/>
        </w:rPr>
        <w:t>.</w:t>
      </w:r>
    </w:p>
    <w:p w14:paraId="6358113F" w14:textId="77777777" w:rsidR="00630C17" w:rsidRDefault="00ED2FF9" w:rsidP="00630C17">
      <w:pPr>
        <w:pStyle w:val="Heading2"/>
        <w:jc w:val="both"/>
        <w:rPr>
          <w:rFonts w:ascii="Arial" w:hAnsi="Arial" w:cs="Arial"/>
        </w:rPr>
      </w:pPr>
      <w:bookmarkStart w:id="10" w:name="_Toc528676270"/>
      <w:r w:rsidRPr="00B54EB4">
        <w:rPr>
          <w:rFonts w:ascii="Arial" w:hAnsi="Arial" w:cs="Arial"/>
        </w:rPr>
        <w:t>Configuration</w:t>
      </w:r>
      <w:bookmarkStart w:id="11" w:name="_Toc519504627"/>
      <w:bookmarkEnd w:id="10"/>
    </w:p>
    <w:p w14:paraId="642C806E" w14:textId="07AF18D3" w:rsidR="00630C17" w:rsidRPr="00630C17" w:rsidRDefault="00630C17" w:rsidP="00D17CB1">
      <w:pPr>
        <w:rPr>
          <w:rFonts w:cs="Arial"/>
        </w:rPr>
      </w:pPr>
      <w:r w:rsidRPr="00112BC7">
        <w:rPr>
          <w:noProof/>
        </w:rPr>
        <mc:AlternateContent>
          <mc:Choice Requires="wps">
            <w:drawing>
              <wp:anchor distT="0" distB="0" distL="114300" distR="114300" simplePos="0" relativeHeight="251565056" behindDoc="1" locked="0" layoutInCell="1" allowOverlap="1" wp14:anchorId="69BF1A0E" wp14:editId="63576D04">
                <wp:simplePos x="0" y="0"/>
                <wp:positionH relativeFrom="column">
                  <wp:posOffset>382905</wp:posOffset>
                </wp:positionH>
                <wp:positionV relativeFrom="paragraph">
                  <wp:posOffset>189453</wp:posOffset>
                </wp:positionV>
                <wp:extent cx="4972050" cy="4070350"/>
                <wp:effectExtent l="0" t="0" r="19050" b="2540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070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61FD80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F1A0E" id="Rectangle 98" o:spid="_x0000_s1028" style="position:absolute;margin-left:30.15pt;margin-top:14.9pt;width:391.5pt;height:320.5pt;z-index:-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" fillcolor="white [3212]" strokecolor="black [3213]" strokeweight="1pt">
                <v:textbox>
                  <w:txbxContent>
                    <w:p w14:paraId="6B61FD80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12BC7">
        <w:rPr>
          <w:noProof/>
        </w:rPr>
        <mc:AlternateContent>
          <mc:Choice Requires="wps">
            <w:drawing>
              <wp:anchor distT="0" distB="0" distL="114300" distR="114300" simplePos="0" relativeHeight="251571200" behindDoc="1" locked="0" layoutInCell="1" allowOverlap="1" wp14:anchorId="2BFE1BCE" wp14:editId="4E7D7026">
                <wp:simplePos x="0" y="0"/>
                <wp:positionH relativeFrom="column">
                  <wp:posOffset>1078865</wp:posOffset>
                </wp:positionH>
                <wp:positionV relativeFrom="paragraph">
                  <wp:posOffset>282056</wp:posOffset>
                </wp:positionV>
                <wp:extent cx="4001135" cy="1411605"/>
                <wp:effectExtent l="0" t="0" r="18415" b="1714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135" cy="14116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7002D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E1BCE" id="Rectangle 99" o:spid="_x0000_s1029" style="position:absolute;margin-left:84.95pt;margin-top:22.2pt;width:315.05pt;height:111.15pt;z-index:-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" fillcolor="white [3212]" strokecolor="black [3213]" strokeweight="1pt">
                <v:textbox>
                  <w:txbxContent>
                    <w:p w14:paraId="2947002D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A47E949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3D443221" wp14:editId="7C43EB09">
                <wp:simplePos x="0" y="0"/>
                <wp:positionH relativeFrom="column">
                  <wp:posOffset>1196111</wp:posOffset>
                </wp:positionH>
                <wp:positionV relativeFrom="paragraph">
                  <wp:posOffset>109169</wp:posOffset>
                </wp:positionV>
                <wp:extent cx="3555188" cy="299923"/>
                <wp:effectExtent l="0" t="0" r="26670" b="2413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88" cy="2999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DE8EBF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C95FC2">
                              <w:rPr>
                                <w:color w:val="000000" w:themeColor="text1"/>
                                <w:sz w:val="28"/>
                              </w:rPr>
                              <w:t>User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443221" id="Rectangle 101" o:spid="_x0000_s1030" style="position:absolute;margin-left:94.2pt;margin-top:8.6pt;width:279.95pt;height:23.6pt;z-index:25157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" fillcolor="#d8d8d8 [2732]" strokecolor="black [3213]" strokeweight=".5pt">
                <v:textbox>
                  <w:txbxContent>
                    <w:p w14:paraId="23DE8EBF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C95FC2">
                        <w:rPr>
                          <w:color w:val="000000" w:themeColor="text1"/>
                          <w:sz w:val="28"/>
                        </w:rPr>
                        <w:t>User 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53CD4985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9CAA4F" wp14:editId="193E8439">
                <wp:simplePos x="0" y="0"/>
                <wp:positionH relativeFrom="column">
                  <wp:posOffset>3009798</wp:posOffset>
                </wp:positionH>
                <wp:positionV relativeFrom="paragraph">
                  <wp:posOffset>116788</wp:posOffset>
                </wp:positionV>
                <wp:extent cx="7316" cy="1360831"/>
                <wp:effectExtent l="76200" t="38100" r="69215" b="4889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6" cy="13608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0BCB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37pt;margin-top:9.2pt;width:.6pt;height:10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" strokecolor="black [3213]" strokeweight="1pt">
                <v:stroke dashstyle="dash" startarrow="block" endarrow="block"/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0E634B49" wp14:editId="124BFB6D">
                <wp:simplePos x="0" y="0"/>
                <wp:positionH relativeFrom="column">
                  <wp:posOffset>2871292</wp:posOffset>
                </wp:positionH>
                <wp:positionV relativeFrom="paragraph">
                  <wp:posOffset>226720</wp:posOffset>
                </wp:positionV>
                <wp:extent cx="1878991" cy="299923"/>
                <wp:effectExtent l="0" t="0" r="26035" b="241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991" cy="29992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170B68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ADSP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34B49" id="Rectangle 34" o:spid="_x0000_s1031" style="position:absolute;margin-left:226.1pt;margin-top:17.85pt;width:147.95pt;height:23.6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" fillcolor="#8db3e2 [1311]" strokecolor="black [3213]" strokeweight=".5pt">
                <v:textbox>
                  <w:txbxContent>
                    <w:p w14:paraId="2C170B68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Interface</w:t>
                      </w:r>
                    </w:p>
                  </w:txbxContent>
                </v:textbox>
              </v:rect>
            </w:pict>
          </mc:Fallback>
        </mc:AlternateContent>
      </w:r>
    </w:p>
    <w:p w14:paraId="058A4F68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7F93827" wp14:editId="7D325414">
                <wp:simplePos x="0" y="0"/>
                <wp:positionH relativeFrom="column">
                  <wp:posOffset>394418</wp:posOffset>
                </wp:positionH>
                <wp:positionV relativeFrom="paragraph">
                  <wp:posOffset>262395</wp:posOffset>
                </wp:positionV>
                <wp:extent cx="742384" cy="271145"/>
                <wp:effectExtent l="0" t="0" r="0" b="0"/>
                <wp:wrapNone/>
                <wp:docPr id="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84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D5C57" w14:textId="77777777" w:rsidR="00D27C3F" w:rsidRPr="00E874B3" w:rsidRDefault="00D27C3F" w:rsidP="00630C1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Kernel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93827" id="Text Box 2" o:spid="_x0000_s1032" type="#_x0000_t202" style="position:absolute;margin-left:31.05pt;margin-top:20.65pt;width:58.45pt;height:21.3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" filled="f" stroked="f">
                <v:textbox>
                  <w:txbxContent>
                    <w:p w14:paraId="0B1D5C57" w14:textId="77777777" w:rsidR="00D27C3F" w:rsidRPr="00E874B3" w:rsidRDefault="00D27C3F" w:rsidP="00630C1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Kernel Space</w:t>
                      </w:r>
                    </w:p>
                  </w:txbxContent>
                </v:textbox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A5B04AF" wp14:editId="50CF7C53">
                <wp:simplePos x="0" y="0"/>
                <wp:positionH relativeFrom="column">
                  <wp:posOffset>547609</wp:posOffset>
                </wp:positionH>
                <wp:positionV relativeFrom="paragraph">
                  <wp:posOffset>113665</wp:posOffset>
                </wp:positionV>
                <wp:extent cx="647323" cy="271145"/>
                <wp:effectExtent l="0" t="0" r="0" b="0"/>
                <wp:wrapNone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323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C3AFE" w14:textId="77777777" w:rsidR="00D27C3F" w:rsidRPr="00E874B3" w:rsidRDefault="00D27C3F" w:rsidP="00630C17">
                            <w:pPr>
                              <w:rPr>
                                <w:sz w:val="14"/>
                              </w:rPr>
                            </w:pPr>
                            <w:r w:rsidRPr="00E874B3">
                              <w:rPr>
                                <w:sz w:val="14"/>
                              </w:rPr>
                              <w:t>User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B04AF" id="_x0000_s1033" type="#_x0000_t202" style="position:absolute;margin-left:43.1pt;margin-top:8.95pt;width:50.95pt;height:21.3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" filled="f" stroked="f">
                <v:textbox>
                  <w:txbxContent>
                    <w:p w14:paraId="006C3AFE" w14:textId="77777777" w:rsidR="00D27C3F" w:rsidRPr="00E874B3" w:rsidRDefault="00D27C3F" w:rsidP="00630C17">
                      <w:pPr>
                        <w:rPr>
                          <w:sz w:val="14"/>
                        </w:rPr>
                      </w:pPr>
                      <w:r w:rsidRPr="00E874B3">
                        <w:rPr>
                          <w:sz w:val="14"/>
                        </w:rPr>
                        <w:t>User Space</w:t>
                      </w:r>
                    </w:p>
                  </w:txbxContent>
                </v:textbox>
              </v:shape>
            </w:pict>
          </mc:Fallback>
        </mc:AlternateContent>
      </w:r>
    </w:p>
    <w:p w14:paraId="26150553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2E15252" wp14:editId="591FE948">
                <wp:simplePos x="0" y="0"/>
                <wp:positionH relativeFrom="column">
                  <wp:posOffset>647471</wp:posOffset>
                </wp:positionH>
                <wp:positionV relativeFrom="paragraph">
                  <wp:posOffset>44856</wp:posOffset>
                </wp:positionV>
                <wp:extent cx="4593336" cy="0"/>
                <wp:effectExtent l="0" t="0" r="17145" b="1905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933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30D26F" id="Straight Connector 104" o:spid="_x0000_s1026" style="position:absolute;flip:x y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pt,3.55pt" to="412.7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" strokecolor="black [3213]">
                <v:stroke dashstyle="3 1"/>
              </v:lin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84552A9" wp14:editId="5680FFA0">
                <wp:simplePos x="0" y="0"/>
                <wp:positionH relativeFrom="column">
                  <wp:posOffset>2871292</wp:posOffset>
                </wp:positionH>
                <wp:positionV relativeFrom="paragraph">
                  <wp:posOffset>147269</wp:posOffset>
                </wp:positionV>
                <wp:extent cx="1879397" cy="299923"/>
                <wp:effectExtent l="0" t="0" r="26035" b="2413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397" cy="29992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FDD64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ADSP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552A9" id="Rectangle 105" o:spid="_x0000_s1034" style="position:absolute;margin-left:226.1pt;margin-top:11.6pt;width:148pt;height:23.6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" fillcolor="#e5b8b7 [1301]" strokecolor="black [3213]" strokeweight=".5pt">
                <v:textbox>
                  <w:txbxContent>
                    <w:p w14:paraId="531FDD64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Driver</w:t>
                      </w:r>
                    </w:p>
                  </w:txbxContent>
                </v:textbox>
              </v:rect>
            </w:pict>
          </mc:Fallback>
        </mc:AlternateContent>
      </w:r>
    </w:p>
    <w:p w14:paraId="0F7A1201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DDB7BFC" wp14:editId="58304ABC">
                <wp:simplePos x="0" y="0"/>
                <wp:positionH relativeFrom="column">
                  <wp:posOffset>429367</wp:posOffset>
                </wp:positionH>
                <wp:positionV relativeFrom="paragraph">
                  <wp:posOffset>81217</wp:posOffset>
                </wp:positionV>
                <wp:extent cx="547370" cy="271145"/>
                <wp:effectExtent l="0" t="0" r="0" b="0"/>
                <wp:wrapNone/>
                <wp:docPr id="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3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D2B3C" w14:textId="77777777" w:rsidR="00D27C3F" w:rsidRPr="00E874B3" w:rsidRDefault="00D27C3F" w:rsidP="00630C17">
                            <w:r>
                              <w:t>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B7BFC" id="_x0000_s1035" type="#_x0000_t202" style="position:absolute;margin-left:33.8pt;margin-top:6.4pt;width:43.1pt;height:21.3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" filled="f" stroked="f">
                <v:textbox>
                  <w:txbxContent>
                    <w:p w14:paraId="087D2B3C" w14:textId="77777777" w:rsidR="00D27C3F" w:rsidRPr="00E874B3" w:rsidRDefault="00D27C3F" w:rsidP="00630C17">
                      <w:r>
                        <w:t>ARM</w:t>
                      </w:r>
                    </w:p>
                  </w:txbxContent>
                </v:textbox>
              </v:shape>
            </w:pict>
          </mc:Fallback>
        </mc:AlternateContent>
      </w:r>
    </w:p>
    <w:p w14:paraId="59116377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FB0067B" wp14:editId="2EF58403">
                <wp:simplePos x="0" y="0"/>
                <wp:positionH relativeFrom="column">
                  <wp:posOffset>1080319</wp:posOffset>
                </wp:positionH>
                <wp:positionV relativeFrom="paragraph">
                  <wp:posOffset>97516</wp:posOffset>
                </wp:positionV>
                <wp:extent cx="4001135" cy="914400"/>
                <wp:effectExtent l="0" t="0" r="18415" b="1905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135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05CEF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0067B" id="Rectangle 107" o:spid="_x0000_s1036" style="position:absolute;margin-left:85.05pt;margin-top:7.7pt;width:315.05pt;height:1in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" fillcolor="white [3212]" strokecolor="black [3213]" strokeweight="1pt">
                <v:textbox>
                  <w:txbxContent>
                    <w:p w14:paraId="44F05CEF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BD62D13" wp14:editId="028BFE69">
                <wp:simplePos x="0" y="0"/>
                <wp:positionH relativeFrom="column">
                  <wp:posOffset>392876</wp:posOffset>
                </wp:positionH>
                <wp:positionV relativeFrom="paragraph">
                  <wp:posOffset>24765</wp:posOffset>
                </wp:positionV>
                <wp:extent cx="932507" cy="283442"/>
                <wp:effectExtent l="0" t="0" r="0" b="2540"/>
                <wp:wrapNone/>
                <wp:docPr id="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2834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A293F" w14:textId="77777777" w:rsidR="00D27C3F" w:rsidRPr="00E874B3" w:rsidRDefault="00D27C3F" w:rsidP="00630C17">
                            <w:r>
                              <w:t xml:space="preserve">Audio </w:t>
                            </w:r>
                            <w:proofErr w:type="spellStart"/>
                            <w:r>
                              <w:t>HW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62D13" id="_x0000_s1037" type="#_x0000_t202" style="position:absolute;margin-left:30.95pt;margin-top:1.95pt;width:73.45pt;height:22.3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" filled="f" stroked="f">
                <v:textbox>
                  <w:txbxContent>
                    <w:p w14:paraId="542A293F" w14:textId="77777777" w:rsidR="00D27C3F" w:rsidRPr="00E874B3" w:rsidRDefault="00D27C3F" w:rsidP="00630C17">
                      <w:r>
                        <w:t>Audio HW</w:t>
                      </w:r>
                    </w:p>
                  </w:txbxContent>
                </v:textbox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ABA0B7" wp14:editId="06416A86">
                <wp:simplePos x="0" y="0"/>
                <wp:positionH relativeFrom="column">
                  <wp:posOffset>501167</wp:posOffset>
                </wp:positionH>
                <wp:positionV relativeFrom="paragraph">
                  <wp:posOffset>31242</wp:posOffset>
                </wp:positionV>
                <wp:extent cx="4740072" cy="0"/>
                <wp:effectExtent l="0" t="0" r="22860" b="1905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007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B0A20A" id="Straight Connector 109" o:spid="_x0000_s1026" style="position:absolute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45pt,2.45pt" to="412.7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" strokecolor="black [3213]" strokeweight="1pt">
                <v:stroke dashstyle="dash"/>
              </v:lin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595776" behindDoc="0" locked="0" layoutInCell="1" allowOverlap="1" wp14:anchorId="16A03939" wp14:editId="1BC00F6F">
                <wp:simplePos x="0" y="0"/>
                <wp:positionH relativeFrom="column">
                  <wp:posOffset>1079068</wp:posOffset>
                </wp:positionH>
                <wp:positionV relativeFrom="paragraph">
                  <wp:posOffset>111353</wp:posOffset>
                </wp:positionV>
                <wp:extent cx="1206500" cy="489585"/>
                <wp:effectExtent l="0" t="0" r="0" b="5715"/>
                <wp:wrapSquare wrapText="bothSides"/>
                <wp:docPr id="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D295B" w14:textId="77777777" w:rsidR="00D27C3F" w:rsidRPr="00C95FC2" w:rsidRDefault="00D27C3F" w:rsidP="00630C17">
                            <w:pPr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 w:rsidRPr="00C95FC2">
                              <w:rPr>
                                <w:b/>
                                <w:sz w:val="22"/>
                              </w:rPr>
                              <w:t>ADSP</w:t>
                            </w:r>
                            <w:proofErr w:type="spellEnd"/>
                            <w:r w:rsidRPr="00C95FC2"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 w:rsidRPr="00C95FC2">
                              <w:rPr>
                                <w:b/>
                                <w:sz w:val="22"/>
                              </w:rPr>
                              <w:t>ramework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03939" id="_x0000_s1038" type="#_x0000_t202" style="position:absolute;margin-left:84.95pt;margin-top:8.75pt;width:95pt;height:38.55pt;z-index:251595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" filled="f" stroked="f">
                <v:textbox>
                  <w:txbxContent>
                    <w:p w14:paraId="707D295B" w14:textId="77777777" w:rsidR="00D27C3F" w:rsidRPr="00C95FC2" w:rsidRDefault="00D27C3F" w:rsidP="00630C17">
                      <w:pPr>
                        <w:rPr>
                          <w:b/>
                          <w:sz w:val="22"/>
                        </w:rPr>
                      </w:pPr>
                      <w:r w:rsidRPr="00C95FC2">
                        <w:rPr>
                          <w:b/>
                          <w:sz w:val="22"/>
                        </w:rPr>
                        <w:t xml:space="preserve">ADSP </w:t>
                      </w:r>
                      <w:r>
                        <w:rPr>
                          <w:b/>
                          <w:sz w:val="22"/>
                        </w:rPr>
                        <w:t>F</w:t>
                      </w:r>
                      <w:r w:rsidRPr="00C95FC2">
                        <w:rPr>
                          <w:b/>
                          <w:sz w:val="22"/>
                        </w:rPr>
                        <w:t>ramework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21A16D" w14:textId="43AA9B7D" w:rsidR="00630C17" w:rsidRPr="00112BC7" w:rsidRDefault="00F409D9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21CD2FE" wp14:editId="431F41F8">
                <wp:simplePos x="0" y="0"/>
                <wp:positionH relativeFrom="column">
                  <wp:posOffset>4090670</wp:posOffset>
                </wp:positionH>
                <wp:positionV relativeFrom="paragraph">
                  <wp:posOffset>271780</wp:posOffset>
                </wp:positionV>
                <wp:extent cx="826135" cy="387350"/>
                <wp:effectExtent l="0" t="0" r="12065" b="1270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86F3D" w14:textId="77777777" w:rsidR="00D27C3F" w:rsidRPr="00C95FC2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TDM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    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CD2FE" id="Rectangle 111" o:spid="_x0000_s1039" style="position:absolute;margin-left:322.1pt;margin-top:21.4pt;width:65.05pt;height:30.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" fillcolor="#d8d8d8 [2732]" strokecolor="black [3213]" strokeweight=".5pt">
                <v:textbox>
                  <w:txbxContent>
                    <w:p w14:paraId="0CA86F3D" w14:textId="77777777" w:rsidR="00D27C3F" w:rsidRPr="00C95FC2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TDM     </w:t>
                      </w:r>
                      <w:r w:rsidRPr="00C95FC2">
                        <w:rPr>
                          <w:color w:val="000000" w:themeColor="text1"/>
                        </w:rPr>
                        <w:t>class</w:t>
                      </w:r>
                    </w:p>
                  </w:txbxContent>
                </v:textbox>
              </v:rect>
            </w:pict>
          </mc:Fallback>
        </mc:AlternateContent>
      </w:r>
      <w:r w:rsidR="00630C17"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608CFF6" wp14:editId="0CCFFA72">
                <wp:simplePos x="0" y="0"/>
                <wp:positionH relativeFrom="column">
                  <wp:posOffset>3132683</wp:posOffset>
                </wp:positionH>
                <wp:positionV relativeFrom="paragraph">
                  <wp:posOffset>280035</wp:posOffset>
                </wp:positionV>
                <wp:extent cx="826618" cy="387706"/>
                <wp:effectExtent l="0" t="0" r="12065" b="1270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02F48" w14:textId="77777777" w:rsidR="00D27C3F" w:rsidRPr="00C95FC2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8CFF6" id="Rectangle 112" o:spid="_x0000_s1040" style="position:absolute;margin-left:246.65pt;margin-top:22.05pt;width:65.1pt;height:30.5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" fillcolor="#d8d8d8 [2732]" strokecolor="black [3213]" strokeweight=".5pt">
                <v:textbox>
                  <w:txbxContent>
                    <w:p w14:paraId="34C02F48" w14:textId="77777777" w:rsidR="00D27C3F" w:rsidRPr="00C95FC2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630C17"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5C31233E" wp14:editId="6421F210">
                <wp:simplePos x="0" y="0"/>
                <wp:positionH relativeFrom="column">
                  <wp:posOffset>2190115</wp:posOffset>
                </wp:positionH>
                <wp:positionV relativeFrom="paragraph">
                  <wp:posOffset>279400</wp:posOffset>
                </wp:positionV>
                <wp:extent cx="826618" cy="387706"/>
                <wp:effectExtent l="0" t="0" r="12065" b="1270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E2B8DE" w14:textId="77777777" w:rsidR="00D27C3F" w:rsidRPr="00C95FC2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1233E" id="Rectangle 113" o:spid="_x0000_s1041" style="position:absolute;margin-left:172.45pt;margin-top:22pt;width:65.1pt;height:30.5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" fillcolor="#d8d8d8 [2732]" strokecolor="black [3213]" strokeweight=".5pt">
                <v:textbox>
                  <w:txbxContent>
                    <w:p w14:paraId="4BE2B8DE" w14:textId="77777777" w:rsidR="00D27C3F" w:rsidRPr="00C95FC2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630C17"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5504946" wp14:editId="7417C6C3">
                <wp:simplePos x="0" y="0"/>
                <wp:positionH relativeFrom="column">
                  <wp:posOffset>1232154</wp:posOffset>
                </wp:positionH>
                <wp:positionV relativeFrom="paragraph">
                  <wp:posOffset>287655</wp:posOffset>
                </wp:positionV>
                <wp:extent cx="826618" cy="387706"/>
                <wp:effectExtent l="0" t="0" r="12065" b="1270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B0313" w14:textId="77777777" w:rsidR="00D27C3F" w:rsidRPr="00C95FC2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04946" id="Rectangle 114" o:spid="_x0000_s1042" style="position:absolute;margin-left:97pt;margin-top:22.65pt;width:65.1pt;height:30.5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" fillcolor="#d8d8d8 [2732]" strokecolor="black [3213]" strokeweight=".5pt">
                <v:textbox>
                  <w:txbxContent>
                    <w:p w14:paraId="53DB0313" w14:textId="77777777" w:rsidR="00D27C3F" w:rsidRPr="00C95FC2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</w:p>
    <w:p w14:paraId="243A9A3B" w14:textId="0E3E45AF" w:rsidR="00630C17" w:rsidRPr="00112BC7" w:rsidRDefault="00630C17" w:rsidP="00630C17">
      <w:pPr>
        <w:rPr>
          <w:rFonts w:cs="Arial"/>
        </w:rPr>
      </w:pPr>
    </w:p>
    <w:p w14:paraId="773B95C8" w14:textId="3FCD57B5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4F3119DB" wp14:editId="29B9B982">
                <wp:simplePos x="0" y="0"/>
                <wp:positionH relativeFrom="column">
                  <wp:posOffset>454792</wp:posOffset>
                </wp:positionH>
                <wp:positionV relativeFrom="paragraph">
                  <wp:posOffset>179358</wp:posOffset>
                </wp:positionV>
                <wp:extent cx="932507" cy="534298"/>
                <wp:effectExtent l="0" t="0" r="0" b="0"/>
                <wp:wrapNone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534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1D55C" w14:textId="77777777" w:rsidR="00D27C3F" w:rsidRDefault="00D27C3F" w:rsidP="00630C17">
                            <w:pPr>
                              <w:spacing w:after="0" w:line="260" w:lineRule="exact"/>
                            </w:pPr>
                            <w:proofErr w:type="spellStart"/>
                            <w:r>
                              <w:t>ADSP</w:t>
                            </w:r>
                            <w:proofErr w:type="spellEnd"/>
                          </w:p>
                          <w:p w14:paraId="0B32DBA7" w14:textId="77777777" w:rsidR="00D27C3F" w:rsidRPr="00E874B3" w:rsidRDefault="00D27C3F" w:rsidP="00630C17">
                            <w:pPr>
                              <w:spacing w:after="0" w:line="260" w:lineRule="exact"/>
                            </w:pPr>
                            <w:r>
                              <w:t>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119DB" id="_x0000_s1043" type="#_x0000_t202" style="position:absolute;margin-left:35.8pt;margin-top:14.1pt;width:73.45pt;height:42.0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" filled="f" stroked="f">
                <v:textbox>
                  <w:txbxContent>
                    <w:p w14:paraId="1411D55C" w14:textId="77777777" w:rsidR="00D27C3F" w:rsidRDefault="00D27C3F" w:rsidP="00630C17">
                      <w:pPr>
                        <w:spacing w:after="0" w:line="260" w:lineRule="exact"/>
                      </w:pPr>
                      <w:r>
                        <w:t>ADSP</w:t>
                      </w:r>
                    </w:p>
                    <w:p w14:paraId="0B32DBA7" w14:textId="77777777" w:rsidR="00D27C3F" w:rsidRPr="00E874B3" w:rsidRDefault="00D27C3F" w:rsidP="00630C17">
                      <w:pPr>
                        <w:spacing w:after="0" w:line="260" w:lineRule="exact"/>
                      </w:pPr>
                      <w:r>
                        <w:t>Plugin</w:t>
                      </w:r>
                    </w:p>
                  </w:txbxContent>
                </v:textbox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550E66A0" wp14:editId="2483DD05">
                <wp:simplePos x="0" y="0"/>
                <wp:positionH relativeFrom="column">
                  <wp:posOffset>497840</wp:posOffset>
                </wp:positionH>
                <wp:positionV relativeFrom="paragraph">
                  <wp:posOffset>169916</wp:posOffset>
                </wp:positionV>
                <wp:extent cx="4578506" cy="543464"/>
                <wp:effectExtent l="0" t="0" r="12700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506" cy="543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21561B" w14:textId="77777777" w:rsidR="00D27C3F" w:rsidRPr="00C95FC2" w:rsidRDefault="00D27C3F" w:rsidP="00630C1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E66A0" id="Rectangle 116" o:spid="_x0000_s1044" style="position:absolute;margin-left:39.2pt;margin-top:13.4pt;width:360.5pt;height:42.8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" fillcolor="white [3212]" strokecolor="black [3213]" strokeweight="1pt">
                <v:textbox>
                  <w:txbxContent>
                    <w:p w14:paraId="3921561B" w14:textId="77777777" w:rsidR="00D27C3F" w:rsidRPr="00C95FC2" w:rsidRDefault="00D27C3F" w:rsidP="00630C1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C2DAEF" wp14:editId="5B560606">
                <wp:simplePos x="0" y="0"/>
                <wp:positionH relativeFrom="column">
                  <wp:posOffset>4540885</wp:posOffset>
                </wp:positionH>
                <wp:positionV relativeFrom="paragraph">
                  <wp:posOffset>31115</wp:posOffset>
                </wp:positionV>
                <wp:extent cx="2540" cy="226060"/>
                <wp:effectExtent l="76200" t="38100" r="54610" b="5969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2260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F9E04" id="Straight Arrow Connector 117" o:spid="_x0000_s1026" type="#_x0000_t32" style="position:absolute;margin-left:357.55pt;margin-top:2.45pt;width:.2pt;height:17.8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31F01F" wp14:editId="2CD583DE">
                <wp:simplePos x="0" y="0"/>
                <wp:positionH relativeFrom="column">
                  <wp:posOffset>3574074</wp:posOffset>
                </wp:positionH>
                <wp:positionV relativeFrom="paragraph">
                  <wp:posOffset>41910</wp:posOffset>
                </wp:positionV>
                <wp:extent cx="3068" cy="226341"/>
                <wp:effectExtent l="76200" t="38100" r="54610" b="5969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CA987" id="Straight Arrow Connector 118" o:spid="_x0000_s1026" type="#_x0000_t32" style="position:absolute;margin-left:281.4pt;margin-top:3.3pt;width:.25pt;height:17.8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30B4BE" wp14:editId="65928F60">
                <wp:simplePos x="0" y="0"/>
                <wp:positionH relativeFrom="column">
                  <wp:posOffset>2593361</wp:posOffset>
                </wp:positionH>
                <wp:positionV relativeFrom="paragraph">
                  <wp:posOffset>37635</wp:posOffset>
                </wp:positionV>
                <wp:extent cx="3068" cy="226341"/>
                <wp:effectExtent l="76200" t="38100" r="54610" b="5969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208DB" id="Straight Arrow Connector 119" o:spid="_x0000_s1026" type="#_x0000_t32" style="position:absolute;margin-left:204.2pt;margin-top:2.95pt;width:.25pt;height:17.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" strokecolor="black [3040]">
                <v:stroke startarrow="block" endarrow="block"/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93321D" wp14:editId="23F64D04">
                <wp:simplePos x="0" y="0"/>
                <wp:positionH relativeFrom="column">
                  <wp:posOffset>1626235</wp:posOffset>
                </wp:positionH>
                <wp:positionV relativeFrom="paragraph">
                  <wp:posOffset>48367</wp:posOffset>
                </wp:positionV>
                <wp:extent cx="3068" cy="226341"/>
                <wp:effectExtent l="76200" t="38100" r="54610" b="5969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1BA01" id="Straight Arrow Connector 120" o:spid="_x0000_s1026" type="#_x0000_t32" style="position:absolute;margin-left:128.05pt;margin-top:3.8pt;width:.25pt;height:17.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" strokecolor="black [3040]">
                <v:stroke startarrow="block" endarrow="block"/>
              </v:shape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AF55B0F" wp14:editId="1B1815FA">
                <wp:simplePos x="0" y="0"/>
                <wp:positionH relativeFrom="column">
                  <wp:posOffset>3132455</wp:posOffset>
                </wp:positionH>
                <wp:positionV relativeFrom="paragraph">
                  <wp:posOffset>220980</wp:posOffset>
                </wp:positionV>
                <wp:extent cx="826135" cy="387350"/>
                <wp:effectExtent l="19050" t="19050" r="12065" b="1270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F12BBD" w14:textId="77777777" w:rsidR="00D27C3F" w:rsidRPr="00FF061E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F061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Equalizer Plugin*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55B0F" id="Rectangle 121" o:spid="_x0000_s1045" style="position:absolute;margin-left:246.65pt;margin-top:17.4pt;width:65.05pt;height:30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" fillcolor="#d8d8d8 [2732]" strokecolor="red" strokeweight="2.25pt">
                <v:textbox>
                  <w:txbxContent>
                    <w:p w14:paraId="4EF12BBD" w14:textId="77777777" w:rsidR="00D27C3F" w:rsidRPr="00FF061E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F061E">
                        <w:rPr>
                          <w:color w:val="000000" w:themeColor="text1"/>
                          <w:sz w:val="18"/>
                          <w:szCs w:val="18"/>
                        </w:rPr>
                        <w:t>Equalizer Plugin*</w:t>
                      </w:r>
                    </w:p>
                  </w:txbxContent>
                </v:textbox>
              </v:rect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2BCFEA" wp14:editId="0249D8DE">
                <wp:simplePos x="0" y="0"/>
                <wp:positionH relativeFrom="column">
                  <wp:posOffset>4090670</wp:posOffset>
                </wp:positionH>
                <wp:positionV relativeFrom="paragraph">
                  <wp:posOffset>213258</wp:posOffset>
                </wp:positionV>
                <wp:extent cx="826135" cy="387350"/>
                <wp:effectExtent l="0" t="0" r="12065" b="1270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7DB03" w14:textId="25669709" w:rsidR="00D27C3F" w:rsidRPr="00FF061E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F061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F061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BCFEA" id="Rectangle 122" o:spid="_x0000_s1046" style="position:absolute;margin-left:322.1pt;margin-top:16.8pt;width:65.05pt;height:30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" fillcolor="#d8d8d8 [2732]" strokecolor="black [3213]" strokeweight=".5pt">
                <v:textbox>
                  <w:txbxContent>
                    <w:p w14:paraId="1527DB03" w14:textId="25669709" w:rsidR="00D27C3F" w:rsidRPr="00FF061E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F061E">
                        <w:rPr>
                          <w:color w:val="000000" w:themeColor="text1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DM </w:t>
                      </w:r>
                      <w:r w:rsidRPr="00FF061E">
                        <w:rPr>
                          <w:color w:val="000000" w:themeColor="text1"/>
                          <w:sz w:val="18"/>
                          <w:szCs w:val="18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3A545EE" wp14:editId="303F35DF">
                <wp:simplePos x="0" y="0"/>
                <wp:positionH relativeFrom="column">
                  <wp:posOffset>2183130</wp:posOffset>
                </wp:positionH>
                <wp:positionV relativeFrom="paragraph">
                  <wp:posOffset>222885</wp:posOffset>
                </wp:positionV>
                <wp:extent cx="826618" cy="380391"/>
                <wp:effectExtent l="0" t="0" r="12065" b="1968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9C467" w14:textId="77777777" w:rsidR="00D27C3F" w:rsidRPr="00FF061E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F061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Capture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545EE" id="Rectangle 123" o:spid="_x0000_s1047" style="position:absolute;margin-left:171.9pt;margin-top:17.55pt;width:65.1pt;height:29.9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" fillcolor="#d8d8d8 [2732]" strokecolor="black [3213]" strokeweight=".5pt">
                <v:textbox>
                  <w:txbxContent>
                    <w:p w14:paraId="3509C467" w14:textId="77777777" w:rsidR="00D27C3F" w:rsidRPr="00FF061E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F061E">
                        <w:rPr>
                          <w:color w:val="000000" w:themeColor="text1"/>
                          <w:sz w:val="18"/>
                          <w:szCs w:val="18"/>
                        </w:rPr>
                        <w:t>Capture Plugin</w:t>
                      </w:r>
                    </w:p>
                  </w:txbxContent>
                </v:textbox>
              </v:rect>
            </w:pict>
          </mc:Fallback>
        </mc:AlternateContent>
      </w: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D1F746F" wp14:editId="6FFAFE77">
                <wp:simplePos x="0" y="0"/>
                <wp:positionH relativeFrom="column">
                  <wp:posOffset>1232687</wp:posOffset>
                </wp:positionH>
                <wp:positionV relativeFrom="paragraph">
                  <wp:posOffset>222961</wp:posOffset>
                </wp:positionV>
                <wp:extent cx="826618" cy="380391"/>
                <wp:effectExtent l="0" t="0" r="12065" b="1968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073BE" w14:textId="77777777" w:rsidR="00D27C3F" w:rsidRPr="00FF061E" w:rsidRDefault="00D27C3F" w:rsidP="00630C17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F061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Renderer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F746F" id="Rectangle 124" o:spid="_x0000_s1048" style="position:absolute;margin-left:97.05pt;margin-top:17.55pt;width:65.1pt;height:29.9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" fillcolor="#d8d8d8 [2732]" strokecolor="black [3213]" strokeweight=".5pt">
                <v:textbox>
                  <w:txbxContent>
                    <w:p w14:paraId="52C073BE" w14:textId="77777777" w:rsidR="00D27C3F" w:rsidRPr="00FF061E" w:rsidRDefault="00D27C3F" w:rsidP="00630C17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F061E">
                        <w:rPr>
                          <w:color w:val="000000" w:themeColor="text1"/>
                          <w:sz w:val="18"/>
                          <w:szCs w:val="18"/>
                        </w:rPr>
                        <w:t>Renderer Plugin</w:t>
                      </w:r>
                    </w:p>
                  </w:txbxContent>
                </v:textbox>
              </v:rect>
            </w:pict>
          </mc:Fallback>
        </mc:AlternateContent>
      </w:r>
    </w:p>
    <w:p w14:paraId="43EE1D61" w14:textId="77777777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72B4112" wp14:editId="416C1359">
                <wp:simplePos x="0" y="0"/>
                <wp:positionH relativeFrom="column">
                  <wp:posOffset>4025265</wp:posOffset>
                </wp:positionH>
                <wp:positionV relativeFrom="paragraph">
                  <wp:posOffset>168910</wp:posOffset>
                </wp:positionV>
                <wp:extent cx="3810" cy="472440"/>
                <wp:effectExtent l="76200" t="38100" r="53340" b="6096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47244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99076" id="Straight Arrow Connector 125" o:spid="_x0000_s1026" type="#_x0000_t32" style="position:absolute;margin-left:316.95pt;margin-top:13.3pt;width:.3pt;height:37.2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" strokecolor="black [3040]">
                <v:stroke dashstyle="dash" startarrow="block" endarrow="block"/>
              </v:shape>
            </w:pict>
          </mc:Fallback>
        </mc:AlternateContent>
      </w:r>
    </w:p>
    <w:p w14:paraId="20E9F8AB" w14:textId="3F760B19" w:rsidR="00630C17" w:rsidRPr="00112BC7" w:rsidRDefault="00A224C6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ECB6E1" wp14:editId="1DD74A2C">
                <wp:simplePos x="0" y="0"/>
                <wp:positionH relativeFrom="column">
                  <wp:posOffset>3673420</wp:posOffset>
                </wp:positionH>
                <wp:positionV relativeFrom="paragraph">
                  <wp:posOffset>210378</wp:posOffset>
                </wp:positionV>
                <wp:extent cx="669925" cy="779228"/>
                <wp:effectExtent l="0" t="0" r="15875" b="20955"/>
                <wp:wrapNone/>
                <wp:docPr id="127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925" cy="779228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547CB" w14:textId="4948A9DD" w:rsidR="00D27C3F" w:rsidRPr="00C33819" w:rsidRDefault="00D27C3F" w:rsidP="00630C17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  <w:rPr>
                                <w:rFonts w:eastAsia="Meiryo" w:cs="Meiryo"/>
                              </w:rPr>
                            </w:pPr>
                            <w:proofErr w:type="spellStart"/>
                            <w:r>
                              <w:rPr>
                                <w:rFonts w:eastAsia="Meiryo" w:cs="Meiryo"/>
                                <w:color w:val="000000"/>
                                <w:szCs w:val="18"/>
                              </w:rPr>
                              <w:t>SRC</w:t>
                            </w:r>
                            <w:proofErr w:type="spellEnd"/>
                            <w:r w:rsidRPr="00AF1CDD">
                              <w:rPr>
                                <w:rFonts w:eastAsia="Meiryo" w:cs="Meiryo"/>
                                <w:color w:val="000000"/>
                                <w:szCs w:val="18"/>
                              </w:rPr>
                              <w:t xml:space="preserve">/ </w:t>
                            </w:r>
                            <w:r>
                              <w:rPr>
                                <w:rFonts w:eastAsia="Meiryo" w:cs="Meiryo"/>
                                <w:color w:val="000000"/>
                                <w:szCs w:val="18"/>
                              </w:rPr>
                              <w:t xml:space="preserve">DMA/ </w:t>
                            </w:r>
                            <w:r w:rsidRPr="00AF1CDD">
                              <w:rPr>
                                <w:rFonts w:eastAsia="Meiryo" w:cs="Meiryo"/>
                                <w:color w:val="000000"/>
                                <w:szCs w:val="18"/>
                              </w:rPr>
                              <w:t>SSI/</w:t>
                            </w:r>
                          </w:p>
                          <w:p w14:paraId="4FB011DC" w14:textId="718663E4" w:rsidR="00D27C3F" w:rsidRPr="00C33819" w:rsidRDefault="00D27C3F" w:rsidP="00630C17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346" w:hanging="289"/>
                              <w:rPr>
                                <w:rFonts w:eastAsia="Meiryo" w:cs="Meiryo"/>
                              </w:rPr>
                            </w:pPr>
                            <w:r w:rsidRPr="00AF1CDD">
                              <w:rPr>
                                <w:rFonts w:eastAsia="Meiryo" w:cs="Meiryo"/>
                                <w:color w:val="000000"/>
                                <w:szCs w:val="18"/>
                              </w:rPr>
                              <w:t>DMA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CB6E1" id="Rectangle 13" o:spid="_x0000_s1049" style="position:absolute;margin-left:289.25pt;margin-top:16.55pt;width:52.75pt;height:61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" fillcolor="#d9d9d9">
                <v:textbox>
                  <w:txbxContent>
                    <w:p w14:paraId="515547CB" w14:textId="4948A9DD" w:rsidR="00D27C3F" w:rsidRPr="00C33819" w:rsidRDefault="00D27C3F" w:rsidP="00630C17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  <w:rPr>
                          <w:rFonts w:eastAsia="Meiryo" w:cs="Meiryo"/>
                        </w:rPr>
                      </w:pPr>
                      <w:r>
                        <w:rPr>
                          <w:rFonts w:eastAsia="Meiryo" w:cs="Meiryo"/>
                          <w:color w:val="000000"/>
                          <w:szCs w:val="18"/>
                        </w:rPr>
                        <w:t>SRC</w:t>
                      </w:r>
                      <w:r w:rsidRPr="00AF1CDD">
                        <w:rPr>
                          <w:rFonts w:eastAsia="Meiryo" w:cs="Meiryo"/>
                          <w:color w:val="000000"/>
                          <w:szCs w:val="18"/>
                        </w:rPr>
                        <w:t xml:space="preserve">/ </w:t>
                      </w:r>
                      <w:r>
                        <w:rPr>
                          <w:rFonts w:eastAsia="Meiryo" w:cs="Meiryo"/>
                          <w:color w:val="000000"/>
                          <w:szCs w:val="18"/>
                        </w:rPr>
                        <w:t xml:space="preserve">DMA/ </w:t>
                      </w:r>
                      <w:r w:rsidRPr="00AF1CDD">
                        <w:rPr>
                          <w:rFonts w:eastAsia="Meiryo" w:cs="Meiryo"/>
                          <w:color w:val="000000"/>
                          <w:szCs w:val="18"/>
                        </w:rPr>
                        <w:t>SSI/</w:t>
                      </w:r>
                    </w:p>
                    <w:p w14:paraId="4FB011DC" w14:textId="718663E4" w:rsidR="00D27C3F" w:rsidRPr="00C33819" w:rsidRDefault="00D27C3F" w:rsidP="00630C17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346" w:hanging="289"/>
                        <w:rPr>
                          <w:rFonts w:eastAsia="Meiryo" w:cs="Meiryo"/>
                        </w:rPr>
                      </w:pPr>
                      <w:r w:rsidRPr="00AF1CDD">
                        <w:rPr>
                          <w:rFonts w:eastAsia="Meiryo" w:cs="Meiryo"/>
                          <w:color w:val="000000"/>
                          <w:szCs w:val="18"/>
                        </w:rPr>
                        <w:t>DMA</w:t>
                      </w:r>
                    </w:p>
                  </w:txbxContent>
                </v:textbox>
              </v:rect>
            </w:pict>
          </mc:Fallback>
        </mc:AlternateContent>
      </w:r>
      <w:r w:rsidR="00630C17" w:rsidRPr="00112BC7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A2F25EE" wp14:editId="01B8A6D1">
                <wp:simplePos x="0" y="0"/>
                <wp:positionH relativeFrom="column">
                  <wp:posOffset>1042491</wp:posOffset>
                </wp:positionH>
                <wp:positionV relativeFrom="paragraph">
                  <wp:posOffset>117297</wp:posOffset>
                </wp:positionV>
                <wp:extent cx="2626157" cy="918871"/>
                <wp:effectExtent l="0" t="0" r="0" b="0"/>
                <wp:wrapNone/>
                <wp:docPr id="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6157" cy="9188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50F13" w14:textId="77777777" w:rsidR="00D27C3F" w:rsidRDefault="00D27C3F" w:rsidP="00630C17">
                            <w:pPr>
                              <w:rPr>
                                <w:color w:val="FF0000"/>
                              </w:rPr>
                            </w:pPr>
                            <w:r w:rsidRPr="008F70BA">
                              <w:rPr>
                                <w:color w:val="FF0000"/>
                              </w:rPr>
                              <w:t>This document’s target is in side of red square</w:t>
                            </w:r>
                          </w:p>
                          <w:p w14:paraId="08557424" w14:textId="08CE110D" w:rsidR="00D27C3F" w:rsidRPr="00F958B7" w:rsidRDefault="00D27C3F" w:rsidP="00630C17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* Not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connect to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SCU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/SSI </w:t>
                            </w:r>
                            <w:r w:rsidRPr="006C0ABA">
                              <w:rPr>
                                <w:color w:val="000000" w:themeColor="text1"/>
                              </w:rPr>
                              <w:t>DMA block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F25EE" id="_x0000_s1050" type="#_x0000_t202" style="position:absolute;margin-left:82.1pt;margin-top:9.25pt;width:206.8pt;height:72.3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" filled="f" stroked="f">
                <v:textbox>
                  <w:txbxContent>
                    <w:p w14:paraId="3C250F13" w14:textId="77777777" w:rsidR="00D27C3F" w:rsidRDefault="00D27C3F" w:rsidP="00630C17">
                      <w:pPr>
                        <w:rPr>
                          <w:color w:val="FF0000"/>
                        </w:rPr>
                      </w:pPr>
                      <w:r w:rsidRPr="008F70BA">
                        <w:rPr>
                          <w:color w:val="FF0000"/>
                        </w:rPr>
                        <w:t>This document’s target is in side of red square</w:t>
                      </w:r>
                    </w:p>
                    <w:p w14:paraId="08557424" w14:textId="08CE110D" w:rsidR="00D27C3F" w:rsidRPr="00F958B7" w:rsidRDefault="00D27C3F" w:rsidP="00630C1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* Not connect to SCU/SSI </w:t>
                      </w:r>
                      <w:r w:rsidRPr="006C0ABA">
                        <w:rPr>
                          <w:color w:val="000000" w:themeColor="text1"/>
                        </w:rPr>
                        <w:t>DMA block</w:t>
                      </w:r>
                    </w:p>
                  </w:txbxContent>
                </v:textbox>
              </v:shape>
            </w:pict>
          </mc:Fallback>
        </mc:AlternateContent>
      </w:r>
      <w:r w:rsidR="00630C17"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85EA962" wp14:editId="6295152D">
                <wp:simplePos x="0" y="0"/>
                <wp:positionH relativeFrom="column">
                  <wp:posOffset>4524349</wp:posOffset>
                </wp:positionH>
                <wp:positionV relativeFrom="paragraph">
                  <wp:posOffset>208915</wp:posOffset>
                </wp:positionV>
                <wp:extent cx="555955" cy="602615"/>
                <wp:effectExtent l="0" t="0" r="15875" b="26035"/>
                <wp:wrapNone/>
                <wp:docPr id="512" name="Rectangle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955" cy="60261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9F9F7" w14:textId="77777777" w:rsidR="00D27C3F" w:rsidRDefault="00D27C3F" w:rsidP="00630C17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  <w:rPr>
                                <w:color w:val="000000"/>
                              </w:rPr>
                            </w:pPr>
                            <w:r w:rsidRPr="00AF1CDD">
                              <w:rPr>
                                <w:color w:val="000000"/>
                              </w:rPr>
                              <w:t>DAC/</w:t>
                            </w:r>
                          </w:p>
                          <w:p w14:paraId="03E758CB" w14:textId="77777777" w:rsidR="00D27C3F" w:rsidRPr="00C33819" w:rsidRDefault="00D27C3F" w:rsidP="00630C17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</w:pPr>
                            <w:r w:rsidRPr="00AF1CDD">
                              <w:rPr>
                                <w:color w:val="000000"/>
                              </w:rPr>
                              <w:t>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5EA962" id="Rectangle 512" o:spid="_x0000_s1051" style="position:absolute;margin-left:356.25pt;margin-top:16.45pt;width:43.8pt;height:47.45pt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" fillcolor="#d9d9d9">
                <v:textbox>
                  <w:txbxContent>
                    <w:p w14:paraId="30A9F9F7" w14:textId="77777777" w:rsidR="00D27C3F" w:rsidRDefault="00D27C3F" w:rsidP="00630C17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  <w:rPr>
                          <w:color w:val="000000"/>
                        </w:rPr>
                      </w:pPr>
                      <w:r w:rsidRPr="00AF1CDD">
                        <w:rPr>
                          <w:color w:val="000000"/>
                        </w:rPr>
                        <w:t>DAC/</w:t>
                      </w:r>
                    </w:p>
                    <w:p w14:paraId="03E758CB" w14:textId="77777777" w:rsidR="00D27C3F" w:rsidRPr="00C33819" w:rsidRDefault="00D27C3F" w:rsidP="00630C17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</w:pPr>
                      <w:r w:rsidRPr="00AF1CDD">
                        <w:rPr>
                          <w:color w:val="000000"/>
                        </w:rPr>
                        <w:t>ADC</w:t>
                      </w:r>
                    </w:p>
                  </w:txbxContent>
                </v:textbox>
              </v:rect>
            </w:pict>
          </mc:Fallback>
        </mc:AlternateContent>
      </w:r>
    </w:p>
    <w:p w14:paraId="4AF57736" w14:textId="4A50204B" w:rsidR="00630C17" w:rsidRPr="00112BC7" w:rsidRDefault="00630C17" w:rsidP="00630C17">
      <w:pPr>
        <w:rPr>
          <w:rFonts w:cs="Arial"/>
        </w:rPr>
      </w:pPr>
      <w:r w:rsidRPr="00112BC7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5A53DD" wp14:editId="67928F5A">
                <wp:simplePos x="0" y="0"/>
                <wp:positionH relativeFrom="column">
                  <wp:posOffset>4245762</wp:posOffset>
                </wp:positionH>
                <wp:positionV relativeFrom="paragraph">
                  <wp:posOffset>213360</wp:posOffset>
                </wp:positionV>
                <wp:extent cx="398678" cy="0"/>
                <wp:effectExtent l="38100" t="76200" r="20955" b="95250"/>
                <wp:wrapNone/>
                <wp:docPr id="513" name="Straight Arrow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678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324C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3" o:spid="_x0000_s1026" type="#_x0000_t32" style="position:absolute;margin-left:334.3pt;margin-top:16.8pt;width:31.4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" strokecolor="black [3040]">
                <v:stroke dashstyle="dash" startarrow="block" endarrow="block"/>
              </v:shape>
            </w:pict>
          </mc:Fallback>
        </mc:AlternateContent>
      </w:r>
    </w:p>
    <w:p w14:paraId="45EB2A35" w14:textId="33026E3D" w:rsidR="00630C17" w:rsidRPr="00112BC7" w:rsidRDefault="00630C17" w:rsidP="00630C17">
      <w:pPr>
        <w:rPr>
          <w:rFonts w:cs="Arial"/>
        </w:rPr>
      </w:pPr>
    </w:p>
    <w:p w14:paraId="572B435C" w14:textId="466D7159" w:rsidR="0006439D" w:rsidRDefault="0006439D" w:rsidP="0006439D">
      <w:pPr>
        <w:pStyle w:val="Caption"/>
        <w:spacing w:after="120"/>
        <w:jc w:val="center"/>
        <w:rPr>
          <w:rFonts w:cs="Arial"/>
        </w:rPr>
      </w:pPr>
    </w:p>
    <w:p w14:paraId="447063B4" w14:textId="6BAC152D" w:rsidR="0006439D" w:rsidRDefault="0006439D" w:rsidP="0006439D">
      <w:pPr>
        <w:pStyle w:val="Caption"/>
        <w:spacing w:after="120"/>
        <w:jc w:val="center"/>
        <w:rPr>
          <w:rStyle w:val="Strong"/>
          <w:rFonts w:ascii="Arial" w:hAnsi="Arial" w:cs="Arial"/>
          <w:b/>
          <w:bCs/>
        </w:rPr>
      </w:pPr>
      <w:bookmarkStart w:id="12" w:name="_Toc52867630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proofErr w:type="gramStart"/>
      <w:r w:rsidRPr="00B54EB4">
        <w:rPr>
          <w:rStyle w:val="Strong"/>
          <w:rFonts w:ascii="Arial" w:hAnsi="Arial" w:cs="Arial"/>
          <w:b/>
          <w:bCs/>
        </w:rPr>
        <w:t>The</w:t>
      </w:r>
      <w:proofErr w:type="gramEnd"/>
      <w:r w:rsidRPr="00B54EB4">
        <w:rPr>
          <w:rStyle w:val="Strong"/>
          <w:rFonts w:ascii="Arial" w:hAnsi="Arial" w:cs="Arial"/>
          <w:b/>
          <w:bCs/>
        </w:rPr>
        <w:t xml:space="preserve"> software architecture</w:t>
      </w:r>
      <w:bookmarkEnd w:id="11"/>
      <w:bookmarkEnd w:id="12"/>
    </w:p>
    <w:p w14:paraId="0DDE63EF" w14:textId="28181D7F" w:rsidR="005F11F4" w:rsidRDefault="00B13CE9" w:rsidP="0006439D">
      <w:r w:rsidRPr="00B13CE9">
        <w:t xml:space="preserve">The architecture of </w:t>
      </w:r>
      <w:proofErr w:type="spellStart"/>
      <w:r w:rsidRPr="00B13CE9">
        <w:t>ADSP</w:t>
      </w:r>
      <w:proofErr w:type="spellEnd"/>
      <w:r w:rsidRPr="00B13CE9">
        <w:t xml:space="preserve"> Equalizer </w:t>
      </w:r>
      <w:proofErr w:type="gramStart"/>
      <w:r w:rsidRPr="00B13CE9">
        <w:t>is shown</w:t>
      </w:r>
      <w:proofErr w:type="gramEnd"/>
      <w:r w:rsidRPr="00B13CE9">
        <w:t xml:space="preserve"> in Figure 1-1. </w:t>
      </w:r>
      <w:proofErr w:type="spellStart"/>
      <w:r w:rsidRPr="00B13CE9">
        <w:t>ADSP</w:t>
      </w:r>
      <w:proofErr w:type="spellEnd"/>
      <w:r w:rsidRPr="00B13CE9">
        <w:t xml:space="preserve"> Equalizer is an </w:t>
      </w:r>
      <w:proofErr w:type="spellStart"/>
      <w:r w:rsidRPr="00B13CE9">
        <w:t>ADSP</w:t>
      </w:r>
      <w:proofErr w:type="spellEnd"/>
      <w:r w:rsidRPr="00B13CE9">
        <w:t xml:space="preserve"> </w:t>
      </w:r>
      <w:r w:rsidR="00AC7214" w:rsidRPr="00B13CE9">
        <w:t>plugin, which</w:t>
      </w:r>
      <w:r w:rsidRPr="00B13CE9">
        <w:t xml:space="preserve"> </w:t>
      </w:r>
      <w:proofErr w:type="gramStart"/>
      <w:r w:rsidRPr="00B13CE9">
        <w:t>is controlled</w:t>
      </w:r>
      <w:proofErr w:type="gramEnd"/>
      <w:r w:rsidRPr="00B13CE9">
        <w:t xml:space="preserve"> by </w:t>
      </w:r>
      <w:proofErr w:type="spellStart"/>
      <w:r w:rsidRPr="00B13CE9">
        <w:t>ADSP</w:t>
      </w:r>
      <w:proofErr w:type="spellEnd"/>
      <w:r w:rsidRPr="00B13CE9">
        <w:t xml:space="preserve"> Framework.</w:t>
      </w:r>
    </w:p>
    <w:p w14:paraId="70D00DB0" w14:textId="77777777" w:rsidR="005F11F4" w:rsidRDefault="005F11F4">
      <w:pPr>
        <w:overflowPunct/>
        <w:autoSpaceDE/>
        <w:autoSpaceDN/>
        <w:adjustRightInd/>
        <w:spacing w:after="0" w:line="240" w:lineRule="auto"/>
        <w:textAlignment w:val="auto"/>
      </w:pPr>
      <w:r>
        <w:br w:type="page"/>
      </w:r>
    </w:p>
    <w:p w14:paraId="6CDD0C65" w14:textId="5ED983CE" w:rsidR="00802C8D" w:rsidRPr="00B54EB4" w:rsidRDefault="009C1835" w:rsidP="00860689">
      <w:pPr>
        <w:pStyle w:val="Heading1"/>
        <w:rPr>
          <w:rFonts w:cs="Arial"/>
        </w:rPr>
      </w:pPr>
      <w:bookmarkStart w:id="13" w:name="_Toc528676271"/>
      <w:bookmarkStart w:id="14" w:name="_Hlk486856838"/>
      <w:r w:rsidRPr="00B54EB4">
        <w:rPr>
          <w:rFonts w:cs="Arial"/>
        </w:rPr>
        <w:lastRenderedPageBreak/>
        <w:t>Function list</w:t>
      </w:r>
      <w:bookmarkEnd w:id="13"/>
    </w:p>
    <w:p w14:paraId="59A25897" w14:textId="556D8920" w:rsidR="00DF631D" w:rsidRPr="00B54EB4" w:rsidRDefault="00DF631D" w:rsidP="00860689">
      <w:pPr>
        <w:pStyle w:val="Heading2"/>
        <w:rPr>
          <w:rFonts w:ascii="Arial" w:hAnsi="Arial" w:cs="Arial"/>
        </w:rPr>
      </w:pPr>
      <w:bookmarkStart w:id="15" w:name="_Toc528676272"/>
      <w:r w:rsidRPr="00B54EB4">
        <w:rPr>
          <w:rFonts w:ascii="Arial" w:hAnsi="Arial" w:cs="Arial"/>
        </w:rPr>
        <w:t>API specifications</w:t>
      </w:r>
      <w:bookmarkEnd w:id="15"/>
    </w:p>
    <w:p w14:paraId="26DF4407" w14:textId="77777777" w:rsidR="00B13CE9" w:rsidRDefault="00B13CE9" w:rsidP="00860689">
      <w:pPr>
        <w:pStyle w:val="Caption"/>
        <w:spacing w:after="120"/>
        <w:rPr>
          <w:rFonts w:eastAsia="MS Mincho" w:cs="Arial"/>
          <w:b w:val="0"/>
          <w:bCs w:val="0"/>
        </w:rPr>
      </w:pPr>
      <w:r w:rsidRPr="00B13CE9">
        <w:rPr>
          <w:rFonts w:eastAsia="MS Mincho" w:cs="Arial"/>
          <w:b w:val="0"/>
          <w:bCs w:val="0"/>
        </w:rPr>
        <w:t xml:space="preserve">Because one interface function accesses the procedure that </w:t>
      </w:r>
      <w:proofErr w:type="gramStart"/>
      <w:r w:rsidRPr="00B13CE9">
        <w:rPr>
          <w:rFonts w:eastAsia="MS Mincho" w:cs="Arial"/>
          <w:b w:val="0"/>
          <w:bCs w:val="0"/>
        </w:rPr>
        <w:t>was appointed</w:t>
      </w:r>
      <w:proofErr w:type="gramEnd"/>
      <w:r w:rsidRPr="00B13CE9">
        <w:rPr>
          <w:rFonts w:eastAsia="MS Mincho" w:cs="Arial"/>
          <w:b w:val="0"/>
          <w:bCs w:val="0"/>
        </w:rPr>
        <w:t xml:space="preserve"> by a command in equalizer, it is used </w:t>
      </w:r>
    </w:p>
    <w:p w14:paraId="45EB8473" w14:textId="090E8E83" w:rsidR="00DF631D" w:rsidRPr="00B54EB4" w:rsidRDefault="00DF631D" w:rsidP="00860689">
      <w:pPr>
        <w:pStyle w:val="Caption"/>
        <w:spacing w:after="120"/>
        <w:rPr>
          <w:rFonts w:cs="Arial"/>
        </w:rPr>
      </w:pPr>
      <w:bookmarkStart w:id="16" w:name="_Toc528676340"/>
      <w:bookmarkStart w:id="17" w:name="_Toc528676345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API Functions of</w:t>
      </w:r>
      <w:r w:rsidR="00B62F41">
        <w:rPr>
          <w:rFonts w:cs="Arial"/>
        </w:rPr>
        <w:t xml:space="preserve"> </w:t>
      </w:r>
      <w:r w:rsidR="00B13CE9">
        <w:rPr>
          <w:rFonts w:cs="Arial"/>
        </w:rPr>
        <w:t>Equalizer</w:t>
      </w:r>
      <w:bookmarkEnd w:id="16"/>
      <w:bookmarkEnd w:id="17"/>
      <w:r w:rsidR="00AF475E">
        <w:rPr>
          <w:rFonts w:cs="Arial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0"/>
        <w:gridCol w:w="8093"/>
      </w:tblGrid>
      <w:tr w:rsidR="00DF631D" w:rsidRPr="00B54EB4" w14:paraId="7AAB4B68" w14:textId="77777777" w:rsidTr="00605BDB">
        <w:trPr>
          <w:trHeight w:val="288"/>
        </w:trPr>
        <w:tc>
          <w:tcPr>
            <w:tcW w:w="9951" w:type="dxa"/>
            <w:gridSpan w:val="2"/>
            <w:shd w:val="clear" w:color="auto" w:fill="auto"/>
          </w:tcPr>
          <w:p w14:paraId="5FBD4274" w14:textId="715909F8" w:rsidR="00DF631D" w:rsidRPr="00B54EB4" w:rsidRDefault="00B62F41" w:rsidP="00860689">
            <w:pPr>
              <w:pStyle w:val="BodyText"/>
              <w:spacing w:after="120"/>
              <w:jc w:val="center"/>
              <w:rPr>
                <w:rFonts w:ascii="Arial" w:eastAsia="Meiryo" w:hAnsi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eastAsia="Meiryo" w:hAnsi="Arial"/>
                <w:sz w:val="18"/>
                <w:szCs w:val="18"/>
              </w:rPr>
              <w:t>xa_rel</w:t>
            </w:r>
            <w:proofErr w:type="spellEnd"/>
            <w:r w:rsidR="00DF631D" w:rsidRPr="00B54EB4">
              <w:rPr>
                <w:rFonts w:ascii="Arial" w:eastAsia="Meiryo" w:hAnsi="Arial"/>
                <w:sz w:val="18"/>
                <w:szCs w:val="18"/>
                <w:lang w:val="en-US"/>
              </w:rPr>
              <w:t>_</w:t>
            </w:r>
            <w:proofErr w:type="spellStart"/>
            <w:r w:rsidR="00B13CE9">
              <w:rPr>
                <w:rFonts w:ascii="Arial" w:eastAsia="Meiryo" w:hAnsi="Arial"/>
                <w:sz w:val="18"/>
                <w:szCs w:val="18"/>
              </w:rPr>
              <w:t>eqz</w:t>
            </w:r>
            <w:proofErr w:type="spellEnd"/>
          </w:p>
        </w:tc>
      </w:tr>
      <w:tr w:rsidR="00DF631D" w:rsidRPr="00B54EB4" w14:paraId="6ED3FB7E" w14:textId="77777777" w:rsidTr="00B54EB4">
        <w:trPr>
          <w:trHeight w:val="288"/>
        </w:trPr>
        <w:tc>
          <w:tcPr>
            <w:tcW w:w="1668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1878CADF" w14:textId="77777777" w:rsidR="00DF631D" w:rsidRPr="00B54EB4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Description</w:t>
            </w:r>
          </w:p>
        </w:tc>
        <w:tc>
          <w:tcPr>
            <w:tcW w:w="8283" w:type="dxa"/>
            <w:tcBorders>
              <w:left w:val="double" w:sz="4" w:space="0" w:color="auto"/>
            </w:tcBorders>
            <w:shd w:val="clear" w:color="auto" w:fill="auto"/>
          </w:tcPr>
          <w:p w14:paraId="6D0B8AAD" w14:textId="0955A7CF" w:rsidR="00DF631D" w:rsidRPr="00B54EB4" w:rsidRDefault="00DF631D" w:rsidP="00860689">
            <w:pPr>
              <w:pStyle w:val="ReqText"/>
              <w:spacing w:after="120" w:line="240" w:lineRule="auto"/>
              <w:rPr>
                <w:rFonts w:ascii="Arial" w:hAnsi="Arial" w:cs="Arial"/>
                <w:sz w:val="18"/>
                <w:szCs w:val="18"/>
              </w:rPr>
            </w:pPr>
            <w:r w:rsidRPr="00B54EB4">
              <w:rPr>
                <w:rFonts w:ascii="Arial" w:hAnsi="Arial" w:cs="Arial"/>
                <w:sz w:val="18"/>
              </w:rPr>
              <w:t xml:space="preserve">This API is the only access function to the </w:t>
            </w:r>
            <w:r w:rsidR="00B13CE9">
              <w:rPr>
                <w:rFonts w:ascii="Arial" w:hAnsi="Arial" w:cs="Arial"/>
                <w:sz w:val="18"/>
              </w:rPr>
              <w:t>equalizer</w:t>
            </w:r>
            <w:r w:rsidR="00AF475E">
              <w:rPr>
                <w:rFonts w:ascii="Arial" w:hAnsi="Arial" w:cs="Arial"/>
                <w:sz w:val="18"/>
              </w:rPr>
              <w:t xml:space="preserve"> </w:t>
            </w:r>
            <w:r w:rsidR="00B62F41">
              <w:rPr>
                <w:rFonts w:ascii="Arial" w:hAnsi="Arial" w:cs="Arial"/>
                <w:sz w:val="18"/>
              </w:rPr>
              <w:t>plugin</w:t>
            </w:r>
            <w:r w:rsidRPr="00B54EB4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DF631D" w:rsidRPr="00B54EB4" w14:paraId="3BA7833D" w14:textId="77777777" w:rsidTr="00B54EB4">
        <w:trPr>
          <w:trHeight w:val="288"/>
        </w:trPr>
        <w:tc>
          <w:tcPr>
            <w:tcW w:w="1668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5563F94C" w14:textId="77777777" w:rsidR="00DF631D" w:rsidRPr="00B54EB4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Syntax</w:t>
            </w:r>
          </w:p>
        </w:tc>
        <w:tc>
          <w:tcPr>
            <w:tcW w:w="8283" w:type="dxa"/>
            <w:tcBorders>
              <w:left w:val="double" w:sz="4" w:space="0" w:color="auto"/>
            </w:tcBorders>
            <w:shd w:val="clear" w:color="auto" w:fill="auto"/>
          </w:tcPr>
          <w:p w14:paraId="2F8C9D96" w14:textId="5CDEAD9A" w:rsidR="00DF631D" w:rsidRPr="00534E8E" w:rsidRDefault="00B62F41" w:rsidP="00860689">
            <w:pPr>
              <w:pStyle w:val="ReqText"/>
              <w:spacing w:after="120" w:line="240" w:lineRule="auto"/>
              <w:rPr>
                <w:rFonts w:ascii="Courier New" w:hAnsi="Courier New" w:cs="Courier New"/>
                <w:sz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</w:rPr>
              <w:t>XA_ERRORCODE</w:t>
            </w:r>
            <w:proofErr w:type="spellEnd"/>
            <w:r>
              <w:rPr>
                <w:rFonts w:ascii="Courier New" w:hAnsi="Courier New" w:cs="Courier New"/>
                <w:sz w:val="1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18"/>
              </w:rPr>
              <w:t>xa_rel</w:t>
            </w:r>
            <w:r w:rsidR="00DF631D" w:rsidRPr="00534E8E">
              <w:rPr>
                <w:rFonts w:ascii="Courier New" w:hAnsi="Courier New" w:cs="Courier New"/>
                <w:sz w:val="18"/>
              </w:rPr>
              <w:t>_</w:t>
            </w:r>
            <w:r w:rsidR="00B13CE9">
              <w:rPr>
                <w:rFonts w:ascii="Courier New" w:hAnsi="Courier New" w:cs="Courier New"/>
                <w:sz w:val="18"/>
              </w:rPr>
              <w:t>eqz</w:t>
            </w:r>
            <w:proofErr w:type="spellEnd"/>
            <w:r w:rsidR="00DF631D" w:rsidRPr="00534E8E">
              <w:rPr>
                <w:rFonts w:ascii="Courier New" w:hAnsi="Courier New" w:cs="Courier New"/>
                <w:sz w:val="18"/>
              </w:rPr>
              <w:t>(</w:t>
            </w:r>
            <w:proofErr w:type="spellStart"/>
            <w:r w:rsidR="00DF631D" w:rsidRPr="00534E8E">
              <w:rPr>
                <w:rFonts w:ascii="Courier New" w:hAnsi="Courier New" w:cs="Courier New"/>
                <w:sz w:val="18"/>
              </w:rPr>
              <w:t>xa_codec_handle_t</w:t>
            </w:r>
            <w:proofErr w:type="spellEnd"/>
            <w:r w:rsidR="00DF631D" w:rsidRPr="00534E8E">
              <w:rPr>
                <w:rFonts w:ascii="Courier New" w:hAnsi="Courier New" w:cs="Courier New"/>
                <w:sz w:val="18"/>
              </w:rPr>
              <w:t xml:space="preserve"> </w:t>
            </w:r>
            <w:r w:rsidR="00EE3A83" w:rsidRPr="00534E8E">
              <w:rPr>
                <w:rFonts w:ascii="Courier New" w:hAnsi="Courier New" w:cs="Courier New"/>
                <w:sz w:val="18"/>
              </w:rPr>
              <w:t xml:space="preserve">  </w:t>
            </w:r>
            <w:r w:rsidR="00DF631D" w:rsidRPr="00534E8E">
              <w:rPr>
                <w:rFonts w:ascii="Courier New" w:hAnsi="Courier New" w:cs="Courier New"/>
                <w:sz w:val="18"/>
              </w:rPr>
              <w:t xml:space="preserve"> </w:t>
            </w:r>
            <w:proofErr w:type="spellStart"/>
            <w:r w:rsidR="00DF631D" w:rsidRPr="00534E8E">
              <w:rPr>
                <w:rFonts w:ascii="Courier New" w:hAnsi="Courier New" w:cs="Courier New"/>
                <w:sz w:val="18"/>
              </w:rPr>
              <w:t>p_xa_module_obj</w:t>
            </w:r>
            <w:proofErr w:type="spellEnd"/>
            <w:r w:rsidR="00DF631D" w:rsidRPr="00534E8E">
              <w:rPr>
                <w:rFonts w:ascii="Courier New" w:hAnsi="Courier New" w:cs="Courier New"/>
                <w:sz w:val="18"/>
              </w:rPr>
              <w:t>,</w:t>
            </w:r>
          </w:p>
          <w:p w14:paraId="40864A73" w14:textId="15D966DC" w:rsidR="00DF631D" w:rsidRPr="00534E8E" w:rsidRDefault="00B62F41" w:rsidP="00860689">
            <w:pPr>
              <w:pStyle w:val="ReqText"/>
              <w:spacing w:after="120" w:line="240" w:lineRule="auto"/>
              <w:rPr>
                <w:rFonts w:ascii="Courier New" w:hAnsi="Courier New" w:cs="Courier New"/>
                <w:sz w:val="18"/>
              </w:rPr>
            </w:pPr>
            <w:r>
              <w:rPr>
                <w:rFonts w:ascii="Courier New" w:hAnsi="Courier New" w:cs="Courier New"/>
                <w:sz w:val="18"/>
              </w:rPr>
              <w:t xml:space="preserve">                        </w:t>
            </w:r>
            <w:proofErr w:type="spellStart"/>
            <w:r w:rsidR="00DF631D" w:rsidRPr="00534E8E">
              <w:rPr>
                <w:rFonts w:ascii="Courier New" w:hAnsi="Courier New" w:cs="Courier New"/>
                <w:sz w:val="18"/>
              </w:rPr>
              <w:t>WORD32</w:t>
            </w:r>
            <w:proofErr w:type="spellEnd"/>
            <w:r w:rsidR="00DF631D" w:rsidRPr="00534E8E">
              <w:rPr>
                <w:rFonts w:ascii="Courier New" w:hAnsi="Courier New" w:cs="Courier New"/>
                <w:sz w:val="18"/>
              </w:rPr>
              <w:t xml:space="preserve">  </w:t>
            </w:r>
            <w:r w:rsidR="00EE3A83" w:rsidRPr="00534E8E">
              <w:rPr>
                <w:rFonts w:ascii="Courier New" w:hAnsi="Courier New" w:cs="Courier New"/>
                <w:sz w:val="18"/>
              </w:rPr>
              <w:t xml:space="preserve">             </w:t>
            </w:r>
            <w:proofErr w:type="spellStart"/>
            <w:r w:rsidR="00DF631D" w:rsidRPr="00534E8E">
              <w:rPr>
                <w:rFonts w:ascii="Courier New" w:hAnsi="Courier New" w:cs="Courier New"/>
                <w:sz w:val="18"/>
              </w:rPr>
              <w:t>i_cmd</w:t>
            </w:r>
            <w:proofErr w:type="spellEnd"/>
            <w:r w:rsidR="00DF631D" w:rsidRPr="00534E8E">
              <w:rPr>
                <w:rFonts w:ascii="Courier New" w:hAnsi="Courier New" w:cs="Courier New"/>
                <w:sz w:val="18"/>
              </w:rPr>
              <w:t>,</w:t>
            </w:r>
          </w:p>
          <w:p w14:paraId="7AE2F823" w14:textId="4BF75220" w:rsidR="00DF631D" w:rsidRPr="00534E8E" w:rsidRDefault="00B62F41" w:rsidP="00860689">
            <w:pPr>
              <w:pStyle w:val="ReqText"/>
              <w:spacing w:after="120" w:line="240" w:lineRule="auto"/>
              <w:rPr>
                <w:rFonts w:ascii="Courier New" w:hAnsi="Courier New" w:cs="Courier New"/>
                <w:sz w:val="18"/>
              </w:rPr>
            </w:pPr>
            <w:r>
              <w:rPr>
                <w:rFonts w:ascii="Courier New" w:hAnsi="Courier New" w:cs="Courier New"/>
                <w:sz w:val="18"/>
              </w:rPr>
              <w:t xml:space="preserve">                        </w:t>
            </w:r>
            <w:proofErr w:type="spellStart"/>
            <w:r w:rsidR="00DF631D" w:rsidRPr="00534E8E">
              <w:rPr>
                <w:rFonts w:ascii="Courier New" w:hAnsi="Courier New" w:cs="Courier New"/>
                <w:sz w:val="18"/>
              </w:rPr>
              <w:t>WORD32</w:t>
            </w:r>
            <w:proofErr w:type="spellEnd"/>
            <w:r w:rsidR="00DF631D" w:rsidRPr="00534E8E">
              <w:rPr>
                <w:rFonts w:ascii="Courier New" w:hAnsi="Courier New" w:cs="Courier New"/>
                <w:sz w:val="18"/>
              </w:rPr>
              <w:t xml:space="preserve"> </w:t>
            </w:r>
            <w:r w:rsidR="00EE3A83" w:rsidRPr="00534E8E">
              <w:rPr>
                <w:rFonts w:ascii="Courier New" w:hAnsi="Courier New" w:cs="Courier New"/>
                <w:sz w:val="18"/>
              </w:rPr>
              <w:t xml:space="preserve">              </w:t>
            </w:r>
            <w:proofErr w:type="spellStart"/>
            <w:r w:rsidR="00DF631D" w:rsidRPr="00534E8E">
              <w:rPr>
                <w:rFonts w:ascii="Courier New" w:hAnsi="Courier New" w:cs="Courier New"/>
                <w:sz w:val="18"/>
              </w:rPr>
              <w:t>i_idx</w:t>
            </w:r>
            <w:proofErr w:type="spellEnd"/>
            <w:r w:rsidR="00DF631D" w:rsidRPr="00534E8E">
              <w:rPr>
                <w:rFonts w:ascii="Courier New" w:hAnsi="Courier New" w:cs="Courier New"/>
                <w:sz w:val="18"/>
              </w:rPr>
              <w:t>,</w:t>
            </w:r>
          </w:p>
          <w:p w14:paraId="7056592A" w14:textId="3E870ABF" w:rsidR="00605BDB" w:rsidRPr="003D317E" w:rsidRDefault="00B62F41" w:rsidP="00860689">
            <w:pPr>
              <w:pStyle w:val="ReqText"/>
              <w:spacing w:after="120" w:line="240" w:lineRule="auto"/>
              <w:rPr>
                <w:rFonts w:ascii="Courier New" w:hAnsi="Courier New" w:cs="Courier New"/>
                <w:sz w:val="18"/>
              </w:rPr>
            </w:pPr>
            <w:r>
              <w:rPr>
                <w:rFonts w:ascii="Courier New" w:hAnsi="Courier New" w:cs="Courier New"/>
                <w:sz w:val="18"/>
              </w:rPr>
              <w:t xml:space="preserve">                        </w:t>
            </w:r>
            <w:proofErr w:type="spellStart"/>
            <w:r w:rsidR="00DF631D" w:rsidRPr="00534E8E">
              <w:rPr>
                <w:rFonts w:ascii="Courier New" w:hAnsi="Courier New" w:cs="Courier New"/>
                <w:sz w:val="18"/>
              </w:rPr>
              <w:t>pVOID</w:t>
            </w:r>
            <w:proofErr w:type="spellEnd"/>
            <w:r w:rsidR="00DF631D" w:rsidRPr="00534E8E">
              <w:rPr>
                <w:rFonts w:ascii="Courier New" w:hAnsi="Courier New" w:cs="Courier New"/>
                <w:sz w:val="18"/>
              </w:rPr>
              <w:t xml:space="preserve">    </w:t>
            </w:r>
            <w:r w:rsidR="00EE3A83" w:rsidRPr="00534E8E">
              <w:rPr>
                <w:rFonts w:ascii="Courier New" w:hAnsi="Courier New" w:cs="Courier New"/>
                <w:sz w:val="18"/>
              </w:rPr>
              <w:t xml:space="preserve">            </w:t>
            </w:r>
            <w:proofErr w:type="spellStart"/>
            <w:r w:rsidR="00DF631D" w:rsidRPr="00534E8E">
              <w:rPr>
                <w:rFonts w:ascii="Courier New" w:hAnsi="Courier New" w:cs="Courier New"/>
                <w:sz w:val="18"/>
              </w:rPr>
              <w:t>pv_value</w:t>
            </w:r>
            <w:proofErr w:type="spellEnd"/>
            <w:r w:rsidR="00DF631D" w:rsidRPr="00534E8E">
              <w:rPr>
                <w:rFonts w:ascii="Courier New" w:hAnsi="Courier New" w:cs="Courier New"/>
                <w:sz w:val="18"/>
              </w:rPr>
              <w:t>);</w:t>
            </w:r>
          </w:p>
        </w:tc>
      </w:tr>
      <w:tr w:rsidR="00DF631D" w:rsidRPr="00B54EB4" w14:paraId="07FFCF7B" w14:textId="77777777" w:rsidTr="00B54EB4">
        <w:trPr>
          <w:trHeight w:val="288"/>
        </w:trPr>
        <w:tc>
          <w:tcPr>
            <w:tcW w:w="1668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2462930E" w14:textId="77777777" w:rsidR="00DF631D" w:rsidRPr="00B54EB4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Parameters</w:t>
            </w:r>
          </w:p>
        </w:tc>
        <w:tc>
          <w:tcPr>
            <w:tcW w:w="8283" w:type="dxa"/>
            <w:tcBorders>
              <w:left w:val="double" w:sz="4" w:space="0" w:color="auto"/>
            </w:tcBorders>
            <w:shd w:val="clear" w:color="auto" w:fill="auto"/>
          </w:tcPr>
          <w:p w14:paraId="2715C8B8" w14:textId="41E20BF0" w:rsidR="00DF631D" w:rsidRPr="00B54EB4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proofErr w:type="spellStart"/>
            <w:r w:rsidRPr="00B54EB4">
              <w:rPr>
                <w:rFonts w:ascii="Arial" w:eastAsia="Meiryo" w:hAnsi="Arial"/>
                <w:sz w:val="18"/>
                <w:szCs w:val="18"/>
              </w:rPr>
              <w:t>p_</w:t>
            </w:r>
            <w:r w:rsidR="004A52C1" w:rsidRPr="00B54EB4">
              <w:rPr>
                <w:rFonts w:ascii="Arial" w:eastAsia="Meiryo" w:hAnsi="Arial"/>
                <w:sz w:val="18"/>
                <w:szCs w:val="18"/>
              </w:rPr>
              <w:t>xa_module_obj</w:t>
            </w:r>
            <w:proofErr w:type="spellEnd"/>
            <w:r w:rsidRPr="00B54EB4">
              <w:rPr>
                <w:rFonts w:ascii="Arial" w:eastAsia="Meiryo" w:hAnsi="Arial"/>
                <w:sz w:val="18"/>
                <w:szCs w:val="18"/>
              </w:rPr>
              <w:t xml:space="preserve">: Pointer to opaque API structure. </w:t>
            </w:r>
          </w:p>
          <w:p w14:paraId="726FF3F9" w14:textId="26767D27" w:rsidR="00DF631D" w:rsidRPr="00EA68F0" w:rsidRDefault="004A52C1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  <w:lang w:val="en-US"/>
              </w:rPr>
            </w:pPr>
            <w:proofErr w:type="spellStart"/>
            <w:r w:rsidRPr="00B54EB4">
              <w:rPr>
                <w:rFonts w:ascii="Arial" w:eastAsia="Meiryo" w:hAnsi="Arial"/>
                <w:sz w:val="18"/>
                <w:szCs w:val="18"/>
              </w:rPr>
              <w:t>i_cmd</w:t>
            </w:r>
            <w:proofErr w:type="spellEnd"/>
            <w:r w:rsidR="00DF631D" w:rsidRPr="00B54EB4">
              <w:rPr>
                <w:rFonts w:ascii="Arial" w:eastAsia="Meiryo" w:hAnsi="Arial"/>
                <w:sz w:val="18"/>
                <w:szCs w:val="18"/>
              </w:rPr>
              <w:t>: Command. (defined</w:t>
            </w:r>
            <w:r w:rsidR="00802732">
              <w:rPr>
                <w:rFonts w:ascii="Arial" w:eastAsia="Meiryo" w:hAnsi="Arial"/>
                <w:sz w:val="18"/>
                <w:szCs w:val="18"/>
              </w:rPr>
              <w:t xml:space="preserve"> in the supplied header files</w:t>
            </w:r>
            <w:r w:rsidR="00DF631D" w:rsidRPr="00B54EB4">
              <w:rPr>
                <w:rFonts w:ascii="Arial" w:eastAsia="Meiryo" w:hAnsi="Arial"/>
                <w:sz w:val="18"/>
                <w:szCs w:val="18"/>
              </w:rPr>
              <w:t>)</w:t>
            </w:r>
            <w:r w:rsidR="00EA68F0">
              <w:rPr>
                <w:rFonts w:ascii="Arial" w:eastAsia="Meiryo" w:hAnsi="Arial"/>
                <w:sz w:val="18"/>
                <w:szCs w:val="18"/>
                <w:lang w:val="en-US"/>
              </w:rPr>
              <w:t>.</w:t>
            </w:r>
          </w:p>
          <w:p w14:paraId="3EB46182" w14:textId="29427F66" w:rsidR="00DF631D" w:rsidRPr="00EA68F0" w:rsidRDefault="004A52C1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  <w:lang w:val="en-US"/>
              </w:rPr>
            </w:pPr>
            <w:proofErr w:type="spellStart"/>
            <w:r w:rsidRPr="00B54EB4">
              <w:rPr>
                <w:rFonts w:ascii="Arial" w:eastAsia="Meiryo" w:hAnsi="Arial"/>
                <w:sz w:val="18"/>
                <w:szCs w:val="18"/>
              </w:rPr>
              <w:t>i_idx</w:t>
            </w:r>
            <w:proofErr w:type="spellEnd"/>
            <w:r w:rsidR="00DF631D" w:rsidRPr="00B54EB4">
              <w:rPr>
                <w:rFonts w:ascii="Arial" w:eastAsia="Meiryo" w:hAnsi="Arial"/>
                <w:sz w:val="18"/>
                <w:szCs w:val="18"/>
              </w:rPr>
              <w:t>: Command subtype or index. (defined</w:t>
            </w:r>
            <w:r w:rsidR="00802732">
              <w:rPr>
                <w:rFonts w:ascii="Arial" w:eastAsia="Meiryo" w:hAnsi="Arial"/>
                <w:sz w:val="18"/>
                <w:szCs w:val="18"/>
              </w:rPr>
              <w:t xml:space="preserve"> in the supplied header files</w:t>
            </w:r>
            <w:r w:rsidR="00DF631D" w:rsidRPr="00B54EB4">
              <w:rPr>
                <w:rFonts w:ascii="Arial" w:eastAsia="Meiryo" w:hAnsi="Arial"/>
                <w:sz w:val="18"/>
                <w:szCs w:val="18"/>
              </w:rPr>
              <w:t>)</w:t>
            </w:r>
            <w:r w:rsidR="00EA68F0">
              <w:rPr>
                <w:rFonts w:ascii="Arial" w:eastAsia="Meiryo" w:hAnsi="Arial"/>
                <w:sz w:val="18"/>
                <w:szCs w:val="18"/>
                <w:lang w:val="en-US"/>
              </w:rPr>
              <w:t>.</w:t>
            </w:r>
          </w:p>
          <w:p w14:paraId="290D8DA6" w14:textId="47FABD9C" w:rsidR="00605BDB" w:rsidRPr="00B54EB4" w:rsidRDefault="004A52C1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proofErr w:type="spellStart"/>
            <w:r w:rsidRPr="00B54EB4">
              <w:rPr>
                <w:rFonts w:ascii="Arial" w:eastAsia="Meiryo" w:hAnsi="Arial"/>
                <w:sz w:val="18"/>
                <w:szCs w:val="18"/>
              </w:rPr>
              <w:t>pv_value</w:t>
            </w:r>
            <w:proofErr w:type="spellEnd"/>
            <w:r w:rsidR="00DF631D" w:rsidRPr="00B54EB4">
              <w:rPr>
                <w:rFonts w:ascii="Arial" w:eastAsia="Meiryo" w:hAnsi="Arial"/>
                <w:sz w:val="18"/>
                <w:szCs w:val="18"/>
              </w:rPr>
              <w:t>: Pointer to the variable used to pass in, or get out properties, from state structure.</w:t>
            </w:r>
          </w:p>
        </w:tc>
      </w:tr>
      <w:tr w:rsidR="00DF631D" w:rsidRPr="00B54EB4" w14:paraId="75BBC2E1" w14:textId="77777777" w:rsidTr="00B54EB4">
        <w:trPr>
          <w:trHeight w:val="288"/>
        </w:trPr>
        <w:tc>
          <w:tcPr>
            <w:tcW w:w="1668" w:type="dxa"/>
            <w:tcBorders>
              <w:right w:val="double" w:sz="4" w:space="0" w:color="auto"/>
            </w:tcBorders>
            <w:shd w:val="clear" w:color="auto" w:fill="D9D9D9" w:themeFill="background1" w:themeFillShade="D9"/>
          </w:tcPr>
          <w:p w14:paraId="7BC761AB" w14:textId="77777777" w:rsidR="00DF631D" w:rsidRPr="00B54EB4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Returns</w:t>
            </w:r>
          </w:p>
        </w:tc>
        <w:tc>
          <w:tcPr>
            <w:tcW w:w="8283" w:type="dxa"/>
            <w:tcBorders>
              <w:left w:val="double" w:sz="4" w:space="0" w:color="auto"/>
            </w:tcBorders>
            <w:shd w:val="clear" w:color="auto" w:fill="auto"/>
          </w:tcPr>
          <w:p w14:paraId="2AFAE1F8" w14:textId="7127AE2C" w:rsidR="00DF631D" w:rsidRPr="00EA68F0" w:rsidRDefault="00DF631D" w:rsidP="00860689">
            <w:pPr>
              <w:pStyle w:val="BodyText"/>
              <w:spacing w:after="120"/>
              <w:rPr>
                <w:rFonts w:ascii="Arial" w:eastAsia="Meiryo" w:hAnsi="Arial"/>
                <w:sz w:val="18"/>
                <w:szCs w:val="18"/>
                <w:lang w:val="en-US"/>
              </w:rPr>
            </w:pPr>
            <w:r w:rsidRPr="00B54EB4">
              <w:rPr>
                <w:rFonts w:ascii="Arial" w:eastAsia="Meiryo" w:hAnsi="Arial"/>
                <w:sz w:val="18"/>
                <w:szCs w:val="18"/>
              </w:rPr>
              <w:t>Error Code based on the success or failure of API command (defined in the supplied header files)</w:t>
            </w:r>
            <w:r w:rsidR="00EA68F0">
              <w:rPr>
                <w:rFonts w:ascii="Arial" w:eastAsia="Meiryo" w:hAnsi="Arial"/>
                <w:sz w:val="18"/>
                <w:szCs w:val="18"/>
                <w:lang w:val="en-US"/>
              </w:rPr>
              <w:t>.</w:t>
            </w:r>
          </w:p>
        </w:tc>
      </w:tr>
    </w:tbl>
    <w:p w14:paraId="39A89A28" w14:textId="186D88A0" w:rsidR="00DF631D" w:rsidRDefault="00DF631D" w:rsidP="00860689">
      <w:pPr>
        <w:spacing w:after="120" w:line="240" w:lineRule="auto"/>
        <w:rPr>
          <w:rFonts w:cs="Arial"/>
        </w:rPr>
      </w:pPr>
    </w:p>
    <w:p w14:paraId="50FD3210" w14:textId="77777777" w:rsidR="00F318A8" w:rsidRPr="00B54EB4" w:rsidRDefault="00F318A8" w:rsidP="00F318A8">
      <w:pPr>
        <w:pStyle w:val="Caption"/>
        <w:spacing w:after="120"/>
        <w:jc w:val="center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0915B6EF" wp14:editId="3CCD7051">
            <wp:extent cx="4274658" cy="336923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xa_hw_src_sto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58" cy="33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1ED1" w14:textId="427D3A2A" w:rsidR="00657200" w:rsidRDefault="00F318A8" w:rsidP="00E970E0">
      <w:pPr>
        <w:pStyle w:val="Caption"/>
        <w:spacing w:after="120"/>
        <w:jc w:val="center"/>
        <w:rPr>
          <w:rFonts w:cs="Arial"/>
        </w:rPr>
      </w:pPr>
      <w:bookmarkStart w:id="18" w:name="_Toc52867630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proofErr w:type="spellStart"/>
      <w:r w:rsidRPr="00B54EB4">
        <w:rPr>
          <w:rFonts w:cs="Arial"/>
        </w:rPr>
        <w:t>xa_</w:t>
      </w:r>
      <w:r w:rsidR="00AA1843">
        <w:rPr>
          <w:rFonts w:cs="Arial"/>
        </w:rPr>
        <w:t>rel</w:t>
      </w:r>
      <w:r>
        <w:rPr>
          <w:rFonts w:cs="Arial"/>
        </w:rPr>
        <w:t>_</w:t>
      </w:r>
      <w:r w:rsidR="00B13CE9">
        <w:rPr>
          <w:rFonts w:cs="Arial"/>
        </w:rPr>
        <w:t>eqz</w:t>
      </w:r>
      <w:proofErr w:type="spellEnd"/>
      <w:r w:rsidRPr="00B54EB4">
        <w:rPr>
          <w:rFonts w:cs="Arial"/>
        </w:rPr>
        <w:t xml:space="preserve"> flowchart</w:t>
      </w:r>
      <w:bookmarkEnd w:id="18"/>
      <w:r w:rsidR="00657200">
        <w:rPr>
          <w:rFonts w:cs="Arial"/>
        </w:rPr>
        <w:br w:type="page"/>
      </w:r>
    </w:p>
    <w:p w14:paraId="4994D5A6" w14:textId="50F85E38" w:rsidR="00DF631D" w:rsidRPr="00B54EB4" w:rsidRDefault="00DF631D" w:rsidP="00860689">
      <w:pPr>
        <w:pStyle w:val="Heading2"/>
        <w:rPr>
          <w:rFonts w:ascii="Arial" w:hAnsi="Arial" w:cs="Arial"/>
        </w:rPr>
      </w:pPr>
      <w:bookmarkStart w:id="19" w:name="_Toc528676273"/>
      <w:r w:rsidRPr="00B54EB4">
        <w:rPr>
          <w:rFonts w:ascii="Arial" w:hAnsi="Arial" w:cs="Arial"/>
        </w:rPr>
        <w:lastRenderedPageBreak/>
        <w:t>Internal function</w:t>
      </w:r>
      <w:r w:rsidR="00396514">
        <w:rPr>
          <w:rFonts w:ascii="Arial" w:hAnsi="Arial" w:cs="Arial"/>
        </w:rPr>
        <w:t>s</w:t>
      </w:r>
      <w:bookmarkEnd w:id="19"/>
    </w:p>
    <w:bookmarkEnd w:id="14"/>
    <w:p w14:paraId="05FA4361" w14:textId="59FD361E" w:rsidR="00F61279" w:rsidRPr="00B54EB4" w:rsidRDefault="005556B0" w:rsidP="00860689">
      <w:pPr>
        <w:spacing w:before="120" w:after="120" w:line="240" w:lineRule="auto"/>
        <w:jc w:val="both"/>
        <w:rPr>
          <w:rFonts w:cs="Arial"/>
        </w:rPr>
      </w:pPr>
      <w:r w:rsidRPr="00B54EB4">
        <w:rPr>
          <w:rFonts w:cs="Arial"/>
        </w:rPr>
        <w:t>The following is list of functions</w:t>
      </w:r>
      <w:r w:rsidR="00F61279" w:rsidRPr="00B54EB4">
        <w:rPr>
          <w:rFonts w:cs="Arial"/>
        </w:rPr>
        <w:t>:</w:t>
      </w:r>
    </w:p>
    <w:p w14:paraId="62120379" w14:textId="6A2E821C" w:rsidR="00734417" w:rsidRPr="00B54EB4" w:rsidRDefault="00734417" w:rsidP="00860689">
      <w:pPr>
        <w:pStyle w:val="Caption"/>
        <w:spacing w:after="120"/>
        <w:rPr>
          <w:rFonts w:cs="Arial"/>
        </w:rPr>
      </w:pPr>
      <w:bookmarkStart w:id="20" w:name="_Toc528676341"/>
      <w:bookmarkStart w:id="21" w:name="_Toc528676346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Function lis</w:t>
      </w:r>
      <w:r w:rsidR="00657200">
        <w:rPr>
          <w:rFonts w:cs="Arial"/>
        </w:rPr>
        <w:t>t</w:t>
      </w:r>
      <w:bookmarkEnd w:id="20"/>
      <w:bookmarkEnd w:id="21"/>
    </w:p>
    <w:tbl>
      <w:tblPr>
        <w:tblpPr w:leftFromText="180" w:rightFromText="180" w:vertAnchor="text" w:horzAnchor="margin" w:tblpY="298"/>
        <w:tblW w:w="10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49"/>
        <w:gridCol w:w="3856"/>
        <w:gridCol w:w="5684"/>
      </w:tblGrid>
      <w:tr w:rsidR="00F4682E" w:rsidRPr="00B54EB4" w14:paraId="1A6CB30F" w14:textId="77777777" w:rsidTr="00F4682E">
        <w:trPr>
          <w:trHeight w:val="20"/>
        </w:trPr>
        <w:tc>
          <w:tcPr>
            <w:tcW w:w="549" w:type="dxa"/>
            <w:shd w:val="clear" w:color="auto" w:fill="D9D9D9" w:themeFill="background1" w:themeFillShade="D9"/>
          </w:tcPr>
          <w:p w14:paraId="33424293" w14:textId="77777777" w:rsidR="00F4682E" w:rsidRPr="00B54EB4" w:rsidRDefault="00F4682E" w:rsidP="00F4682E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bookmarkStart w:id="22" w:name="_Toc496800155"/>
            <w:bookmarkStart w:id="23" w:name="_Toc519510053"/>
            <w:r w:rsidRPr="00B54EB4">
              <w:rPr>
                <w:rFonts w:cs="Arial"/>
                <w:b/>
                <w:szCs w:val="18"/>
              </w:rPr>
              <w:t>No.</w:t>
            </w:r>
          </w:p>
        </w:tc>
        <w:tc>
          <w:tcPr>
            <w:tcW w:w="3856" w:type="dxa"/>
            <w:shd w:val="clear" w:color="auto" w:fill="D9D9D9" w:themeFill="background1" w:themeFillShade="D9"/>
          </w:tcPr>
          <w:p w14:paraId="1000DDA4" w14:textId="77777777" w:rsidR="00F4682E" w:rsidRPr="00B54EB4" w:rsidRDefault="00F4682E" w:rsidP="00F4682E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684" w:type="dxa"/>
            <w:shd w:val="clear" w:color="auto" w:fill="D9D9D9" w:themeFill="background1" w:themeFillShade="D9"/>
          </w:tcPr>
          <w:p w14:paraId="0C43A70F" w14:textId="77777777" w:rsidR="00F4682E" w:rsidRPr="00B54EB4" w:rsidRDefault="00F4682E" w:rsidP="00F4682E">
            <w:pPr>
              <w:pStyle w:val="a"/>
              <w:spacing w:after="120" w:line="240" w:lineRule="auto"/>
              <w:jc w:val="left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Outline</w:t>
            </w:r>
          </w:p>
        </w:tc>
      </w:tr>
      <w:tr w:rsidR="00F4682E" w:rsidRPr="00B54EB4" w14:paraId="1FD8D63F" w14:textId="77777777" w:rsidTr="00F4682E">
        <w:trPr>
          <w:trHeight w:val="20"/>
        </w:trPr>
        <w:tc>
          <w:tcPr>
            <w:tcW w:w="549" w:type="dxa"/>
          </w:tcPr>
          <w:p w14:paraId="571DFA4C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</w:t>
            </w:r>
          </w:p>
        </w:tc>
        <w:tc>
          <w:tcPr>
            <w:tcW w:w="3856" w:type="dxa"/>
          </w:tcPr>
          <w:p w14:paraId="34182A2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5F11F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xa_rel_eqz_reset_bqbuff</w:t>
            </w:r>
          </w:p>
        </w:tc>
        <w:tc>
          <w:tcPr>
            <w:tcW w:w="5684" w:type="dxa"/>
          </w:tcPr>
          <w:p w14:paraId="1E14D269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proofErr w:type="gramStart"/>
            <w:r w:rsidRPr="00B54EB4">
              <w:rPr>
                <w:rFonts w:cs="Arial"/>
                <w:color w:val="000000"/>
                <w:szCs w:val="18"/>
              </w:rPr>
              <w:t>Initial</w:t>
            </w:r>
            <w:r>
              <w:rPr>
                <w:rFonts w:cs="Arial"/>
                <w:color w:val="000000"/>
                <w:szCs w:val="18"/>
              </w:rPr>
              <w:t xml:space="preserve"> parameters for equalizer</w:t>
            </w:r>
            <w:proofErr w:type="gramEnd"/>
            <w:r>
              <w:rPr>
                <w:rFonts w:cs="Arial"/>
                <w:color w:val="000000"/>
                <w:szCs w:val="18"/>
              </w:rPr>
              <w:t xml:space="preserve">, </w:t>
            </w:r>
            <w:proofErr w:type="gramStart"/>
            <w:r>
              <w:t>r</w:t>
            </w:r>
            <w:r w:rsidRPr="005F11F4">
              <w:rPr>
                <w:rFonts w:cs="Arial"/>
                <w:color w:val="000000"/>
                <w:szCs w:val="18"/>
              </w:rPr>
              <w:t xml:space="preserve">eset </w:t>
            </w:r>
            <w:proofErr w:type="spellStart"/>
            <w:r w:rsidRPr="005F11F4">
              <w:rPr>
                <w:rFonts w:cs="Arial"/>
                <w:color w:val="000000"/>
                <w:szCs w:val="18"/>
              </w:rPr>
              <w:t>Biquad</w:t>
            </w:r>
            <w:proofErr w:type="spellEnd"/>
            <w:r w:rsidRPr="005F11F4">
              <w:rPr>
                <w:rFonts w:cs="Arial"/>
                <w:color w:val="000000"/>
                <w:szCs w:val="18"/>
              </w:rPr>
              <w:t xml:space="preserve"> Filters</w:t>
            </w:r>
            <w:proofErr w:type="gramEnd"/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F4682E" w:rsidRPr="00B54EB4" w14:paraId="2254319D" w14:textId="77777777" w:rsidTr="00F4682E">
        <w:trPr>
          <w:trHeight w:val="20"/>
        </w:trPr>
        <w:tc>
          <w:tcPr>
            <w:tcW w:w="549" w:type="dxa"/>
          </w:tcPr>
          <w:p w14:paraId="5C9FE908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</w:t>
            </w:r>
          </w:p>
        </w:tc>
        <w:tc>
          <w:tcPr>
            <w:tcW w:w="3856" w:type="dxa"/>
          </w:tcPr>
          <w:p w14:paraId="7DBBAFF2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5F11F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xa_rel_eqz_init_params</w:t>
            </w:r>
          </w:p>
        </w:tc>
        <w:tc>
          <w:tcPr>
            <w:tcW w:w="5684" w:type="dxa"/>
          </w:tcPr>
          <w:p w14:paraId="2459C12A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5F11F4">
              <w:rPr>
                <w:rFonts w:cs="Arial"/>
                <w:color w:val="000000"/>
                <w:szCs w:val="18"/>
              </w:rPr>
              <w:t>et default parameter</w:t>
            </w:r>
            <w:r>
              <w:rPr>
                <w:rFonts w:cs="Arial"/>
                <w:color w:val="000000"/>
                <w:szCs w:val="18"/>
              </w:rPr>
              <w:t>s</w:t>
            </w:r>
            <w:r w:rsidRPr="005F11F4">
              <w:rPr>
                <w:rFonts w:cs="Arial"/>
                <w:color w:val="000000"/>
                <w:szCs w:val="18"/>
              </w:rPr>
              <w:t xml:space="preserve"> for</w:t>
            </w:r>
            <w:r>
              <w:rPr>
                <w:rFonts w:cs="Arial"/>
                <w:color w:val="000000"/>
                <w:szCs w:val="18"/>
              </w:rPr>
              <w:t xml:space="preserve"> equalizer.</w:t>
            </w:r>
          </w:p>
        </w:tc>
      </w:tr>
      <w:tr w:rsidR="00F4682E" w:rsidRPr="00B54EB4" w14:paraId="031D3EEF" w14:textId="77777777" w:rsidTr="00F4682E">
        <w:trPr>
          <w:trHeight w:val="20"/>
        </w:trPr>
        <w:tc>
          <w:tcPr>
            <w:tcW w:w="549" w:type="dxa"/>
          </w:tcPr>
          <w:p w14:paraId="13002735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3</w:t>
            </w:r>
          </w:p>
        </w:tc>
        <w:tc>
          <w:tcPr>
            <w:tcW w:w="3856" w:type="dxa"/>
          </w:tcPr>
          <w:p w14:paraId="07ECE79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9D046C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xa_rel_eqz_set_coef</w:t>
            </w:r>
          </w:p>
        </w:tc>
        <w:tc>
          <w:tcPr>
            <w:tcW w:w="5684" w:type="dxa"/>
          </w:tcPr>
          <w:p w14:paraId="267C217B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 w:rsidRPr="009D046C">
              <w:rPr>
                <w:rFonts w:cs="Arial"/>
                <w:color w:val="000000"/>
                <w:szCs w:val="18"/>
              </w:rPr>
              <w:t xml:space="preserve">Set coefficients </w:t>
            </w:r>
            <w:r>
              <w:rPr>
                <w:rFonts w:cs="Arial"/>
                <w:color w:val="000000"/>
                <w:szCs w:val="18"/>
              </w:rPr>
              <w:t xml:space="preserve">for parametric </w:t>
            </w:r>
            <w:r w:rsidRPr="009D046C">
              <w:rPr>
                <w:rFonts w:cs="Arial"/>
                <w:color w:val="000000"/>
                <w:szCs w:val="18"/>
              </w:rPr>
              <w:t>equalizer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F4682E" w:rsidRPr="00B54EB4" w14:paraId="321B6AFF" w14:textId="77777777" w:rsidTr="00F4682E">
        <w:trPr>
          <w:trHeight w:val="20"/>
        </w:trPr>
        <w:tc>
          <w:tcPr>
            <w:tcW w:w="549" w:type="dxa"/>
          </w:tcPr>
          <w:p w14:paraId="140402BC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4</w:t>
            </w:r>
          </w:p>
        </w:tc>
        <w:tc>
          <w:tcPr>
            <w:tcW w:w="3856" w:type="dxa"/>
          </w:tcPr>
          <w:p w14:paraId="78E9AAB5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9D046C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xa_rel_eqz_set_gcoef</w:t>
            </w:r>
          </w:p>
        </w:tc>
        <w:tc>
          <w:tcPr>
            <w:tcW w:w="5684" w:type="dxa"/>
          </w:tcPr>
          <w:p w14:paraId="3746CC61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 w:rsidRPr="009D046C">
              <w:rPr>
                <w:rFonts w:cs="Arial"/>
                <w:color w:val="000000"/>
                <w:szCs w:val="18"/>
              </w:rPr>
              <w:t>Set coefficients for graphic equalizer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F4682E" w:rsidRPr="00B54EB4" w14:paraId="7506A322" w14:textId="77777777" w:rsidTr="00F4682E">
        <w:trPr>
          <w:trHeight w:val="20"/>
        </w:trPr>
        <w:tc>
          <w:tcPr>
            <w:tcW w:w="549" w:type="dxa"/>
          </w:tcPr>
          <w:p w14:paraId="60E49698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5</w:t>
            </w:r>
          </w:p>
        </w:tc>
        <w:tc>
          <w:tcPr>
            <w:tcW w:w="3856" w:type="dxa"/>
          </w:tcPr>
          <w:p w14:paraId="3C723CE1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9D046C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xa_rel_eqz_do_execute</w:t>
            </w:r>
          </w:p>
        </w:tc>
        <w:tc>
          <w:tcPr>
            <w:tcW w:w="5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660A7" w14:textId="3690A263" w:rsidR="00F4682E" w:rsidRPr="00B54EB4" w:rsidRDefault="00F4682E" w:rsidP="00DE67D6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Execute processing of equalizer</w:t>
            </w:r>
            <w:r w:rsidR="00AC7214">
              <w:rPr>
                <w:rFonts w:cs="Arial"/>
                <w:color w:val="000000"/>
                <w:szCs w:val="18"/>
              </w:rPr>
              <w:t xml:space="preserve">: </w:t>
            </w:r>
            <w:r w:rsidR="00DE67D6">
              <w:rPr>
                <w:rFonts w:cs="Arial"/>
                <w:color w:val="000000"/>
                <w:szCs w:val="18"/>
              </w:rPr>
              <w:t>transfer data from input buffer to output buffer.</w:t>
            </w:r>
          </w:p>
        </w:tc>
      </w:tr>
      <w:tr w:rsidR="00F4682E" w:rsidRPr="00B54EB4" w14:paraId="19CED1F8" w14:textId="77777777" w:rsidTr="00F4682E">
        <w:trPr>
          <w:trHeight w:val="20"/>
        </w:trPr>
        <w:tc>
          <w:tcPr>
            <w:tcW w:w="549" w:type="dxa"/>
          </w:tcPr>
          <w:p w14:paraId="1AAD3F99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6</w:t>
            </w:r>
          </w:p>
        </w:tc>
        <w:tc>
          <w:tcPr>
            <w:tcW w:w="3856" w:type="dxa"/>
          </w:tcPr>
          <w:p w14:paraId="036D87F5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0B3D2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0B3D2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_get_api_lib_id_string</w:t>
            </w:r>
          </w:p>
        </w:tc>
        <w:tc>
          <w:tcPr>
            <w:tcW w:w="5684" w:type="dxa"/>
          </w:tcPr>
          <w:p w14:paraId="1C057E66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0B3D2B">
              <w:rPr>
                <w:rFonts w:cs="Arial"/>
                <w:color w:val="000000"/>
                <w:szCs w:val="18"/>
              </w:rPr>
              <w:t>et the version of the API, library</w:t>
            </w:r>
            <w:r>
              <w:rPr>
                <w:rFonts w:cs="Arial"/>
                <w:color w:val="000000"/>
                <w:szCs w:val="18"/>
              </w:rPr>
              <w:t xml:space="preserve">, it </w:t>
            </w:r>
            <w:proofErr w:type="gramStart"/>
            <w:r>
              <w:rPr>
                <w:rFonts w:cs="Arial"/>
                <w:color w:val="000000"/>
                <w:szCs w:val="18"/>
              </w:rPr>
              <w:t>is called</w:t>
            </w:r>
            <w:proofErr w:type="gramEnd"/>
            <w:r>
              <w:rPr>
                <w:rFonts w:cs="Arial"/>
                <w:color w:val="000000"/>
                <w:szCs w:val="18"/>
              </w:rPr>
              <w:t xml:space="preserve">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0B3D2B">
              <w:rPr>
                <w:rFonts w:cs="Arial"/>
                <w:color w:val="000000"/>
                <w:szCs w:val="18"/>
              </w:rPr>
              <w:t>XA_API_CMD_GET_LIB_ID_STRINGS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0CD325BF" w14:textId="77777777" w:rsidTr="00F4682E">
        <w:trPr>
          <w:trHeight w:val="20"/>
        </w:trPr>
        <w:tc>
          <w:tcPr>
            <w:tcW w:w="549" w:type="dxa"/>
          </w:tcPr>
          <w:p w14:paraId="2E59D27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7</w:t>
            </w:r>
          </w:p>
        </w:tc>
        <w:tc>
          <w:tcPr>
            <w:tcW w:w="3856" w:type="dxa"/>
          </w:tcPr>
          <w:p w14:paraId="46EAE722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0B3D2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0B3D2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_get_api_size</w:t>
            </w:r>
          </w:p>
        </w:tc>
        <w:tc>
          <w:tcPr>
            <w:tcW w:w="5684" w:type="dxa"/>
          </w:tcPr>
          <w:p w14:paraId="3CB1D207" w14:textId="6BA0DBBF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0B3D2B">
              <w:rPr>
                <w:rFonts w:cs="Arial"/>
                <w:color w:val="000000"/>
                <w:szCs w:val="18"/>
              </w:rPr>
              <w:t xml:space="preserve">et the size of the API </w:t>
            </w:r>
            <w:r w:rsidR="00AC7214" w:rsidRPr="000B3D2B">
              <w:rPr>
                <w:rFonts w:cs="Arial"/>
                <w:color w:val="000000"/>
                <w:szCs w:val="18"/>
              </w:rPr>
              <w:t>structure</w:t>
            </w:r>
            <w:r w:rsidR="00AC7214">
              <w:rPr>
                <w:rFonts w:cs="Arial"/>
                <w:color w:val="000000"/>
                <w:szCs w:val="18"/>
              </w:rPr>
              <w:t>;</w:t>
            </w:r>
            <w:r>
              <w:rPr>
                <w:rFonts w:cs="Arial"/>
                <w:color w:val="000000"/>
                <w:szCs w:val="18"/>
              </w:rPr>
              <w:t xml:space="preserve"> it </w:t>
            </w:r>
            <w:proofErr w:type="gramStart"/>
            <w:r>
              <w:rPr>
                <w:rFonts w:cs="Arial"/>
                <w:color w:val="000000"/>
                <w:szCs w:val="18"/>
              </w:rPr>
              <w:t>is called</w:t>
            </w:r>
            <w:proofErr w:type="gramEnd"/>
            <w:r>
              <w:rPr>
                <w:rFonts w:cs="Arial"/>
                <w:color w:val="000000"/>
                <w:szCs w:val="18"/>
              </w:rPr>
              <w:t xml:space="preserve">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0B3D2B">
              <w:rPr>
                <w:rFonts w:cs="Arial"/>
                <w:color w:val="000000"/>
                <w:szCs w:val="18"/>
              </w:rPr>
              <w:t>XA_API_CMD_GET_API_SIZE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513EC64F" w14:textId="77777777" w:rsidTr="00F4682E">
        <w:trPr>
          <w:trHeight w:val="20"/>
        </w:trPr>
        <w:tc>
          <w:tcPr>
            <w:tcW w:w="549" w:type="dxa"/>
          </w:tcPr>
          <w:p w14:paraId="1B5BC3A4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8</w:t>
            </w:r>
          </w:p>
        </w:tc>
        <w:tc>
          <w:tcPr>
            <w:tcW w:w="3856" w:type="dxa"/>
          </w:tcPr>
          <w:p w14:paraId="2A6D2759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D0922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BD0922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_init</w:t>
            </w:r>
          </w:p>
        </w:tc>
        <w:tc>
          <w:tcPr>
            <w:tcW w:w="5684" w:type="dxa"/>
          </w:tcPr>
          <w:p w14:paraId="388B40B9" w14:textId="51EBFCFF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Equalizer </w:t>
            </w:r>
            <w:r w:rsidRPr="00BD0922">
              <w:rPr>
                <w:rFonts w:cs="Arial"/>
                <w:color w:val="000000"/>
                <w:szCs w:val="18"/>
              </w:rPr>
              <w:t>initialization</w:t>
            </w:r>
            <w:r>
              <w:rPr>
                <w:rFonts w:cs="Arial"/>
                <w:color w:val="000000"/>
                <w:szCs w:val="18"/>
              </w:rPr>
              <w:t xml:space="preserve">, it </w:t>
            </w:r>
            <w:proofErr w:type="gramStart"/>
            <w:r>
              <w:rPr>
                <w:rFonts w:cs="Arial"/>
                <w:color w:val="000000"/>
                <w:szCs w:val="18"/>
              </w:rPr>
              <w:t>is called</w:t>
            </w:r>
            <w:proofErr w:type="gramEnd"/>
            <w:r>
              <w:rPr>
                <w:rFonts w:cs="Arial"/>
                <w:color w:val="000000"/>
                <w:szCs w:val="18"/>
              </w:rPr>
              <w:t xml:space="preserve"> </w:t>
            </w:r>
            <w:r w:rsidR="000C2AEE">
              <w:rPr>
                <w:rFonts w:cs="Arial"/>
                <w:color w:val="000000"/>
                <w:szCs w:val="18"/>
              </w:rPr>
              <w:t xml:space="preserve">by </w:t>
            </w:r>
            <w:proofErr w:type="spellStart"/>
            <w:r w:rsidR="000C2AEE">
              <w:t>XA</w:t>
            </w:r>
            <w:r w:rsidRPr="00BD0922">
              <w:rPr>
                <w:rFonts w:cs="Arial"/>
                <w:color w:val="000000"/>
                <w:szCs w:val="18"/>
              </w:rPr>
              <w:t>_API_CMD_INIT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5C3C4AB6" w14:textId="77777777" w:rsidTr="00F4682E">
        <w:trPr>
          <w:trHeight w:val="20"/>
        </w:trPr>
        <w:tc>
          <w:tcPr>
            <w:tcW w:w="549" w:type="dxa"/>
          </w:tcPr>
          <w:p w14:paraId="704A9B04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9</w:t>
            </w:r>
          </w:p>
        </w:tc>
        <w:tc>
          <w:tcPr>
            <w:tcW w:w="3856" w:type="dxa"/>
          </w:tcPr>
          <w:p w14:paraId="7929CBE1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_set_mem_ptr</w:t>
            </w:r>
          </w:p>
        </w:tc>
        <w:tc>
          <w:tcPr>
            <w:tcW w:w="5684" w:type="dxa"/>
          </w:tcPr>
          <w:p w14:paraId="537F787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9B3111">
              <w:rPr>
                <w:rFonts w:cs="Arial"/>
                <w:color w:val="000000"/>
                <w:szCs w:val="18"/>
              </w:rPr>
              <w:t>et memory pointer</w:t>
            </w:r>
            <w:r>
              <w:rPr>
                <w:rFonts w:cs="Arial"/>
                <w:color w:val="000000"/>
                <w:szCs w:val="18"/>
              </w:rPr>
              <w:t xml:space="preserve">,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XA_API_CMD_SET_MEM_PTR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7D221F9D" w14:textId="77777777" w:rsidTr="00F4682E">
        <w:trPr>
          <w:trHeight w:val="20"/>
        </w:trPr>
        <w:tc>
          <w:tcPr>
            <w:tcW w:w="549" w:type="dxa"/>
          </w:tcPr>
          <w:p w14:paraId="100B02C9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10</w:t>
            </w:r>
          </w:p>
        </w:tc>
        <w:tc>
          <w:tcPr>
            <w:tcW w:w="3856" w:type="dxa"/>
          </w:tcPr>
          <w:p w14:paraId="11768442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_set_memtabs_ptr</w:t>
            </w:r>
          </w:p>
        </w:tc>
        <w:tc>
          <w:tcPr>
            <w:tcW w:w="5684" w:type="dxa"/>
          </w:tcPr>
          <w:p w14:paraId="0ABC840A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9B3111">
              <w:rPr>
                <w:rFonts w:cs="Arial"/>
                <w:color w:val="000000"/>
                <w:szCs w:val="18"/>
              </w:rPr>
              <w:t xml:space="preserve">et memory </w:t>
            </w:r>
            <w:proofErr w:type="gramStart"/>
            <w:r w:rsidRPr="009B3111">
              <w:rPr>
                <w:rFonts w:cs="Arial"/>
                <w:color w:val="000000"/>
                <w:szCs w:val="18"/>
              </w:rPr>
              <w:t>tables</w:t>
            </w:r>
            <w:proofErr w:type="gramEnd"/>
            <w:r w:rsidRPr="009B3111">
              <w:rPr>
                <w:rFonts w:cs="Arial"/>
                <w:color w:val="000000"/>
                <w:szCs w:val="18"/>
              </w:rPr>
              <w:t xml:space="preserve"> pointer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XA_API_CMD_SET_MEMTABS_PTR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5E2B3396" w14:textId="77777777" w:rsidTr="00F4682E">
        <w:trPr>
          <w:trHeight w:val="20"/>
        </w:trPr>
        <w:tc>
          <w:tcPr>
            <w:tcW w:w="549" w:type="dxa"/>
          </w:tcPr>
          <w:p w14:paraId="2123BBC7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11</w:t>
            </w:r>
          </w:p>
        </w:tc>
        <w:tc>
          <w:tcPr>
            <w:tcW w:w="3856" w:type="dxa"/>
          </w:tcPr>
          <w:p w14:paraId="72E790F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_get_memtabs_size</w:t>
            </w:r>
          </w:p>
        </w:tc>
        <w:tc>
          <w:tcPr>
            <w:tcW w:w="5684" w:type="dxa"/>
          </w:tcPr>
          <w:p w14:paraId="38B04A9D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9B3111">
              <w:rPr>
                <w:rFonts w:cs="Arial"/>
                <w:color w:val="000000"/>
                <w:szCs w:val="18"/>
              </w:rPr>
              <w:t xml:space="preserve">et the size of the memory structures to be allocated for the memory </w:t>
            </w:r>
            <w:proofErr w:type="gramStart"/>
            <w:r w:rsidRPr="009B3111">
              <w:rPr>
                <w:rFonts w:cs="Arial"/>
                <w:color w:val="000000"/>
                <w:szCs w:val="18"/>
              </w:rPr>
              <w:t>tables</w:t>
            </w:r>
            <w:r>
              <w:rPr>
                <w:rFonts w:cs="Arial"/>
                <w:color w:val="000000"/>
                <w:szCs w:val="18"/>
              </w:rPr>
              <w:t>,</w:t>
            </w:r>
            <w:proofErr w:type="gramEnd"/>
            <w:r>
              <w:rPr>
                <w:rFonts w:cs="Arial"/>
                <w:color w:val="000000"/>
                <w:szCs w:val="18"/>
              </w:rPr>
              <w:t xml:space="preserve">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XA_API_CMD_GET_MEMTABS_SIZE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6D62684C" w14:textId="77777777" w:rsidTr="00F4682E">
        <w:trPr>
          <w:trHeight w:val="20"/>
        </w:trPr>
        <w:tc>
          <w:tcPr>
            <w:tcW w:w="549" w:type="dxa"/>
          </w:tcPr>
          <w:p w14:paraId="3A66F76E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12</w:t>
            </w:r>
          </w:p>
        </w:tc>
        <w:tc>
          <w:tcPr>
            <w:tcW w:w="3856" w:type="dxa"/>
          </w:tcPr>
          <w:p w14:paraId="1B2F0D0E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_get_n_memtabs</w:t>
            </w:r>
          </w:p>
        </w:tc>
        <w:tc>
          <w:tcPr>
            <w:tcW w:w="5684" w:type="dxa"/>
          </w:tcPr>
          <w:p w14:paraId="7714A09C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Get </w:t>
            </w:r>
            <w:r w:rsidRPr="009B3111">
              <w:rPr>
                <w:rFonts w:cs="Arial"/>
                <w:color w:val="000000"/>
                <w:szCs w:val="18"/>
              </w:rPr>
              <w:t>total amount of memory buffers</w:t>
            </w:r>
            <w:r>
              <w:rPr>
                <w:rFonts w:cs="Arial"/>
                <w:color w:val="000000"/>
                <w:szCs w:val="18"/>
              </w:rPr>
              <w:t xml:space="preserve">, it </w:t>
            </w:r>
            <w:proofErr w:type="gramStart"/>
            <w:r>
              <w:rPr>
                <w:rFonts w:cs="Arial"/>
                <w:color w:val="000000"/>
                <w:szCs w:val="18"/>
              </w:rPr>
              <w:t>is called</w:t>
            </w:r>
            <w:proofErr w:type="gramEnd"/>
            <w:r>
              <w:rPr>
                <w:rFonts w:cs="Arial"/>
                <w:color w:val="000000"/>
                <w:szCs w:val="18"/>
              </w:rPr>
              <w:t xml:space="preserve">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XA_API_CMD_GET_N_MEMTABS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0F1B4E82" w14:textId="77777777" w:rsidTr="00F4682E">
        <w:trPr>
          <w:trHeight w:val="20"/>
        </w:trPr>
        <w:tc>
          <w:tcPr>
            <w:tcW w:w="549" w:type="dxa"/>
          </w:tcPr>
          <w:p w14:paraId="73480D8A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13</w:t>
            </w:r>
          </w:p>
        </w:tc>
        <w:tc>
          <w:tcPr>
            <w:tcW w:w="3856" w:type="dxa"/>
          </w:tcPr>
          <w:p w14:paraId="2E3C508F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_get_mem_info_size</w:t>
            </w:r>
          </w:p>
        </w:tc>
        <w:tc>
          <w:tcPr>
            <w:tcW w:w="5684" w:type="dxa"/>
          </w:tcPr>
          <w:p w14:paraId="5AEB474D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Get </w:t>
            </w:r>
            <w:r w:rsidRPr="009B3111">
              <w:rPr>
                <w:rFonts w:cs="Arial"/>
                <w:color w:val="000000"/>
                <w:szCs w:val="18"/>
              </w:rPr>
              <w:t>memory buffer size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XA_API_CMD_GET_MEM_INFO_SIZE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B1F13AC" w14:textId="77777777" w:rsidTr="00F4682E">
        <w:trPr>
          <w:trHeight w:val="20"/>
        </w:trPr>
        <w:tc>
          <w:tcPr>
            <w:tcW w:w="549" w:type="dxa"/>
          </w:tcPr>
          <w:p w14:paraId="259F9C88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14</w:t>
            </w:r>
          </w:p>
        </w:tc>
        <w:tc>
          <w:tcPr>
            <w:tcW w:w="3856" w:type="dxa"/>
          </w:tcPr>
          <w:p w14:paraId="7744D5EF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_get_mem_info_alignment</w:t>
            </w:r>
          </w:p>
        </w:tc>
        <w:tc>
          <w:tcPr>
            <w:tcW w:w="5684" w:type="dxa"/>
          </w:tcPr>
          <w:p w14:paraId="26D02B6F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Get </w:t>
            </w:r>
            <w:r w:rsidRPr="009B3111">
              <w:rPr>
                <w:rFonts w:cs="Arial"/>
                <w:color w:val="000000"/>
                <w:szCs w:val="18"/>
              </w:rPr>
              <w:t>alignment information of the memory-type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XA_API_CMD_GET_MEM_INFO_ALIGNMENT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C134117" w14:textId="77777777" w:rsidTr="00F4682E">
        <w:trPr>
          <w:trHeight w:val="20"/>
        </w:trPr>
        <w:tc>
          <w:tcPr>
            <w:tcW w:w="549" w:type="dxa"/>
          </w:tcPr>
          <w:p w14:paraId="124278DE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15</w:t>
            </w:r>
          </w:p>
        </w:tc>
        <w:tc>
          <w:tcPr>
            <w:tcW w:w="3856" w:type="dxa"/>
          </w:tcPr>
          <w:p w14:paraId="1B2385C9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_get_mem_info_type</w:t>
            </w:r>
          </w:p>
        </w:tc>
        <w:tc>
          <w:tcPr>
            <w:tcW w:w="5684" w:type="dxa"/>
          </w:tcPr>
          <w:p w14:paraId="3CD03F25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proofErr w:type="gramStart"/>
            <w:r>
              <w:rPr>
                <w:rFonts w:cs="Arial"/>
                <w:color w:val="000000"/>
                <w:szCs w:val="18"/>
              </w:rPr>
              <w:t>Get</w:t>
            </w:r>
            <w:r w:rsidRPr="009B3111">
              <w:rPr>
                <w:rFonts w:cs="Arial"/>
                <w:color w:val="000000"/>
                <w:szCs w:val="18"/>
              </w:rPr>
              <w:t xml:space="preserve"> the type of memory being referred to by the index</w:t>
            </w:r>
            <w:proofErr w:type="gramEnd"/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XA_API_CMD_GET_MEM_INFO_TYPE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3ED6860E" w14:textId="77777777" w:rsidTr="00F4682E">
        <w:trPr>
          <w:trHeight w:val="20"/>
        </w:trPr>
        <w:tc>
          <w:tcPr>
            <w:tcW w:w="549" w:type="dxa"/>
          </w:tcPr>
          <w:p w14:paraId="29B4D03F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16</w:t>
            </w:r>
          </w:p>
        </w:tc>
        <w:tc>
          <w:tcPr>
            <w:tcW w:w="3856" w:type="dxa"/>
          </w:tcPr>
          <w:p w14:paraId="18A5BFE7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_set_input_bytes</w:t>
            </w:r>
          </w:p>
        </w:tc>
        <w:tc>
          <w:tcPr>
            <w:tcW w:w="5684" w:type="dxa"/>
          </w:tcPr>
          <w:p w14:paraId="29BFD18B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9B3111">
              <w:rPr>
                <w:rFonts w:cs="Arial"/>
                <w:color w:val="000000"/>
                <w:szCs w:val="18"/>
              </w:rPr>
              <w:t>et number of input bytes</w:t>
            </w:r>
            <w:r>
              <w:rPr>
                <w:rFonts w:cs="Arial"/>
                <w:color w:val="000000"/>
                <w:szCs w:val="18"/>
              </w:rPr>
              <w:t xml:space="preserve">, it </w:t>
            </w:r>
            <w:proofErr w:type="gramStart"/>
            <w:r>
              <w:rPr>
                <w:rFonts w:cs="Arial"/>
                <w:color w:val="000000"/>
                <w:szCs w:val="18"/>
              </w:rPr>
              <w:t>is called</w:t>
            </w:r>
            <w:proofErr w:type="gramEnd"/>
            <w:r>
              <w:rPr>
                <w:rFonts w:cs="Arial"/>
                <w:color w:val="000000"/>
                <w:szCs w:val="18"/>
              </w:rPr>
              <w:t xml:space="preserve">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XA_API_CMD_SET_INPUT_BYTES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159CD1E" w14:textId="77777777" w:rsidTr="00F4682E">
        <w:trPr>
          <w:trHeight w:val="20"/>
        </w:trPr>
        <w:tc>
          <w:tcPr>
            <w:tcW w:w="549" w:type="dxa"/>
          </w:tcPr>
          <w:p w14:paraId="46E1A8A4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17</w:t>
            </w:r>
          </w:p>
        </w:tc>
        <w:tc>
          <w:tcPr>
            <w:tcW w:w="3856" w:type="dxa"/>
          </w:tcPr>
          <w:p w14:paraId="5A0F8873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_get_curidx_input_buf</w:t>
            </w:r>
          </w:p>
        </w:tc>
        <w:tc>
          <w:tcPr>
            <w:tcW w:w="5684" w:type="dxa"/>
          </w:tcPr>
          <w:p w14:paraId="20F27AB2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9B3111">
              <w:rPr>
                <w:rFonts w:cs="Arial"/>
                <w:color w:val="000000"/>
                <w:szCs w:val="18"/>
              </w:rPr>
              <w:t xml:space="preserve">et the number of input buffer bytes </w:t>
            </w:r>
            <w:proofErr w:type="gramStart"/>
            <w:r w:rsidRPr="009B3111">
              <w:rPr>
                <w:rFonts w:cs="Arial"/>
                <w:color w:val="000000"/>
                <w:szCs w:val="18"/>
              </w:rPr>
              <w:t>consumed</w:t>
            </w:r>
            <w:r>
              <w:rPr>
                <w:rFonts w:cs="Arial"/>
                <w:color w:val="000000"/>
                <w:szCs w:val="18"/>
              </w:rPr>
              <w:t>,</w:t>
            </w:r>
            <w:proofErr w:type="gramEnd"/>
            <w:r>
              <w:rPr>
                <w:rFonts w:cs="Arial"/>
                <w:color w:val="000000"/>
                <w:szCs w:val="18"/>
              </w:rPr>
              <w:t xml:space="preserve">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XA_API_CMD_GET_CURIDX_INPUT_BUF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69EA16ED" w14:textId="77777777" w:rsidTr="00F4682E">
        <w:trPr>
          <w:trHeight w:val="20"/>
        </w:trPr>
        <w:tc>
          <w:tcPr>
            <w:tcW w:w="549" w:type="dxa"/>
          </w:tcPr>
          <w:p w14:paraId="3D1EB231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18</w:t>
            </w:r>
          </w:p>
        </w:tc>
        <w:tc>
          <w:tcPr>
            <w:tcW w:w="3856" w:type="dxa"/>
          </w:tcPr>
          <w:p w14:paraId="5DA6E7C7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_input_over</w:t>
            </w:r>
          </w:p>
        </w:tc>
        <w:tc>
          <w:tcPr>
            <w:tcW w:w="5684" w:type="dxa"/>
          </w:tcPr>
          <w:p w14:paraId="67169F4C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9B3111">
              <w:rPr>
                <w:rFonts w:cs="Arial"/>
                <w:color w:val="000000"/>
                <w:szCs w:val="18"/>
              </w:rPr>
              <w:t xml:space="preserve">top </w:t>
            </w:r>
            <w:r>
              <w:rPr>
                <w:rFonts w:cs="Arial"/>
                <w:color w:val="000000"/>
                <w:szCs w:val="18"/>
              </w:rPr>
              <w:t>equalizer,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XA_API_CMD_INPUT_OVER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2E95449" w14:textId="77777777" w:rsidTr="00F4682E">
        <w:trPr>
          <w:trHeight w:val="20"/>
        </w:trPr>
        <w:tc>
          <w:tcPr>
            <w:tcW w:w="549" w:type="dxa"/>
          </w:tcPr>
          <w:p w14:paraId="547E66A7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19</w:t>
            </w:r>
          </w:p>
        </w:tc>
        <w:tc>
          <w:tcPr>
            <w:tcW w:w="3856" w:type="dxa"/>
          </w:tcPr>
          <w:p w14:paraId="1034E55E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_get_output_bytes</w:t>
            </w:r>
          </w:p>
        </w:tc>
        <w:tc>
          <w:tcPr>
            <w:tcW w:w="5684" w:type="dxa"/>
          </w:tcPr>
          <w:p w14:paraId="585012AD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</w:t>
            </w:r>
            <w:r w:rsidRPr="009B3111">
              <w:rPr>
                <w:rFonts w:cs="Arial"/>
                <w:color w:val="000000"/>
                <w:szCs w:val="18"/>
              </w:rPr>
              <w:t xml:space="preserve"> the number of bytes output</w:t>
            </w:r>
            <w:r>
              <w:rPr>
                <w:rFonts w:cs="Arial"/>
                <w:color w:val="000000"/>
                <w:szCs w:val="18"/>
              </w:rPr>
              <w:t xml:space="preserve">, it </w:t>
            </w:r>
            <w:proofErr w:type="gramStart"/>
            <w:r>
              <w:rPr>
                <w:rFonts w:cs="Arial"/>
                <w:color w:val="000000"/>
                <w:szCs w:val="18"/>
              </w:rPr>
              <w:t>is called</w:t>
            </w:r>
            <w:proofErr w:type="gramEnd"/>
            <w:r>
              <w:rPr>
                <w:rFonts w:cs="Arial"/>
                <w:color w:val="000000"/>
                <w:szCs w:val="18"/>
              </w:rPr>
              <w:t xml:space="preserve">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XA_API_CMD_GET_OUTPUT_BYTES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C6E6019" w14:textId="77777777" w:rsidTr="00F4682E">
        <w:trPr>
          <w:trHeight w:val="20"/>
        </w:trPr>
        <w:tc>
          <w:tcPr>
            <w:tcW w:w="549" w:type="dxa"/>
          </w:tcPr>
          <w:p w14:paraId="1C533B67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20</w:t>
            </w:r>
          </w:p>
        </w:tc>
        <w:tc>
          <w:tcPr>
            <w:tcW w:w="3856" w:type="dxa"/>
          </w:tcPr>
          <w:p w14:paraId="401AB1D0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_set_config_param</w:t>
            </w:r>
          </w:p>
        </w:tc>
        <w:tc>
          <w:tcPr>
            <w:tcW w:w="5684" w:type="dxa"/>
          </w:tcPr>
          <w:p w14:paraId="5B2458C5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</w:t>
            </w:r>
            <w:r w:rsidRPr="009B3111">
              <w:rPr>
                <w:rFonts w:cs="Arial"/>
                <w:color w:val="000000"/>
                <w:szCs w:val="18"/>
              </w:rPr>
              <w:t xml:space="preserve">et </w:t>
            </w:r>
            <w:r>
              <w:rPr>
                <w:rFonts w:cs="Arial"/>
                <w:color w:val="000000"/>
                <w:szCs w:val="18"/>
              </w:rPr>
              <w:t xml:space="preserve">equalizer </w:t>
            </w:r>
            <w:r w:rsidRPr="009B3111">
              <w:rPr>
                <w:rFonts w:cs="Arial"/>
                <w:color w:val="000000"/>
                <w:szCs w:val="18"/>
              </w:rPr>
              <w:t>configuration parameters</w:t>
            </w:r>
            <w:r>
              <w:rPr>
                <w:rFonts w:cs="Arial"/>
                <w:color w:val="000000"/>
                <w:szCs w:val="18"/>
              </w:rPr>
              <w:t xml:space="preserve">, it </w:t>
            </w:r>
            <w:proofErr w:type="gramStart"/>
            <w:r>
              <w:rPr>
                <w:rFonts w:cs="Arial"/>
                <w:color w:val="000000"/>
                <w:szCs w:val="18"/>
              </w:rPr>
              <w:t>is called</w:t>
            </w:r>
            <w:proofErr w:type="gramEnd"/>
            <w:r>
              <w:rPr>
                <w:rFonts w:cs="Arial"/>
                <w:color w:val="000000"/>
                <w:szCs w:val="18"/>
              </w:rPr>
              <w:t xml:space="preserve">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XA_API_CMD_SET_CONFIG_PARAM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1D761969" w14:textId="77777777" w:rsidTr="00F4682E">
        <w:trPr>
          <w:trHeight w:val="20"/>
        </w:trPr>
        <w:tc>
          <w:tcPr>
            <w:tcW w:w="549" w:type="dxa"/>
          </w:tcPr>
          <w:p w14:paraId="51697373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21</w:t>
            </w:r>
          </w:p>
        </w:tc>
        <w:tc>
          <w:tcPr>
            <w:tcW w:w="3856" w:type="dxa"/>
          </w:tcPr>
          <w:p w14:paraId="557EF0D9" w14:textId="77777777" w:rsidR="00F4682E" w:rsidRPr="00B54EB4" w:rsidRDefault="00F4682E" w:rsidP="00F4682E">
            <w:pPr>
              <w:pStyle w:val="a"/>
              <w:tabs>
                <w:tab w:val="center" w:pos="174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_get_config_param</w:t>
            </w:r>
          </w:p>
        </w:tc>
        <w:tc>
          <w:tcPr>
            <w:tcW w:w="5684" w:type="dxa"/>
          </w:tcPr>
          <w:p w14:paraId="01EA8828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9B3111">
              <w:rPr>
                <w:rFonts w:cs="Arial"/>
                <w:color w:val="000000"/>
                <w:szCs w:val="18"/>
              </w:rPr>
              <w:t xml:space="preserve">et </w:t>
            </w:r>
            <w:r>
              <w:rPr>
                <w:rFonts w:cs="Arial"/>
                <w:color w:val="000000"/>
                <w:szCs w:val="18"/>
              </w:rPr>
              <w:t xml:space="preserve">equalizer </w:t>
            </w:r>
            <w:r w:rsidRPr="009B3111">
              <w:rPr>
                <w:rFonts w:cs="Arial"/>
                <w:color w:val="000000"/>
                <w:szCs w:val="18"/>
              </w:rPr>
              <w:t>configuration parameters</w:t>
            </w:r>
            <w:r>
              <w:rPr>
                <w:rFonts w:cs="Arial"/>
                <w:color w:val="000000"/>
                <w:szCs w:val="18"/>
              </w:rPr>
              <w:t>, it is called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XA_API_CMD_GET_CONFIG_PARAM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tr w:rsidR="00F4682E" w:rsidRPr="00B54EB4" w14:paraId="2CE099D0" w14:textId="77777777" w:rsidTr="00F4682E">
        <w:trPr>
          <w:trHeight w:val="20"/>
        </w:trPr>
        <w:tc>
          <w:tcPr>
            <w:tcW w:w="549" w:type="dxa"/>
          </w:tcPr>
          <w:p w14:paraId="56B9916F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22</w:t>
            </w:r>
          </w:p>
        </w:tc>
        <w:tc>
          <w:tcPr>
            <w:tcW w:w="3856" w:type="dxa"/>
          </w:tcPr>
          <w:p w14:paraId="280D3A53" w14:textId="77777777" w:rsidR="00F4682E" w:rsidRPr="00B54EB4" w:rsidRDefault="00F4682E" w:rsidP="00F4682E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xa_rel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eqz</w:t>
            </w:r>
            <w:r w:rsidRPr="008F5D8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_execute</w:t>
            </w:r>
          </w:p>
        </w:tc>
        <w:tc>
          <w:tcPr>
            <w:tcW w:w="5684" w:type="dxa"/>
          </w:tcPr>
          <w:p w14:paraId="1E834451" w14:textId="43D146E9" w:rsidR="00F4682E" w:rsidRPr="00B54EB4" w:rsidRDefault="00F4682E" w:rsidP="00AC7214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E</w:t>
            </w:r>
            <w:r w:rsidRPr="009B3111">
              <w:rPr>
                <w:rFonts w:cs="Arial"/>
                <w:color w:val="000000"/>
                <w:szCs w:val="18"/>
              </w:rPr>
              <w:t xml:space="preserve">xecute </w:t>
            </w:r>
            <w:r w:rsidR="00AC7214">
              <w:rPr>
                <w:rFonts w:cs="Arial"/>
                <w:color w:val="000000"/>
                <w:szCs w:val="18"/>
              </w:rPr>
              <w:t>E</w:t>
            </w:r>
            <w:r>
              <w:rPr>
                <w:rFonts w:cs="Arial"/>
                <w:color w:val="000000"/>
                <w:szCs w:val="18"/>
              </w:rPr>
              <w:t>qualizer</w:t>
            </w:r>
            <w:r w:rsidR="00AC7214">
              <w:rPr>
                <w:rFonts w:cs="Arial"/>
                <w:color w:val="000000"/>
                <w:szCs w:val="18"/>
              </w:rPr>
              <w:t xml:space="preserve"> </w:t>
            </w:r>
            <w:r w:rsidR="000C2AEE">
              <w:rPr>
                <w:rFonts w:cs="Arial"/>
                <w:color w:val="000000"/>
                <w:szCs w:val="18"/>
              </w:rPr>
              <w:t>plugin;</w:t>
            </w:r>
            <w:r>
              <w:rPr>
                <w:rFonts w:cs="Arial"/>
                <w:color w:val="000000"/>
                <w:szCs w:val="18"/>
              </w:rPr>
              <w:t xml:space="preserve"> it </w:t>
            </w:r>
            <w:proofErr w:type="gramStart"/>
            <w:r>
              <w:rPr>
                <w:rFonts w:cs="Arial"/>
                <w:color w:val="000000"/>
                <w:szCs w:val="18"/>
              </w:rPr>
              <w:t>is called</w:t>
            </w:r>
            <w:proofErr w:type="gramEnd"/>
            <w:r>
              <w:rPr>
                <w:rFonts w:cs="Arial"/>
                <w:color w:val="000000"/>
                <w:szCs w:val="18"/>
              </w:rPr>
              <w:t xml:space="preserve"> by</w:t>
            </w:r>
            <w:r w:rsidRPr="008F5D89">
              <w:rPr>
                <w:rFonts w:cs="Arial"/>
                <w:color w:val="000000"/>
                <w:szCs w:val="18"/>
              </w:rPr>
              <w:t xml:space="preserve"> </w:t>
            </w:r>
            <w:proofErr w:type="spellStart"/>
            <w:r w:rsidRPr="008F5D89">
              <w:rPr>
                <w:rFonts w:cs="Arial"/>
                <w:color w:val="000000"/>
                <w:szCs w:val="18"/>
              </w:rPr>
              <w:t>XA_API_CMD_EXECUTE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command.</w:t>
            </w:r>
          </w:p>
        </w:tc>
      </w:tr>
      <w:bookmarkEnd w:id="22"/>
      <w:bookmarkEnd w:id="23"/>
    </w:tbl>
    <w:p w14:paraId="45C36E58" w14:textId="00FA8015" w:rsidR="00644858" w:rsidRPr="00B54EB4" w:rsidRDefault="00644858" w:rsidP="00B87B4C">
      <w:pPr>
        <w:pStyle w:val="Caption"/>
        <w:spacing w:after="120"/>
        <w:jc w:val="both"/>
        <w:rPr>
          <w:rFonts w:cs="Arial"/>
          <w:b w:val="0"/>
          <w:bCs w:val="0"/>
        </w:rPr>
      </w:pPr>
    </w:p>
    <w:p w14:paraId="2A1F239C" w14:textId="5F7A63B9" w:rsidR="00605583" w:rsidRPr="00B54EB4" w:rsidRDefault="002717C0" w:rsidP="00860689">
      <w:pPr>
        <w:pStyle w:val="Heading1"/>
        <w:rPr>
          <w:rFonts w:cs="Arial"/>
        </w:rPr>
      </w:pPr>
      <w:bookmarkStart w:id="24" w:name="_Toc528676274"/>
      <w:r w:rsidRPr="00B54EB4">
        <w:rPr>
          <w:rFonts w:cs="Arial"/>
        </w:rPr>
        <w:lastRenderedPageBreak/>
        <w:t>Detail information</w:t>
      </w:r>
      <w:bookmarkEnd w:id="24"/>
    </w:p>
    <w:p w14:paraId="7C870F60" w14:textId="4AB75425" w:rsidR="006058F4" w:rsidRPr="00B54EB4" w:rsidRDefault="006058F4" w:rsidP="00860689">
      <w:pPr>
        <w:spacing w:after="120" w:line="240" w:lineRule="auto"/>
        <w:jc w:val="both"/>
        <w:rPr>
          <w:rFonts w:cs="Arial"/>
        </w:rPr>
      </w:pPr>
      <w:bookmarkStart w:id="25" w:name="_Toc490833972"/>
      <w:r w:rsidRPr="00B54EB4">
        <w:rPr>
          <w:rFonts w:cs="Arial"/>
        </w:rPr>
        <w:t>This section describes detail information of data types</w:t>
      </w:r>
      <w:r w:rsidR="00DA2757">
        <w:rPr>
          <w:rFonts w:cs="Arial"/>
        </w:rPr>
        <w:t xml:space="preserve">, </w:t>
      </w:r>
      <w:r w:rsidRPr="00B54EB4">
        <w:rPr>
          <w:rFonts w:cs="Arial"/>
        </w:rPr>
        <w:t>macro definition</w:t>
      </w:r>
      <w:r w:rsidR="00E4379A" w:rsidRPr="00B54EB4">
        <w:rPr>
          <w:rFonts w:cs="Arial"/>
        </w:rPr>
        <w:t>s</w:t>
      </w:r>
      <w:r w:rsidRPr="00B54EB4">
        <w:rPr>
          <w:rFonts w:cs="Arial"/>
        </w:rPr>
        <w:t xml:space="preserve">, implemented </w:t>
      </w:r>
      <w:r w:rsidR="000C2AEE" w:rsidRPr="00B54EB4">
        <w:rPr>
          <w:rFonts w:cs="Arial"/>
        </w:rPr>
        <w:t>APIs,</w:t>
      </w:r>
      <w:r w:rsidRPr="00B54EB4">
        <w:rPr>
          <w:rFonts w:cs="Arial"/>
        </w:rPr>
        <w:t xml:space="preserve"> and internal function units</w:t>
      </w:r>
      <w:r w:rsidR="00D0233E">
        <w:rPr>
          <w:rFonts w:cs="Arial"/>
        </w:rPr>
        <w:t>, global</w:t>
      </w:r>
      <w:r w:rsidR="00191237" w:rsidRPr="00B54EB4">
        <w:rPr>
          <w:rFonts w:cs="Arial"/>
        </w:rPr>
        <w:t xml:space="preserve"> variable</w:t>
      </w:r>
      <w:r w:rsidRPr="00B54EB4">
        <w:rPr>
          <w:rFonts w:cs="Arial"/>
        </w:rPr>
        <w:t>.</w:t>
      </w:r>
    </w:p>
    <w:p w14:paraId="6465C01F" w14:textId="690A82EB" w:rsidR="006058F4" w:rsidRPr="00B54EB4" w:rsidRDefault="006058F4" w:rsidP="00860689">
      <w:pPr>
        <w:pStyle w:val="Heading2"/>
        <w:jc w:val="both"/>
        <w:rPr>
          <w:rFonts w:ascii="Arial" w:hAnsi="Arial" w:cs="Arial"/>
        </w:rPr>
      </w:pPr>
      <w:bookmarkStart w:id="26" w:name="_Toc490833971"/>
      <w:bookmarkStart w:id="27" w:name="_Toc528676275"/>
      <w:r w:rsidRPr="00B54EB4">
        <w:rPr>
          <w:rFonts w:ascii="Arial" w:hAnsi="Arial" w:cs="Arial"/>
        </w:rPr>
        <w:t>Data type</w:t>
      </w:r>
      <w:r w:rsidR="0006796A">
        <w:rPr>
          <w:rFonts w:ascii="Arial" w:hAnsi="Arial" w:cs="Arial"/>
        </w:rPr>
        <w:t>, m</w:t>
      </w:r>
      <w:r w:rsidRPr="00B54EB4">
        <w:rPr>
          <w:rFonts w:ascii="Arial" w:hAnsi="Arial" w:cs="Arial"/>
        </w:rPr>
        <w:t>acro definitio</w:t>
      </w:r>
      <w:bookmarkEnd w:id="26"/>
      <w:r w:rsidR="0050504B" w:rsidRPr="00B54EB4">
        <w:rPr>
          <w:rFonts w:ascii="Arial" w:hAnsi="Arial" w:cs="Arial"/>
        </w:rPr>
        <w:t>n</w:t>
      </w:r>
      <w:r w:rsidR="0006796A">
        <w:rPr>
          <w:rFonts w:ascii="Arial" w:hAnsi="Arial" w:cs="Arial"/>
        </w:rPr>
        <w:t xml:space="preserve"> and variable</w:t>
      </w:r>
      <w:bookmarkEnd w:id="27"/>
    </w:p>
    <w:bookmarkEnd w:id="25"/>
    <w:p w14:paraId="57A11E82" w14:textId="3156E9C6" w:rsidR="004A52C1" w:rsidRPr="00B51E50" w:rsidRDefault="00B51E50" w:rsidP="00860689">
      <w:pPr>
        <w:pStyle w:val="Caption"/>
        <w:spacing w:after="120"/>
        <w:jc w:val="both"/>
        <w:rPr>
          <w:rFonts w:cs="Arial"/>
          <w:b w:val="0"/>
        </w:rPr>
      </w:pPr>
      <w:r w:rsidRPr="00B51E50">
        <w:rPr>
          <w:rFonts w:cs="Arial"/>
          <w:b w:val="0"/>
        </w:rPr>
        <w:t xml:space="preserve">Refer to </w:t>
      </w:r>
      <w:r w:rsidR="0006796A">
        <w:rPr>
          <w:rFonts w:cs="Arial"/>
          <w:b w:val="0"/>
        </w:rPr>
        <w:t xml:space="preserve">2.6.1 API structure, 2.6.2 Persistent structure into </w:t>
      </w:r>
      <w:r w:rsidRPr="00B51E50">
        <w:rPr>
          <w:rFonts w:cs="Arial"/>
          <w:b w:val="0"/>
        </w:rPr>
        <w:t xml:space="preserve">function design of equalizer </w:t>
      </w:r>
      <w:r w:rsidR="0006796A">
        <w:rPr>
          <w:rFonts w:cs="Arial"/>
          <w:b w:val="0"/>
        </w:rPr>
        <w:t xml:space="preserve">document </w:t>
      </w:r>
      <w:r w:rsidRPr="00B51E50">
        <w:rPr>
          <w:rFonts w:cs="Arial"/>
          <w:b w:val="0"/>
        </w:rPr>
        <w:t>[</w:t>
      </w:r>
      <w:proofErr w:type="spellStart"/>
      <w:r w:rsidRPr="00B51E50">
        <w:rPr>
          <w:rFonts w:cs="Arial"/>
          <w:b w:val="0"/>
        </w:rPr>
        <w:t>ADSP</w:t>
      </w:r>
      <w:proofErr w:type="spellEnd"/>
      <w:r w:rsidRPr="00B51E50">
        <w:rPr>
          <w:rFonts w:cs="Arial"/>
          <w:b w:val="0"/>
        </w:rPr>
        <w:t xml:space="preserve"> Reference Equalizer Plugin]</w:t>
      </w:r>
    </w:p>
    <w:p w14:paraId="6366F514" w14:textId="77777777" w:rsidR="008120CC" w:rsidRPr="00B54EB4" w:rsidRDefault="008120CC" w:rsidP="00860689">
      <w:pPr>
        <w:spacing w:after="120" w:line="240" w:lineRule="auto"/>
        <w:jc w:val="both"/>
        <w:rPr>
          <w:rFonts w:cs="Arial"/>
        </w:rPr>
      </w:pPr>
    </w:p>
    <w:p w14:paraId="3EACF0AD" w14:textId="1346E211" w:rsidR="00991A4E" w:rsidRPr="00B54EB4" w:rsidRDefault="0089129E" w:rsidP="00860689">
      <w:pPr>
        <w:pStyle w:val="Caption"/>
        <w:spacing w:after="120"/>
        <w:jc w:val="both"/>
        <w:rPr>
          <w:rFonts w:cs="Arial"/>
        </w:rPr>
      </w:pPr>
      <w:bookmarkStart w:id="28" w:name="_Toc528676342"/>
      <w:bookmarkStart w:id="29" w:name="_Toc528676347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="0095320B" w:rsidRPr="00B54EB4">
        <w:rPr>
          <w:rFonts w:cs="Arial"/>
          <w:noProof/>
        </w:rPr>
        <w:fldChar w:fldCharType="end"/>
      </w:r>
      <w:r w:rsidR="00C967E5" w:rsidRPr="00B54EB4">
        <w:rPr>
          <w:rFonts w:cs="Arial"/>
        </w:rPr>
        <w:t xml:space="preserve"> </w:t>
      </w:r>
      <w:proofErr w:type="spellStart"/>
      <w:r w:rsidR="008120CC">
        <w:rPr>
          <w:rFonts w:cs="Arial"/>
        </w:rPr>
        <w:t>rel</w:t>
      </w:r>
      <w:r w:rsidR="00B13CE9">
        <w:rPr>
          <w:rFonts w:cs="Arial"/>
        </w:rPr>
        <w:t>eqz</w:t>
      </w:r>
      <w:r w:rsidR="00C967E5" w:rsidRPr="00B54EB4">
        <w:rPr>
          <w:rFonts w:cs="Arial"/>
        </w:rPr>
        <w:t>_Memtabs</w:t>
      </w:r>
      <w:proofErr w:type="spellEnd"/>
      <w:r w:rsidR="00C967E5" w:rsidRPr="00B54EB4">
        <w:rPr>
          <w:rFonts w:cs="Arial"/>
        </w:rPr>
        <w:t xml:space="preserve"> </w:t>
      </w:r>
      <w:r w:rsidR="00991A4E" w:rsidRPr="00B54EB4">
        <w:rPr>
          <w:rFonts w:cs="Arial"/>
        </w:rPr>
        <w:t>type structure information</w:t>
      </w:r>
      <w:bookmarkEnd w:id="28"/>
      <w:bookmarkEnd w:id="2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9"/>
        <w:gridCol w:w="5064"/>
      </w:tblGrid>
      <w:tr w:rsidR="00D16B92" w:rsidRPr="00B54EB4" w14:paraId="6EC299B9" w14:textId="77777777" w:rsidTr="00B54EB4">
        <w:trPr>
          <w:trHeight w:val="20"/>
        </w:trPr>
        <w:tc>
          <w:tcPr>
            <w:tcW w:w="2401" w:type="pct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C563997" w14:textId="1978376E" w:rsidR="00D16B92" w:rsidRPr="00B54EB4" w:rsidRDefault="00D16B92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Member name</w:t>
            </w:r>
          </w:p>
        </w:tc>
        <w:tc>
          <w:tcPr>
            <w:tcW w:w="2599" w:type="pct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2EC4FE9" w14:textId="3EEE5126" w:rsidR="00D16B92" w:rsidRPr="00B54EB4" w:rsidRDefault="00D16B92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D16B92" w:rsidRPr="00B54EB4" w14:paraId="1BC47D8F" w14:textId="77777777" w:rsidTr="00B54EB4">
        <w:trPr>
          <w:trHeight w:val="20"/>
        </w:trPr>
        <w:tc>
          <w:tcPr>
            <w:tcW w:w="2401" w:type="pct"/>
            <w:tcBorders>
              <w:top w:val="double" w:sz="4" w:space="0" w:color="auto"/>
            </w:tcBorders>
            <w:vAlign w:val="bottom"/>
          </w:tcPr>
          <w:p w14:paraId="3A90469E" w14:textId="326C734C" w:rsidR="00D16B92" w:rsidRPr="00B54EB4" w:rsidRDefault="008120CC" w:rsidP="00860689">
            <w:pPr>
              <w:spacing w:after="120" w:line="240" w:lineRule="auto"/>
              <w:jc w:val="both"/>
              <w:rPr>
                <w:rFonts w:cs="Arial"/>
              </w:rPr>
            </w:pPr>
            <w:proofErr w:type="spellStart"/>
            <w:r w:rsidRPr="008120CC">
              <w:rPr>
                <w:rFonts w:cs="Arial"/>
              </w:rPr>
              <w:t>WORD32</w:t>
            </w:r>
            <w:proofErr w:type="spellEnd"/>
            <w:r w:rsidRPr="008120CC">
              <w:rPr>
                <w:rFonts w:cs="Arial"/>
              </w:rPr>
              <w:t xml:space="preserve">               </w:t>
            </w:r>
            <w:r w:rsidR="00DE67D6">
              <w:rPr>
                <w:rFonts w:cs="Arial"/>
              </w:rPr>
              <w:t xml:space="preserve">  </w:t>
            </w:r>
            <w:r w:rsidRPr="008120CC">
              <w:rPr>
                <w:rFonts w:cs="Arial"/>
              </w:rPr>
              <w:t xml:space="preserve"> </w:t>
            </w:r>
            <w:proofErr w:type="spellStart"/>
            <w:r w:rsidRPr="008120CC">
              <w:rPr>
                <w:rFonts w:cs="Arial"/>
              </w:rPr>
              <w:t>iPersist_size</w:t>
            </w:r>
            <w:proofErr w:type="spellEnd"/>
          </w:p>
        </w:tc>
        <w:tc>
          <w:tcPr>
            <w:tcW w:w="2599" w:type="pct"/>
            <w:tcBorders>
              <w:top w:val="double" w:sz="4" w:space="0" w:color="auto"/>
            </w:tcBorders>
            <w:vAlign w:val="bottom"/>
          </w:tcPr>
          <w:p w14:paraId="4BF1F157" w14:textId="19E23630" w:rsidR="00D16B92" w:rsidRPr="00B54EB4" w:rsidRDefault="008120CC" w:rsidP="00860689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</w:t>
            </w:r>
            <w:r w:rsidRPr="008120CC">
              <w:rPr>
                <w:rFonts w:cs="Arial"/>
              </w:rPr>
              <w:t>ersistent buffer size</w:t>
            </w:r>
            <w:r w:rsidR="009016E4">
              <w:rPr>
                <w:rFonts w:cs="Arial"/>
              </w:rPr>
              <w:t>.</w:t>
            </w:r>
          </w:p>
        </w:tc>
      </w:tr>
      <w:tr w:rsidR="00D16B92" w:rsidRPr="00B54EB4" w14:paraId="1FFD5150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5C11A074" w14:textId="235EFFF7" w:rsidR="00D16B92" w:rsidRPr="00B54EB4" w:rsidRDefault="008120CC" w:rsidP="00860689">
            <w:pPr>
              <w:spacing w:after="120" w:line="240" w:lineRule="auto"/>
              <w:jc w:val="both"/>
              <w:rPr>
                <w:rFonts w:cs="Arial"/>
              </w:rPr>
            </w:pPr>
            <w:proofErr w:type="spellStart"/>
            <w:r w:rsidRPr="008120CC">
              <w:rPr>
                <w:rFonts w:cs="Arial"/>
              </w:rPr>
              <w:t>pVOID</w:t>
            </w:r>
            <w:proofErr w:type="spellEnd"/>
            <w:r w:rsidRPr="008120CC">
              <w:rPr>
                <w:rFonts w:cs="Arial"/>
              </w:rPr>
              <w:t xml:space="preserve">                 </w:t>
            </w:r>
            <w:r>
              <w:rPr>
                <w:rFonts w:cs="Arial"/>
              </w:rPr>
              <w:t xml:space="preserve">     </w:t>
            </w:r>
            <w:r w:rsidRPr="008120CC">
              <w:rPr>
                <w:rFonts w:cs="Arial"/>
              </w:rPr>
              <w:t xml:space="preserve"> </w:t>
            </w:r>
            <w:proofErr w:type="spellStart"/>
            <w:r w:rsidRPr="008120CC">
              <w:rPr>
                <w:rFonts w:cs="Arial"/>
              </w:rPr>
              <w:t>pPersistent</w:t>
            </w:r>
            <w:proofErr w:type="spellEnd"/>
          </w:p>
        </w:tc>
        <w:tc>
          <w:tcPr>
            <w:tcW w:w="2599" w:type="pct"/>
            <w:vAlign w:val="bottom"/>
          </w:tcPr>
          <w:p w14:paraId="2B456340" w14:textId="2B1D2D83" w:rsidR="00D16B92" w:rsidRPr="00B54EB4" w:rsidRDefault="008120CC" w:rsidP="00C13E91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</w:t>
            </w:r>
            <w:r w:rsidR="00C13E91">
              <w:rPr>
                <w:rFonts w:cs="Arial"/>
              </w:rPr>
              <w:t>ersistent buffer pointer.</w:t>
            </w:r>
          </w:p>
        </w:tc>
      </w:tr>
      <w:tr w:rsidR="00B51E50" w:rsidRPr="00B54EB4" w14:paraId="78F80153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0E016687" w14:textId="610DE3E6" w:rsidR="00B51E50" w:rsidRPr="008120CC" w:rsidRDefault="00B51E50" w:rsidP="00860689">
            <w:pPr>
              <w:spacing w:after="120" w:line="240" w:lineRule="auto"/>
              <w:jc w:val="both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WORD32</w:t>
            </w:r>
            <w:proofErr w:type="spellEnd"/>
            <w:r>
              <w:rPr>
                <w:rFonts w:cs="Arial"/>
              </w:rPr>
              <w:t xml:space="preserve">                   </w:t>
            </w:r>
            <w:proofErr w:type="spellStart"/>
            <w:r w:rsidRPr="00B51E50">
              <w:rPr>
                <w:rFonts w:cs="Arial"/>
              </w:rPr>
              <w:t>iInput_size</w:t>
            </w:r>
            <w:proofErr w:type="spellEnd"/>
          </w:p>
        </w:tc>
        <w:tc>
          <w:tcPr>
            <w:tcW w:w="2599" w:type="pct"/>
            <w:vAlign w:val="bottom"/>
          </w:tcPr>
          <w:p w14:paraId="66C6F027" w14:textId="06B073FE" w:rsidR="00B51E50" w:rsidRDefault="00B51E50" w:rsidP="00C13E91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</w:t>
            </w:r>
            <w:r w:rsidRPr="00B51E50">
              <w:rPr>
                <w:rFonts w:cs="Arial"/>
              </w:rPr>
              <w:t>nput buffer size</w:t>
            </w:r>
          </w:p>
        </w:tc>
      </w:tr>
      <w:tr w:rsidR="00D16B92" w:rsidRPr="00B54EB4" w14:paraId="6F73B389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0A77CA4E" w14:textId="159B6AB7" w:rsidR="00D16B92" w:rsidRPr="00B54EB4" w:rsidRDefault="008120CC" w:rsidP="00C13E91">
            <w:pPr>
              <w:spacing w:after="120" w:line="240" w:lineRule="auto"/>
              <w:jc w:val="both"/>
              <w:rPr>
                <w:rFonts w:cs="Arial"/>
              </w:rPr>
            </w:pPr>
            <w:proofErr w:type="spellStart"/>
            <w:r w:rsidRPr="008120CC">
              <w:rPr>
                <w:rFonts w:cs="Arial"/>
              </w:rPr>
              <w:t>pVOID</w:t>
            </w:r>
            <w:proofErr w:type="spellEnd"/>
            <w:r w:rsidRPr="008120CC">
              <w:rPr>
                <w:rFonts w:cs="Arial"/>
              </w:rPr>
              <w:t xml:space="preserve">                 </w:t>
            </w:r>
            <w:r>
              <w:rPr>
                <w:rFonts w:cs="Arial"/>
              </w:rPr>
              <w:t xml:space="preserve">     </w:t>
            </w:r>
            <w:r w:rsidRPr="008120CC">
              <w:rPr>
                <w:rFonts w:cs="Arial"/>
              </w:rPr>
              <w:t xml:space="preserve"> </w:t>
            </w:r>
            <w:proofErr w:type="spellStart"/>
            <w:r w:rsidRPr="008120CC">
              <w:rPr>
                <w:rFonts w:cs="Arial"/>
              </w:rPr>
              <w:t>p</w:t>
            </w:r>
            <w:r w:rsidR="00C13E91">
              <w:rPr>
                <w:rFonts w:cs="Arial"/>
              </w:rPr>
              <w:t>In</w:t>
            </w:r>
            <w:r w:rsidRPr="008120CC">
              <w:rPr>
                <w:rFonts w:cs="Arial"/>
              </w:rPr>
              <w:t>put</w:t>
            </w:r>
            <w:proofErr w:type="spellEnd"/>
          </w:p>
        </w:tc>
        <w:tc>
          <w:tcPr>
            <w:tcW w:w="2599" w:type="pct"/>
            <w:vAlign w:val="bottom"/>
          </w:tcPr>
          <w:p w14:paraId="3098C2BE" w14:textId="60F6BDE9" w:rsidR="00D16B92" w:rsidRPr="00B54EB4" w:rsidRDefault="00C13E91" w:rsidP="00C13E91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Input</w:t>
            </w:r>
            <w:r w:rsidR="008120CC" w:rsidRPr="008120CC">
              <w:rPr>
                <w:rFonts w:cs="Arial"/>
              </w:rPr>
              <w:t xml:space="preserve"> buffer </w:t>
            </w:r>
            <w:r>
              <w:rPr>
                <w:rFonts w:cs="Arial"/>
              </w:rPr>
              <w:t>pointer.</w:t>
            </w:r>
          </w:p>
        </w:tc>
      </w:tr>
      <w:tr w:rsidR="00D16B92" w:rsidRPr="00B54EB4" w14:paraId="56E1FF61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44BB77AB" w14:textId="4EC30A4F" w:rsidR="00D16B92" w:rsidRPr="00B54EB4" w:rsidRDefault="008120CC" w:rsidP="00B51E50">
            <w:pPr>
              <w:spacing w:after="120" w:line="240" w:lineRule="auto"/>
              <w:jc w:val="both"/>
              <w:rPr>
                <w:rFonts w:cs="Arial"/>
              </w:rPr>
            </w:pPr>
            <w:proofErr w:type="spellStart"/>
            <w:r w:rsidRPr="008120CC">
              <w:rPr>
                <w:rFonts w:cs="Arial"/>
              </w:rPr>
              <w:t>WORD32</w:t>
            </w:r>
            <w:proofErr w:type="spellEnd"/>
            <w:r w:rsidRPr="008120CC">
              <w:rPr>
                <w:rFonts w:cs="Arial"/>
              </w:rPr>
              <w:t xml:space="preserve">              </w:t>
            </w:r>
            <w:r w:rsidR="00DE67D6">
              <w:rPr>
                <w:rFonts w:cs="Arial"/>
              </w:rPr>
              <w:t xml:space="preserve">  </w:t>
            </w:r>
            <w:r w:rsidRPr="008120CC">
              <w:rPr>
                <w:rFonts w:cs="Arial"/>
              </w:rPr>
              <w:t xml:space="preserve">  </w:t>
            </w:r>
            <w:proofErr w:type="spellStart"/>
            <w:r w:rsidRPr="008120CC">
              <w:rPr>
                <w:rFonts w:cs="Arial"/>
              </w:rPr>
              <w:t>i</w:t>
            </w:r>
            <w:r w:rsidR="00B51E50">
              <w:rPr>
                <w:rFonts w:cs="Arial"/>
              </w:rPr>
              <w:t>Output</w:t>
            </w:r>
            <w:r w:rsidRPr="008120CC">
              <w:rPr>
                <w:rFonts w:cs="Arial"/>
              </w:rPr>
              <w:t>_size</w:t>
            </w:r>
            <w:proofErr w:type="spellEnd"/>
          </w:p>
        </w:tc>
        <w:tc>
          <w:tcPr>
            <w:tcW w:w="2599" w:type="pct"/>
            <w:vAlign w:val="bottom"/>
          </w:tcPr>
          <w:p w14:paraId="66EAC059" w14:textId="204D9E67" w:rsidR="00D16B92" w:rsidRPr="00B54EB4" w:rsidRDefault="00B51E50" w:rsidP="00860689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Output</w:t>
            </w:r>
            <w:r w:rsidR="008120CC" w:rsidRPr="008120CC">
              <w:rPr>
                <w:rFonts w:cs="Arial"/>
              </w:rPr>
              <w:t xml:space="preserve"> buffer size</w:t>
            </w:r>
            <w:r w:rsidR="009016E4">
              <w:rPr>
                <w:rFonts w:cs="Arial"/>
              </w:rPr>
              <w:t>.</w:t>
            </w:r>
          </w:p>
        </w:tc>
      </w:tr>
      <w:tr w:rsidR="008120CC" w:rsidRPr="00B54EB4" w14:paraId="2889A58F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1B03A0B5" w14:textId="791D30D1" w:rsidR="008120CC" w:rsidRPr="008120CC" w:rsidRDefault="008120CC" w:rsidP="00B51E50">
            <w:pPr>
              <w:spacing w:after="120" w:line="240" w:lineRule="auto"/>
              <w:jc w:val="both"/>
              <w:rPr>
                <w:rFonts w:cs="Arial"/>
              </w:rPr>
            </w:pPr>
            <w:proofErr w:type="spellStart"/>
            <w:r w:rsidRPr="008120CC">
              <w:rPr>
                <w:rFonts w:cs="Arial"/>
              </w:rPr>
              <w:t>pVOID</w:t>
            </w:r>
            <w:proofErr w:type="spellEnd"/>
            <w:r w:rsidRPr="008120CC">
              <w:rPr>
                <w:rFonts w:cs="Arial"/>
              </w:rPr>
              <w:t xml:space="preserve">                  </w:t>
            </w:r>
            <w:r>
              <w:rPr>
                <w:rFonts w:cs="Arial"/>
              </w:rPr>
              <w:t xml:space="preserve">     </w:t>
            </w:r>
            <w:proofErr w:type="spellStart"/>
            <w:r w:rsidRPr="008120CC">
              <w:rPr>
                <w:rFonts w:cs="Arial"/>
              </w:rPr>
              <w:t>p</w:t>
            </w:r>
            <w:r w:rsidR="00B51E50">
              <w:rPr>
                <w:rFonts w:cs="Arial"/>
              </w:rPr>
              <w:t>Output</w:t>
            </w:r>
            <w:proofErr w:type="spellEnd"/>
          </w:p>
        </w:tc>
        <w:tc>
          <w:tcPr>
            <w:tcW w:w="2599" w:type="pct"/>
            <w:vAlign w:val="bottom"/>
          </w:tcPr>
          <w:p w14:paraId="75390BE1" w14:textId="2053B512" w:rsidR="008120CC" w:rsidRPr="008120CC" w:rsidRDefault="00B51E50" w:rsidP="00C13E91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Output</w:t>
            </w:r>
            <w:r w:rsidR="008120CC" w:rsidRPr="008120CC">
              <w:rPr>
                <w:rFonts w:cs="Arial"/>
              </w:rPr>
              <w:t xml:space="preserve"> buffer </w:t>
            </w:r>
            <w:r w:rsidR="00C13E91">
              <w:rPr>
                <w:rFonts w:cs="Arial"/>
              </w:rPr>
              <w:t>pointer.</w:t>
            </w:r>
          </w:p>
        </w:tc>
      </w:tr>
      <w:tr w:rsidR="008120CC" w:rsidRPr="00B54EB4" w14:paraId="4A35085B" w14:textId="77777777" w:rsidTr="00B54EB4">
        <w:trPr>
          <w:trHeight w:val="20"/>
        </w:trPr>
        <w:tc>
          <w:tcPr>
            <w:tcW w:w="2401" w:type="pct"/>
            <w:vAlign w:val="bottom"/>
          </w:tcPr>
          <w:p w14:paraId="5DDF9221" w14:textId="647DF89D" w:rsidR="008120CC" w:rsidRPr="008120CC" w:rsidRDefault="008120CC" w:rsidP="00860689">
            <w:pPr>
              <w:spacing w:after="120" w:line="240" w:lineRule="auto"/>
              <w:jc w:val="both"/>
              <w:rPr>
                <w:rFonts w:cs="Arial"/>
              </w:rPr>
            </w:pPr>
            <w:proofErr w:type="spellStart"/>
            <w:r w:rsidRPr="008120CC">
              <w:rPr>
                <w:rFonts w:cs="Arial"/>
              </w:rPr>
              <w:t>pVOID</w:t>
            </w:r>
            <w:proofErr w:type="spellEnd"/>
            <w:r w:rsidRPr="008120CC">
              <w:rPr>
                <w:rFonts w:cs="Arial"/>
              </w:rPr>
              <w:t xml:space="preserve">                </w:t>
            </w:r>
            <w:r>
              <w:rPr>
                <w:rFonts w:cs="Arial"/>
              </w:rPr>
              <w:t xml:space="preserve">  </w:t>
            </w:r>
            <w:r w:rsidR="007F3C79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  </w:t>
            </w:r>
            <w:r w:rsidRPr="008120CC">
              <w:rPr>
                <w:rFonts w:cs="Arial"/>
              </w:rPr>
              <w:t xml:space="preserve">  </w:t>
            </w:r>
            <w:proofErr w:type="spellStart"/>
            <w:r w:rsidR="00B51E50" w:rsidRPr="00B51E50">
              <w:rPr>
                <w:rFonts w:cs="Arial"/>
              </w:rPr>
              <w:t>pScratch</w:t>
            </w:r>
            <w:proofErr w:type="spellEnd"/>
          </w:p>
        </w:tc>
        <w:tc>
          <w:tcPr>
            <w:tcW w:w="2599" w:type="pct"/>
            <w:vAlign w:val="bottom"/>
          </w:tcPr>
          <w:p w14:paraId="64F5F140" w14:textId="7589B915" w:rsidR="008120CC" w:rsidRDefault="00B51E50" w:rsidP="00DE67D6">
            <w:pPr>
              <w:spacing w:after="120" w:line="240" w:lineRule="auto"/>
              <w:jc w:val="both"/>
              <w:rPr>
                <w:rFonts w:cs="Arial"/>
              </w:rPr>
            </w:pPr>
            <w:r w:rsidRPr="00B51E50">
              <w:rPr>
                <w:rFonts w:cs="Arial"/>
              </w:rPr>
              <w:t xml:space="preserve">Scratch memory use to </w:t>
            </w:r>
            <w:r w:rsidR="00DE67D6">
              <w:rPr>
                <w:rFonts w:cs="Arial"/>
              </w:rPr>
              <w:t xml:space="preserve">temporary </w:t>
            </w:r>
            <w:r w:rsidRPr="00B51E50">
              <w:rPr>
                <w:rFonts w:cs="Arial"/>
              </w:rPr>
              <w:t xml:space="preserve">store </w:t>
            </w:r>
            <w:r w:rsidR="0006796A">
              <w:rPr>
                <w:rFonts w:cs="Arial"/>
              </w:rPr>
              <w:t>information</w:t>
            </w:r>
            <w:r w:rsidR="00DE67D6">
              <w:rPr>
                <w:rFonts w:cs="Arial"/>
              </w:rPr>
              <w:t xml:space="preserve"> when transfer data from input to output buffer</w:t>
            </w:r>
            <w:r w:rsidR="0006796A">
              <w:rPr>
                <w:rFonts w:cs="Arial"/>
              </w:rPr>
              <w:t>.</w:t>
            </w:r>
          </w:p>
        </w:tc>
      </w:tr>
    </w:tbl>
    <w:p w14:paraId="5C620557" w14:textId="77777777" w:rsidR="00DC5BF6" w:rsidRDefault="00DC5BF6" w:rsidP="00860689">
      <w:pPr>
        <w:pStyle w:val="Caption"/>
        <w:spacing w:after="120"/>
        <w:jc w:val="both"/>
        <w:rPr>
          <w:rFonts w:cs="Arial"/>
        </w:rPr>
      </w:pPr>
    </w:p>
    <w:p w14:paraId="16DCA0BE" w14:textId="2A5E5816" w:rsidR="00991A4E" w:rsidRDefault="0089129E" w:rsidP="00860689">
      <w:pPr>
        <w:pStyle w:val="Caption"/>
        <w:spacing w:after="120"/>
        <w:jc w:val="both"/>
        <w:rPr>
          <w:rFonts w:cs="Arial"/>
        </w:rPr>
      </w:pPr>
      <w:bookmarkStart w:id="30" w:name="_Toc528676343"/>
      <w:bookmarkStart w:id="31" w:name="_Toc528676348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991A4E" w:rsidRPr="00B54EB4">
        <w:rPr>
          <w:rFonts w:cs="Arial"/>
        </w:rPr>
        <w:t>Macro definitions</w:t>
      </w:r>
      <w:bookmarkEnd w:id="30"/>
      <w:bookmarkEnd w:id="31"/>
    </w:p>
    <w:tbl>
      <w:tblPr>
        <w:tblStyle w:val="TableGrid"/>
        <w:tblW w:w="10176" w:type="dxa"/>
        <w:tblLook w:val="04A0" w:firstRow="1" w:lastRow="0" w:firstColumn="1" w:lastColumn="0" w:noHBand="0" w:noVBand="1"/>
      </w:tblPr>
      <w:tblGrid>
        <w:gridCol w:w="4188"/>
        <w:gridCol w:w="2831"/>
        <w:gridCol w:w="3157"/>
      </w:tblGrid>
      <w:tr w:rsidR="00D955CA" w:rsidRPr="00D955CA" w14:paraId="3085BE07" w14:textId="77777777" w:rsidTr="002D2A5A">
        <w:tc>
          <w:tcPr>
            <w:tcW w:w="4188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45F3E48F" w14:textId="78D11BFC" w:rsidR="00D955CA" w:rsidRPr="00D955CA" w:rsidRDefault="00D955CA" w:rsidP="00D955C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Macro</w:t>
            </w:r>
          </w:p>
        </w:tc>
        <w:tc>
          <w:tcPr>
            <w:tcW w:w="2831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3894180B" w14:textId="092B8A5C" w:rsidR="00D955CA" w:rsidRPr="00D955CA" w:rsidRDefault="00D955CA" w:rsidP="00D955C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Value</w:t>
            </w:r>
          </w:p>
        </w:tc>
        <w:tc>
          <w:tcPr>
            <w:tcW w:w="3157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246B2C86" w14:textId="6667AFFB" w:rsidR="00D955CA" w:rsidRPr="00D955CA" w:rsidRDefault="00D955CA" w:rsidP="00D955C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Outline</w:t>
            </w:r>
          </w:p>
        </w:tc>
      </w:tr>
      <w:tr w:rsidR="00D955CA" w:rsidRPr="00D955CA" w14:paraId="7EB17400" w14:textId="77777777" w:rsidTr="002D2A5A">
        <w:tc>
          <w:tcPr>
            <w:tcW w:w="4188" w:type="dxa"/>
            <w:tcBorders>
              <w:top w:val="double" w:sz="4" w:space="0" w:color="auto"/>
            </w:tcBorders>
          </w:tcPr>
          <w:p w14:paraId="615DEC68" w14:textId="32D711BE" w:rsidR="00D955CA" w:rsidRPr="00D955CA" w:rsidRDefault="00D955CA" w:rsidP="00D955CA">
            <w:pPr>
              <w:rPr>
                <w:sz w:val="18"/>
                <w:szCs w:val="18"/>
              </w:rPr>
            </w:pPr>
            <w:proofErr w:type="spellStart"/>
            <w:r w:rsidRPr="00D955CA">
              <w:rPr>
                <w:rFonts w:cs="Arial"/>
                <w:sz w:val="18"/>
                <w:szCs w:val="18"/>
              </w:rPr>
              <w:t>XA_REL_REN_LIB_VERSION</w:t>
            </w:r>
            <w:proofErr w:type="spellEnd"/>
          </w:p>
        </w:tc>
        <w:tc>
          <w:tcPr>
            <w:tcW w:w="2831" w:type="dxa"/>
            <w:tcBorders>
              <w:top w:val="double" w:sz="4" w:space="0" w:color="auto"/>
            </w:tcBorders>
          </w:tcPr>
          <w:p w14:paraId="6B433429" w14:textId="286A3510" w:rsidR="00D955CA" w:rsidRPr="00D955CA" w:rsidRDefault="00D955CA" w:rsidP="0006796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"1.0.</w:t>
            </w:r>
            <w:r w:rsidR="0006796A">
              <w:rPr>
                <w:rFonts w:cs="Arial"/>
                <w:sz w:val="18"/>
                <w:szCs w:val="18"/>
              </w:rPr>
              <w:t>0</w:t>
            </w:r>
            <w:r w:rsidRPr="00D955CA">
              <w:rPr>
                <w:rFonts w:cs="Arial"/>
                <w:sz w:val="18"/>
                <w:szCs w:val="18"/>
              </w:rPr>
              <w:t>"</w:t>
            </w:r>
          </w:p>
        </w:tc>
        <w:tc>
          <w:tcPr>
            <w:tcW w:w="3157" w:type="dxa"/>
            <w:tcBorders>
              <w:top w:val="double" w:sz="4" w:space="0" w:color="auto"/>
            </w:tcBorders>
          </w:tcPr>
          <w:p w14:paraId="0C34F5B2" w14:textId="5641E2FD" w:rsidR="00D955CA" w:rsidRPr="00D955CA" w:rsidRDefault="00B13CE9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Equalizer</w:t>
            </w:r>
            <w:r w:rsidR="00D955CA" w:rsidRPr="00D955CA">
              <w:rPr>
                <w:rFonts w:cs="Arial"/>
                <w:sz w:val="18"/>
                <w:szCs w:val="18"/>
              </w:rPr>
              <w:t xml:space="preserve"> library version</w:t>
            </w:r>
            <w:r w:rsidR="009935F4"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5CDA72A2" w14:textId="77777777" w:rsidTr="002D2A5A">
        <w:tc>
          <w:tcPr>
            <w:tcW w:w="4188" w:type="dxa"/>
          </w:tcPr>
          <w:p w14:paraId="489A04D2" w14:textId="32DB629A" w:rsidR="00D955CA" w:rsidRPr="00D955CA" w:rsidRDefault="00D955CA" w:rsidP="00D955CA">
            <w:pPr>
              <w:rPr>
                <w:sz w:val="18"/>
                <w:szCs w:val="18"/>
              </w:rPr>
            </w:pPr>
            <w:proofErr w:type="spellStart"/>
            <w:r w:rsidRPr="00D955CA">
              <w:rPr>
                <w:rFonts w:cs="Arial"/>
                <w:sz w:val="18"/>
                <w:szCs w:val="18"/>
              </w:rPr>
              <w:t>XA_REL_REN_API_VERSION</w:t>
            </w:r>
            <w:proofErr w:type="spellEnd"/>
          </w:p>
        </w:tc>
        <w:tc>
          <w:tcPr>
            <w:tcW w:w="2831" w:type="dxa"/>
          </w:tcPr>
          <w:p w14:paraId="57B7CC92" w14:textId="25628EAE" w:rsidR="00D955CA" w:rsidRPr="00D955CA" w:rsidRDefault="00D955CA" w:rsidP="00D955CA">
            <w:pPr>
              <w:rPr>
                <w:sz w:val="18"/>
                <w:szCs w:val="18"/>
              </w:rPr>
            </w:pPr>
            <w:r w:rsidRPr="00D955CA">
              <w:rPr>
                <w:rFonts w:cs="Arial"/>
                <w:sz w:val="18"/>
                <w:szCs w:val="18"/>
              </w:rPr>
              <w:t>"1.0.0"</w:t>
            </w:r>
          </w:p>
        </w:tc>
        <w:tc>
          <w:tcPr>
            <w:tcW w:w="3157" w:type="dxa"/>
          </w:tcPr>
          <w:p w14:paraId="412FE68A" w14:textId="0246133C" w:rsidR="00D955CA" w:rsidRPr="00D955CA" w:rsidRDefault="00B13CE9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Equalizer</w:t>
            </w:r>
            <w:r w:rsidR="00D955CA" w:rsidRPr="00D955CA">
              <w:rPr>
                <w:rFonts w:cs="Arial"/>
                <w:sz w:val="18"/>
                <w:szCs w:val="18"/>
              </w:rPr>
              <w:t xml:space="preserve"> </w:t>
            </w:r>
            <w:proofErr w:type="spellStart"/>
            <w:r w:rsidR="00D955CA" w:rsidRPr="00D955CA">
              <w:rPr>
                <w:rFonts w:cs="Arial"/>
                <w:sz w:val="18"/>
                <w:szCs w:val="18"/>
              </w:rPr>
              <w:t>api</w:t>
            </w:r>
            <w:proofErr w:type="spellEnd"/>
            <w:r w:rsidR="00D955CA" w:rsidRPr="00D955CA">
              <w:rPr>
                <w:rFonts w:cs="Arial"/>
                <w:sz w:val="18"/>
                <w:szCs w:val="18"/>
              </w:rPr>
              <w:t xml:space="preserve"> version</w:t>
            </w:r>
            <w:r w:rsidR="009935F4"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0A05CFCF" w14:textId="77777777" w:rsidTr="002D2A5A">
        <w:tc>
          <w:tcPr>
            <w:tcW w:w="4188" w:type="dxa"/>
          </w:tcPr>
          <w:p w14:paraId="1463D3B0" w14:textId="5FB2863D" w:rsidR="00D955CA" w:rsidRPr="00D955CA" w:rsidRDefault="0006796A" w:rsidP="00D955CA">
            <w:pPr>
              <w:rPr>
                <w:sz w:val="18"/>
                <w:szCs w:val="18"/>
              </w:rPr>
            </w:pPr>
            <w:proofErr w:type="spellStart"/>
            <w:r w:rsidRPr="0006796A">
              <w:rPr>
                <w:rFonts w:cs="Arial"/>
                <w:sz w:val="18"/>
                <w:szCs w:val="18"/>
              </w:rPr>
              <w:t>XA_REL_EQZ_FLAG_START</w:t>
            </w:r>
            <w:proofErr w:type="spellEnd"/>
          </w:p>
        </w:tc>
        <w:tc>
          <w:tcPr>
            <w:tcW w:w="2831" w:type="dxa"/>
          </w:tcPr>
          <w:p w14:paraId="54BCB05F" w14:textId="402206C8" w:rsidR="00D955CA" w:rsidRPr="00D955CA" w:rsidRDefault="0006796A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0</w:t>
            </w:r>
          </w:p>
        </w:tc>
        <w:tc>
          <w:tcPr>
            <w:tcW w:w="3157" w:type="dxa"/>
          </w:tcPr>
          <w:p w14:paraId="65C71782" w14:textId="66C85BE5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Equalizer start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3CAC8E2A" w14:textId="77777777" w:rsidTr="002D2A5A">
        <w:tc>
          <w:tcPr>
            <w:tcW w:w="4188" w:type="dxa"/>
          </w:tcPr>
          <w:p w14:paraId="52EBB480" w14:textId="65CB615B" w:rsidR="00D955CA" w:rsidRPr="00D955CA" w:rsidRDefault="0006796A" w:rsidP="00D955CA">
            <w:pPr>
              <w:rPr>
                <w:sz w:val="18"/>
                <w:szCs w:val="18"/>
              </w:rPr>
            </w:pPr>
            <w:proofErr w:type="spellStart"/>
            <w:r w:rsidRPr="0006796A">
              <w:rPr>
                <w:rFonts w:cs="Arial"/>
                <w:sz w:val="18"/>
                <w:szCs w:val="18"/>
              </w:rPr>
              <w:t>XA_REL_EQZ_FLAG_PREINIT_DONE</w:t>
            </w:r>
            <w:proofErr w:type="spellEnd"/>
          </w:p>
        </w:tc>
        <w:tc>
          <w:tcPr>
            <w:tcW w:w="2831" w:type="dxa"/>
          </w:tcPr>
          <w:p w14:paraId="377869CB" w14:textId="5F4D1087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1 &lt;&lt; 0</w:t>
            </w:r>
          </w:p>
        </w:tc>
        <w:tc>
          <w:tcPr>
            <w:tcW w:w="3157" w:type="dxa"/>
          </w:tcPr>
          <w:p w14:paraId="217F5BAD" w14:textId="19C9725C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Pre-initialize done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6A8C3598" w14:textId="77777777" w:rsidTr="002D2A5A">
        <w:tc>
          <w:tcPr>
            <w:tcW w:w="4188" w:type="dxa"/>
          </w:tcPr>
          <w:p w14:paraId="6FBDAA67" w14:textId="176744D1" w:rsidR="00D955CA" w:rsidRPr="00D955CA" w:rsidRDefault="0006796A" w:rsidP="00D955CA">
            <w:pPr>
              <w:rPr>
                <w:sz w:val="18"/>
                <w:szCs w:val="18"/>
              </w:rPr>
            </w:pPr>
            <w:proofErr w:type="spellStart"/>
            <w:r w:rsidRPr="0006796A">
              <w:rPr>
                <w:rFonts w:cs="Arial"/>
                <w:sz w:val="18"/>
                <w:szCs w:val="18"/>
              </w:rPr>
              <w:t>XA_REL_EQZ_FLAG_MEMTABS_DONE</w:t>
            </w:r>
            <w:proofErr w:type="spellEnd"/>
          </w:p>
        </w:tc>
        <w:tc>
          <w:tcPr>
            <w:tcW w:w="2831" w:type="dxa"/>
          </w:tcPr>
          <w:p w14:paraId="5A3F282E" w14:textId="5033702F" w:rsidR="00D955CA" w:rsidRPr="00D955CA" w:rsidRDefault="0006796A" w:rsidP="0006796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 xml:space="preserve">1 &lt;&lt; </w:t>
            </w:r>
            <w:r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3157" w:type="dxa"/>
          </w:tcPr>
          <w:p w14:paraId="43F542CE" w14:textId="6D372333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Set memory table pointer done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124CA3B0" w14:textId="77777777" w:rsidTr="002D2A5A">
        <w:tc>
          <w:tcPr>
            <w:tcW w:w="4188" w:type="dxa"/>
          </w:tcPr>
          <w:p w14:paraId="20F15C0D" w14:textId="743E721A" w:rsidR="00D955CA" w:rsidRPr="00D955CA" w:rsidRDefault="0006796A" w:rsidP="00D955CA">
            <w:pPr>
              <w:rPr>
                <w:sz w:val="18"/>
                <w:szCs w:val="18"/>
              </w:rPr>
            </w:pPr>
            <w:proofErr w:type="spellStart"/>
            <w:r w:rsidRPr="0006796A">
              <w:rPr>
                <w:rFonts w:cs="Arial"/>
                <w:sz w:val="18"/>
                <w:szCs w:val="18"/>
              </w:rPr>
              <w:t>XA_REL_EQZ_FLAG_POSTINIT_DONE</w:t>
            </w:r>
            <w:proofErr w:type="spellEnd"/>
          </w:p>
        </w:tc>
        <w:tc>
          <w:tcPr>
            <w:tcW w:w="2831" w:type="dxa"/>
          </w:tcPr>
          <w:p w14:paraId="66651A37" w14:textId="0A6A0C3E" w:rsidR="00D955CA" w:rsidRPr="00D955CA" w:rsidRDefault="0006796A" w:rsidP="0006796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 xml:space="preserve">1 &lt;&lt; </w:t>
            </w:r>
            <w:r>
              <w:rPr>
                <w:rFonts w:cs="Arial"/>
                <w:sz w:val="18"/>
                <w:szCs w:val="18"/>
              </w:rPr>
              <w:t>2</w:t>
            </w:r>
          </w:p>
        </w:tc>
        <w:tc>
          <w:tcPr>
            <w:tcW w:w="3157" w:type="dxa"/>
          </w:tcPr>
          <w:p w14:paraId="4FAB925C" w14:textId="25CACEF0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Post-initialize done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4CF9D4B4" w14:textId="77777777" w:rsidTr="002D2A5A">
        <w:tc>
          <w:tcPr>
            <w:tcW w:w="4188" w:type="dxa"/>
          </w:tcPr>
          <w:p w14:paraId="114CF44C" w14:textId="49A38FC2" w:rsidR="00D955CA" w:rsidRPr="00D955CA" w:rsidRDefault="0006796A" w:rsidP="00D955CA">
            <w:pPr>
              <w:rPr>
                <w:sz w:val="18"/>
                <w:szCs w:val="18"/>
              </w:rPr>
            </w:pPr>
            <w:proofErr w:type="spellStart"/>
            <w:r w:rsidRPr="0006796A">
              <w:rPr>
                <w:rFonts w:cs="Arial"/>
                <w:sz w:val="18"/>
                <w:szCs w:val="18"/>
              </w:rPr>
              <w:t>XA_REL_EQZ_FLAG_RUNNING</w:t>
            </w:r>
            <w:proofErr w:type="spellEnd"/>
          </w:p>
        </w:tc>
        <w:tc>
          <w:tcPr>
            <w:tcW w:w="2831" w:type="dxa"/>
          </w:tcPr>
          <w:p w14:paraId="5044B3D1" w14:textId="71D7F72D" w:rsidR="00D955CA" w:rsidRPr="00D955CA" w:rsidRDefault="0006796A" w:rsidP="0006796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 xml:space="preserve">1 &lt;&lt; </w:t>
            </w:r>
            <w:r>
              <w:rPr>
                <w:rFonts w:cs="Arial"/>
                <w:sz w:val="18"/>
                <w:szCs w:val="18"/>
              </w:rPr>
              <w:t>3</w:t>
            </w:r>
          </w:p>
        </w:tc>
        <w:tc>
          <w:tcPr>
            <w:tcW w:w="3157" w:type="dxa"/>
          </w:tcPr>
          <w:p w14:paraId="76B33935" w14:textId="3C53C7CF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Equalizer running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29B82755" w14:textId="77777777" w:rsidTr="002D2A5A">
        <w:tc>
          <w:tcPr>
            <w:tcW w:w="4188" w:type="dxa"/>
          </w:tcPr>
          <w:p w14:paraId="14E5AF5D" w14:textId="7CC36B2B" w:rsidR="00D955CA" w:rsidRPr="00D955CA" w:rsidRDefault="0006796A" w:rsidP="00D955CA">
            <w:pPr>
              <w:rPr>
                <w:sz w:val="18"/>
                <w:szCs w:val="18"/>
              </w:rPr>
            </w:pPr>
            <w:proofErr w:type="spellStart"/>
            <w:r w:rsidRPr="0006796A">
              <w:rPr>
                <w:rFonts w:cs="Arial"/>
                <w:sz w:val="18"/>
                <w:szCs w:val="18"/>
              </w:rPr>
              <w:t>XA_REL_EQZ_FLAG_EOS</w:t>
            </w:r>
            <w:proofErr w:type="spellEnd"/>
          </w:p>
        </w:tc>
        <w:tc>
          <w:tcPr>
            <w:tcW w:w="2831" w:type="dxa"/>
          </w:tcPr>
          <w:p w14:paraId="4A854ADE" w14:textId="44A54059" w:rsidR="00D955CA" w:rsidRPr="00D955CA" w:rsidRDefault="0006796A" w:rsidP="0006796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 xml:space="preserve">1 &lt;&lt; </w:t>
            </w:r>
            <w:r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3157" w:type="dxa"/>
          </w:tcPr>
          <w:p w14:paraId="7695F672" w14:textId="44428CB0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Input end of stream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16EC537A" w14:textId="77777777" w:rsidTr="002D2A5A">
        <w:tc>
          <w:tcPr>
            <w:tcW w:w="4188" w:type="dxa"/>
          </w:tcPr>
          <w:p w14:paraId="455ECAAB" w14:textId="332EF50B" w:rsidR="00D955CA" w:rsidRPr="00D955CA" w:rsidRDefault="0006796A" w:rsidP="00D955CA">
            <w:pPr>
              <w:rPr>
                <w:sz w:val="18"/>
                <w:szCs w:val="18"/>
              </w:rPr>
            </w:pPr>
            <w:proofErr w:type="spellStart"/>
            <w:r w:rsidRPr="0006796A">
              <w:rPr>
                <w:rFonts w:cs="Arial"/>
                <w:sz w:val="18"/>
                <w:szCs w:val="18"/>
              </w:rPr>
              <w:t>XA_REL_EQZ_FLAG_COMPLETE</w:t>
            </w:r>
            <w:proofErr w:type="spellEnd"/>
          </w:p>
        </w:tc>
        <w:tc>
          <w:tcPr>
            <w:tcW w:w="2831" w:type="dxa"/>
          </w:tcPr>
          <w:p w14:paraId="6091EAF2" w14:textId="440C3918" w:rsidR="00D955CA" w:rsidRPr="00D955CA" w:rsidRDefault="0006796A" w:rsidP="0006796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 xml:space="preserve">1 &lt;&lt; </w:t>
            </w:r>
            <w:r>
              <w:rPr>
                <w:rFonts w:cs="Arial"/>
                <w:sz w:val="18"/>
                <w:szCs w:val="18"/>
              </w:rPr>
              <w:t>5</w:t>
            </w:r>
          </w:p>
        </w:tc>
        <w:tc>
          <w:tcPr>
            <w:tcW w:w="3157" w:type="dxa"/>
          </w:tcPr>
          <w:p w14:paraId="58EF242C" w14:textId="78E8F771" w:rsidR="00D955CA" w:rsidRPr="00D955CA" w:rsidRDefault="0006796A" w:rsidP="00D955CA">
            <w:pPr>
              <w:rPr>
                <w:sz w:val="18"/>
                <w:szCs w:val="18"/>
              </w:rPr>
            </w:pPr>
            <w:r w:rsidRPr="0006796A">
              <w:rPr>
                <w:rFonts w:cs="Arial"/>
                <w:sz w:val="18"/>
                <w:szCs w:val="18"/>
              </w:rPr>
              <w:t>Equalizer execute done flag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1D0FBC42" w14:textId="77777777" w:rsidTr="002D2A5A">
        <w:tc>
          <w:tcPr>
            <w:tcW w:w="4188" w:type="dxa"/>
          </w:tcPr>
          <w:p w14:paraId="143F5FF6" w14:textId="1E72805C" w:rsidR="00D955CA" w:rsidRPr="00D955CA" w:rsidRDefault="0006796A" w:rsidP="00D955CA">
            <w:pPr>
              <w:rPr>
                <w:sz w:val="18"/>
                <w:szCs w:val="18"/>
              </w:rPr>
            </w:pPr>
            <w:proofErr w:type="spellStart"/>
            <w:r w:rsidRPr="0006796A">
              <w:rPr>
                <w:sz w:val="18"/>
                <w:szCs w:val="18"/>
              </w:rPr>
              <w:t>XA_REL_EQZ_ALIGN_4BYTE</w:t>
            </w:r>
            <w:proofErr w:type="spellEnd"/>
          </w:p>
        </w:tc>
        <w:tc>
          <w:tcPr>
            <w:tcW w:w="2831" w:type="dxa"/>
          </w:tcPr>
          <w:p w14:paraId="5E511E55" w14:textId="031D2A45" w:rsidR="00D955CA" w:rsidRPr="00D955CA" w:rsidRDefault="0006796A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</w:p>
        </w:tc>
        <w:tc>
          <w:tcPr>
            <w:tcW w:w="3157" w:type="dxa"/>
          </w:tcPr>
          <w:p w14:paraId="69058508" w14:textId="152AC8EA" w:rsidR="00D955CA" w:rsidRPr="00D955CA" w:rsidRDefault="000C2AEE" w:rsidP="002D2A5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4-byte</w:t>
            </w:r>
            <w:r w:rsidR="002D2A5A" w:rsidRPr="002D2A5A">
              <w:rPr>
                <w:rFonts w:cs="Arial"/>
                <w:sz w:val="18"/>
                <w:szCs w:val="18"/>
              </w:rPr>
              <w:t xml:space="preserve"> alignment</w:t>
            </w:r>
            <w:r w:rsidR="002D2A5A"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67D66433" w14:textId="77777777" w:rsidTr="002D2A5A">
        <w:tc>
          <w:tcPr>
            <w:tcW w:w="4188" w:type="dxa"/>
          </w:tcPr>
          <w:p w14:paraId="4E073B35" w14:textId="067AA02C" w:rsidR="00D955CA" w:rsidRPr="00D955CA" w:rsidRDefault="0006796A" w:rsidP="00D955CA">
            <w:pPr>
              <w:rPr>
                <w:sz w:val="18"/>
                <w:szCs w:val="18"/>
              </w:rPr>
            </w:pPr>
            <w:proofErr w:type="spellStart"/>
            <w:r w:rsidRPr="0006796A">
              <w:rPr>
                <w:sz w:val="18"/>
                <w:szCs w:val="18"/>
              </w:rPr>
              <w:t>XA_REL_EQZ_BUFFER_SIZE</w:t>
            </w:r>
            <w:proofErr w:type="spellEnd"/>
          </w:p>
        </w:tc>
        <w:tc>
          <w:tcPr>
            <w:tcW w:w="2831" w:type="dxa"/>
          </w:tcPr>
          <w:p w14:paraId="067731B4" w14:textId="1047BF6A" w:rsidR="00D955CA" w:rsidRPr="00D955CA" w:rsidRDefault="0006796A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1024</w:t>
            </w:r>
          </w:p>
        </w:tc>
        <w:tc>
          <w:tcPr>
            <w:tcW w:w="3157" w:type="dxa"/>
          </w:tcPr>
          <w:p w14:paraId="25BA8AE1" w14:textId="529FD432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Equalizer buffer size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04E59700" w14:textId="77777777" w:rsidTr="002D2A5A">
        <w:tc>
          <w:tcPr>
            <w:tcW w:w="4188" w:type="dxa"/>
          </w:tcPr>
          <w:p w14:paraId="2C49075C" w14:textId="798E9DE8" w:rsidR="00D955CA" w:rsidRPr="00D955CA" w:rsidRDefault="002D2A5A" w:rsidP="00D955CA">
            <w:pPr>
              <w:rPr>
                <w:sz w:val="18"/>
                <w:szCs w:val="18"/>
              </w:rPr>
            </w:pPr>
            <w:proofErr w:type="spellStart"/>
            <w:r w:rsidRPr="002D2A5A">
              <w:rPr>
                <w:sz w:val="18"/>
                <w:szCs w:val="18"/>
              </w:rPr>
              <w:t>XA_CHK_ALIGN</w:t>
            </w:r>
            <w:proofErr w:type="spellEnd"/>
            <w:r w:rsidRPr="002D2A5A">
              <w:rPr>
                <w:sz w:val="18"/>
                <w:szCs w:val="18"/>
              </w:rPr>
              <w:t>(d, n)</w:t>
            </w:r>
          </w:p>
        </w:tc>
        <w:tc>
          <w:tcPr>
            <w:tcW w:w="2831" w:type="dxa"/>
          </w:tcPr>
          <w:p w14:paraId="08AC2AF8" w14:textId="41936736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(((</w:t>
            </w:r>
            <w:proofErr w:type="spellStart"/>
            <w:r w:rsidRPr="002D2A5A">
              <w:rPr>
                <w:rFonts w:cs="Arial"/>
                <w:sz w:val="18"/>
                <w:szCs w:val="18"/>
              </w:rPr>
              <w:t>UWORD32</w:t>
            </w:r>
            <w:proofErr w:type="spellEnd"/>
            <w:r w:rsidRPr="002D2A5A">
              <w:rPr>
                <w:rFonts w:cs="Arial"/>
                <w:sz w:val="18"/>
                <w:szCs w:val="18"/>
              </w:rPr>
              <w:t>)(d)) &amp; ((n)-1))</w:t>
            </w:r>
          </w:p>
        </w:tc>
        <w:tc>
          <w:tcPr>
            <w:tcW w:w="3157" w:type="dxa"/>
          </w:tcPr>
          <w:p w14:paraId="4FF92334" w14:textId="64016836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Check d is alignment with n</w:t>
            </w:r>
            <w:r>
              <w:rPr>
                <w:rFonts w:cs="Arial"/>
                <w:sz w:val="18"/>
                <w:szCs w:val="18"/>
              </w:rPr>
              <w:t xml:space="preserve"> bytes.</w:t>
            </w:r>
          </w:p>
        </w:tc>
      </w:tr>
      <w:tr w:rsidR="00D955CA" w:rsidRPr="00D955CA" w14:paraId="0F76F237" w14:textId="77777777" w:rsidTr="002D2A5A">
        <w:tc>
          <w:tcPr>
            <w:tcW w:w="4188" w:type="dxa"/>
          </w:tcPr>
          <w:p w14:paraId="5902303D" w14:textId="02A5F2D2" w:rsidR="00D955CA" w:rsidRPr="00D955CA" w:rsidRDefault="002D2A5A" w:rsidP="00D955CA">
            <w:pPr>
              <w:rPr>
                <w:sz w:val="18"/>
                <w:szCs w:val="18"/>
              </w:rPr>
            </w:pPr>
            <w:proofErr w:type="spellStart"/>
            <w:r w:rsidRPr="002D2A5A">
              <w:rPr>
                <w:rFonts w:cs="Arial"/>
                <w:sz w:val="18"/>
                <w:szCs w:val="18"/>
              </w:rPr>
              <w:t>GET_IDX</w:t>
            </w:r>
            <w:proofErr w:type="spellEnd"/>
            <w:r w:rsidRPr="002D2A5A">
              <w:rPr>
                <w:rFonts w:cs="Arial"/>
                <w:sz w:val="18"/>
                <w:szCs w:val="18"/>
              </w:rPr>
              <w:t>(IDX)</w:t>
            </w:r>
          </w:p>
        </w:tc>
        <w:tc>
          <w:tcPr>
            <w:tcW w:w="2831" w:type="dxa"/>
          </w:tcPr>
          <w:p w14:paraId="44018B39" w14:textId="6483CEA4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 xml:space="preserve">((IDX) &amp; </w:t>
            </w:r>
            <w:proofErr w:type="spellStart"/>
            <w:r w:rsidRPr="002D2A5A">
              <w:rPr>
                <w:rFonts w:cs="Arial"/>
                <w:sz w:val="18"/>
                <w:szCs w:val="18"/>
              </w:rPr>
              <w:t>0x0F</w:t>
            </w:r>
            <w:proofErr w:type="spellEnd"/>
            <w:r w:rsidRPr="002D2A5A">
              <w:rPr>
                <w:rFonts w:cs="Arial"/>
                <w:sz w:val="18"/>
                <w:szCs w:val="18"/>
              </w:rPr>
              <w:t>)</w:t>
            </w:r>
          </w:p>
        </w:tc>
        <w:tc>
          <w:tcPr>
            <w:tcW w:w="3157" w:type="dxa"/>
          </w:tcPr>
          <w:p w14:paraId="0A46D53D" w14:textId="0612161D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Get index of sub-command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  <w:tr w:rsidR="00D955CA" w:rsidRPr="00D955CA" w14:paraId="553C0202" w14:textId="77777777" w:rsidTr="002D2A5A">
        <w:tc>
          <w:tcPr>
            <w:tcW w:w="4188" w:type="dxa"/>
          </w:tcPr>
          <w:p w14:paraId="786690AD" w14:textId="6BD3D461" w:rsidR="00D955CA" w:rsidRPr="00D955CA" w:rsidRDefault="002D2A5A" w:rsidP="00D955CA">
            <w:pPr>
              <w:rPr>
                <w:sz w:val="18"/>
                <w:szCs w:val="18"/>
              </w:rPr>
            </w:pPr>
            <w:proofErr w:type="spellStart"/>
            <w:r w:rsidRPr="002D2A5A">
              <w:rPr>
                <w:rFonts w:cs="Arial"/>
                <w:sz w:val="18"/>
                <w:szCs w:val="18"/>
              </w:rPr>
              <w:lastRenderedPageBreak/>
              <w:t>XA_REL_EQZ_API_COMMANDS_NUM</w:t>
            </w:r>
            <w:proofErr w:type="spellEnd"/>
          </w:p>
        </w:tc>
        <w:tc>
          <w:tcPr>
            <w:tcW w:w="2831" w:type="dxa"/>
          </w:tcPr>
          <w:p w14:paraId="11C9369C" w14:textId="3302E554" w:rsidR="00D955CA" w:rsidRPr="00D955CA" w:rsidRDefault="002D2A5A" w:rsidP="00D955CA">
            <w:pPr>
              <w:rPr>
                <w:sz w:val="18"/>
                <w:szCs w:val="18"/>
              </w:rPr>
            </w:pPr>
            <w:r w:rsidRPr="002D2A5A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2D2A5A">
              <w:rPr>
                <w:rFonts w:cs="Arial"/>
                <w:sz w:val="18"/>
                <w:szCs w:val="18"/>
              </w:rPr>
              <w:t>sizeof</w:t>
            </w:r>
            <w:proofErr w:type="spellEnd"/>
            <w:r w:rsidRPr="002D2A5A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2D2A5A">
              <w:rPr>
                <w:rFonts w:cs="Arial"/>
                <w:sz w:val="18"/>
                <w:szCs w:val="18"/>
              </w:rPr>
              <w:t>xa_releqz_api</w:t>
            </w:r>
            <w:proofErr w:type="spellEnd"/>
            <w:r w:rsidRPr="002D2A5A">
              <w:rPr>
                <w:rFonts w:cs="Arial"/>
                <w:sz w:val="18"/>
                <w:szCs w:val="18"/>
              </w:rPr>
              <w:t xml:space="preserve">) / </w:t>
            </w:r>
            <w:proofErr w:type="spellStart"/>
            <w:r w:rsidRPr="002D2A5A">
              <w:rPr>
                <w:rFonts w:cs="Arial"/>
                <w:sz w:val="18"/>
                <w:szCs w:val="18"/>
              </w:rPr>
              <w:t>sizeof</w:t>
            </w:r>
            <w:proofErr w:type="spellEnd"/>
            <w:r w:rsidRPr="002D2A5A">
              <w:rPr>
                <w:rFonts w:cs="Arial"/>
                <w:sz w:val="18"/>
                <w:szCs w:val="18"/>
              </w:rPr>
              <w:t>(</w:t>
            </w:r>
            <w:proofErr w:type="spellStart"/>
            <w:r w:rsidRPr="002D2A5A">
              <w:rPr>
                <w:rFonts w:cs="Arial"/>
                <w:sz w:val="18"/>
                <w:szCs w:val="18"/>
              </w:rPr>
              <w:t>xa_releqz_api</w:t>
            </w:r>
            <w:proofErr w:type="spellEnd"/>
            <w:r w:rsidRPr="002D2A5A">
              <w:rPr>
                <w:rFonts w:cs="Arial"/>
                <w:sz w:val="18"/>
                <w:szCs w:val="18"/>
              </w:rPr>
              <w:t>[0]))</w:t>
            </w:r>
          </w:p>
        </w:tc>
        <w:tc>
          <w:tcPr>
            <w:tcW w:w="3157" w:type="dxa"/>
          </w:tcPr>
          <w:p w14:paraId="6F40B897" w14:textId="0D770AFD" w:rsidR="00D955CA" w:rsidRPr="00D955CA" w:rsidRDefault="002D2A5A" w:rsidP="00D955CA">
            <w:pPr>
              <w:rPr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</w:t>
            </w:r>
            <w:r w:rsidRPr="002D2A5A">
              <w:rPr>
                <w:rFonts w:cs="Arial"/>
                <w:sz w:val="18"/>
                <w:szCs w:val="18"/>
              </w:rPr>
              <w:t>otal number of commands supported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7D3C38FE" w14:textId="4C078D50" w:rsidR="0029790B" w:rsidRPr="00B54EB4" w:rsidRDefault="0029790B" w:rsidP="00860689">
      <w:pPr>
        <w:pStyle w:val="Caption"/>
        <w:spacing w:after="120"/>
        <w:rPr>
          <w:rFonts w:cs="Arial"/>
        </w:rPr>
      </w:pPr>
      <w:bookmarkStart w:id="32" w:name="_Toc528676344"/>
      <w:bookmarkStart w:id="33" w:name="_Toc528676349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Glo</w:t>
      </w:r>
      <w:r w:rsidR="00D0233E">
        <w:rPr>
          <w:rFonts w:cs="Arial"/>
        </w:rPr>
        <w:t>bal</w:t>
      </w:r>
      <w:r w:rsidR="00FE2CA6">
        <w:rPr>
          <w:rFonts w:cs="Arial"/>
        </w:rPr>
        <w:t xml:space="preserve"> variable </w:t>
      </w:r>
      <w:proofErr w:type="spellStart"/>
      <w:r w:rsidR="00FE2CA6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_api</w:t>
      </w:r>
      <w:bookmarkEnd w:id="32"/>
      <w:bookmarkEnd w:id="3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07"/>
        <w:gridCol w:w="4836"/>
      </w:tblGrid>
      <w:tr w:rsidR="0029790B" w:rsidRPr="002D2A5A" w14:paraId="5B52E700" w14:textId="77777777" w:rsidTr="0029790B">
        <w:tc>
          <w:tcPr>
            <w:tcW w:w="9969" w:type="dxa"/>
            <w:gridSpan w:val="2"/>
          </w:tcPr>
          <w:p w14:paraId="5C69A103" w14:textId="15B2A296" w:rsidR="0029790B" w:rsidRPr="002D2A5A" w:rsidRDefault="0029790B" w:rsidP="002D2A5A">
            <w:pPr>
              <w:pStyle w:val="Caption"/>
              <w:spacing w:after="120"/>
              <w:rPr>
                <w:rFonts w:ascii="Courier New" w:hAnsi="Courier New" w:cs="Courier New"/>
                <w:b w:val="0"/>
                <w:sz w:val="18"/>
              </w:rPr>
            </w:pPr>
            <w:r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 xml:space="preserve">static </w:t>
            </w:r>
            <w:proofErr w:type="spellStart"/>
            <w:r w:rsidR="00FE2CA6"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XA_ERRORCODE</w:t>
            </w:r>
            <w:proofErr w:type="spellEnd"/>
            <w:r w:rsidR="00FE2CA6"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 xml:space="preserve"> (* </w:t>
            </w:r>
            <w:proofErr w:type="spellStart"/>
            <w:r w:rsidR="00FE2CA6"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const</w:t>
            </w:r>
            <w:proofErr w:type="spellEnd"/>
            <w:r w:rsidR="00FE2CA6"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 xml:space="preserve"> </w:t>
            </w:r>
            <w:proofErr w:type="spellStart"/>
            <w:r w:rsidR="00FE2CA6"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xa_rel</w:t>
            </w:r>
            <w:r w:rsidR="00B13CE9"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eqz</w:t>
            </w:r>
            <w:r w:rsidR="00FE2CA6"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_api</w:t>
            </w:r>
            <w:proofErr w:type="spellEnd"/>
            <w:r w:rsidR="00FE2CA6"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[])(</w:t>
            </w:r>
            <w:proofErr w:type="spellStart"/>
            <w:r w:rsidR="002D2A5A">
              <w:rPr>
                <w:rFonts w:ascii="Courier New" w:hAnsi="Courier New" w:cs="Courier New"/>
                <w:b w:val="0"/>
                <w:sz w:val="18"/>
                <w:szCs w:val="18"/>
              </w:rPr>
              <w:t>XARelEqz</w:t>
            </w:r>
            <w:proofErr w:type="spellEnd"/>
            <w:r w:rsidR="002D2A5A">
              <w:rPr>
                <w:rFonts w:ascii="Courier New" w:hAnsi="Courier New" w:cs="Courier New"/>
                <w:b w:val="0"/>
                <w:sz w:val="18"/>
                <w:szCs w:val="18"/>
              </w:rPr>
              <w:t>*</w:t>
            </w:r>
            <w:r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 xml:space="preserve">, </w:t>
            </w:r>
            <w:proofErr w:type="spellStart"/>
            <w:r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WORD32</w:t>
            </w:r>
            <w:proofErr w:type="spellEnd"/>
            <w:r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 xml:space="preserve">, </w:t>
            </w:r>
            <w:proofErr w:type="spellStart"/>
            <w:r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pVOID</w:t>
            </w:r>
            <w:proofErr w:type="spellEnd"/>
            <w:r w:rsidRPr="002D2A5A">
              <w:rPr>
                <w:rFonts w:ascii="Courier New" w:hAnsi="Courier New" w:cs="Courier New"/>
                <w:b w:val="0"/>
                <w:sz w:val="18"/>
                <w:szCs w:val="18"/>
              </w:rPr>
              <w:t>)</w:t>
            </w:r>
          </w:p>
        </w:tc>
      </w:tr>
      <w:tr w:rsidR="00B54EB4" w:rsidRPr="002D2A5A" w14:paraId="117648FF" w14:textId="77777777" w:rsidTr="0029790B">
        <w:tc>
          <w:tcPr>
            <w:tcW w:w="9969" w:type="dxa"/>
            <w:gridSpan w:val="2"/>
          </w:tcPr>
          <w:p w14:paraId="555DFB15" w14:textId="6EBB9EAB" w:rsidR="00B54EB4" w:rsidRPr="002D2A5A" w:rsidRDefault="00AA4E3E" w:rsidP="00410CFC">
            <w:pPr>
              <w:pStyle w:val="Caption"/>
              <w:spacing w:after="120"/>
              <w:rPr>
                <w:rFonts w:cs="Arial"/>
                <w:b w:val="0"/>
                <w:sz w:val="18"/>
                <w:szCs w:val="18"/>
              </w:rPr>
            </w:pPr>
            <w:r w:rsidRPr="002D2A5A">
              <w:rPr>
                <w:rFonts w:cs="Arial"/>
                <w:b w:val="0"/>
                <w:sz w:val="18"/>
                <w:szCs w:val="18"/>
              </w:rPr>
              <w:t>Description: vari</w:t>
            </w:r>
            <w:r w:rsidR="00010A16" w:rsidRPr="002D2A5A">
              <w:rPr>
                <w:rFonts w:cs="Arial"/>
                <w:b w:val="0"/>
                <w:sz w:val="18"/>
                <w:szCs w:val="18"/>
              </w:rPr>
              <w:t>able stores function pointers a</w:t>
            </w:r>
            <w:r w:rsidRPr="002D2A5A">
              <w:rPr>
                <w:rFonts w:cs="Arial"/>
                <w:b w:val="0"/>
                <w:sz w:val="18"/>
                <w:szCs w:val="18"/>
              </w:rPr>
              <w:t>c</w:t>
            </w:r>
            <w:r w:rsidR="00D0233E" w:rsidRPr="002D2A5A">
              <w:rPr>
                <w:rFonts w:cs="Arial"/>
                <w:b w:val="0"/>
                <w:sz w:val="18"/>
                <w:szCs w:val="18"/>
              </w:rPr>
              <w:t>cord</w:t>
            </w:r>
            <w:r w:rsidRPr="002D2A5A">
              <w:rPr>
                <w:rFonts w:cs="Arial"/>
                <w:b w:val="0"/>
                <w:sz w:val="18"/>
                <w:szCs w:val="18"/>
              </w:rPr>
              <w:t xml:space="preserve">ing to </w:t>
            </w:r>
            <w:r w:rsidR="0084423F" w:rsidRPr="002D2A5A">
              <w:rPr>
                <w:rFonts w:cs="Arial"/>
                <w:b w:val="0"/>
                <w:sz w:val="18"/>
                <w:szCs w:val="18"/>
              </w:rPr>
              <w:t xml:space="preserve">API </w:t>
            </w:r>
            <w:r w:rsidR="00410CFC" w:rsidRPr="002D2A5A">
              <w:rPr>
                <w:rFonts w:cs="Arial"/>
                <w:b w:val="0"/>
                <w:sz w:val="18"/>
                <w:szCs w:val="18"/>
              </w:rPr>
              <w:t>command</w:t>
            </w:r>
            <w:r w:rsidRPr="002D2A5A">
              <w:rPr>
                <w:rFonts w:cs="Arial"/>
                <w:b w:val="0"/>
                <w:sz w:val="18"/>
                <w:szCs w:val="18"/>
              </w:rPr>
              <w:t xml:space="preserve"> index to run in runtime operation.</w:t>
            </w:r>
          </w:p>
        </w:tc>
      </w:tr>
      <w:tr w:rsidR="0029790B" w:rsidRPr="002D2A5A" w14:paraId="6360ABEC" w14:textId="77777777" w:rsidTr="00B54EB4">
        <w:tc>
          <w:tcPr>
            <w:tcW w:w="4984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674CEF5" w14:textId="4CD297E8" w:rsidR="0029790B" w:rsidRPr="002D2A5A" w:rsidRDefault="00AA4E3E" w:rsidP="00860689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 xml:space="preserve">Array </w:t>
            </w:r>
            <w:r w:rsidR="0084423F" w:rsidRPr="002D2A5A">
              <w:rPr>
                <w:rFonts w:cs="Arial"/>
                <w:b w:val="0"/>
                <w:sz w:val="18"/>
              </w:rPr>
              <w:t xml:space="preserve">API command </w:t>
            </w:r>
            <w:r w:rsidRPr="002D2A5A">
              <w:rPr>
                <w:rFonts w:cs="Arial"/>
                <w:b w:val="0"/>
                <w:sz w:val="18"/>
              </w:rPr>
              <w:t>index</w:t>
            </w:r>
          </w:p>
        </w:tc>
        <w:tc>
          <w:tcPr>
            <w:tcW w:w="4985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A344C52" w14:textId="5A178338" w:rsidR="0029790B" w:rsidRPr="002D2A5A" w:rsidRDefault="00AA4E3E" w:rsidP="00860689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r w:rsidRPr="002D2A5A">
              <w:rPr>
                <w:rFonts w:cs="Arial"/>
                <w:b w:val="0"/>
                <w:sz w:val="18"/>
              </w:rPr>
              <w:t>Value (f</w:t>
            </w:r>
            <w:r w:rsidR="0029790B" w:rsidRPr="002D2A5A">
              <w:rPr>
                <w:rFonts w:cs="Arial"/>
                <w:b w:val="0"/>
                <w:sz w:val="18"/>
              </w:rPr>
              <w:t>unction pointer</w:t>
            </w:r>
            <w:r w:rsidRPr="002D2A5A">
              <w:rPr>
                <w:rFonts w:cs="Arial"/>
                <w:b w:val="0"/>
                <w:sz w:val="18"/>
              </w:rPr>
              <w:t>)</w:t>
            </w:r>
          </w:p>
        </w:tc>
      </w:tr>
      <w:tr w:rsidR="003E59EC" w:rsidRPr="002D2A5A" w14:paraId="77135C6A" w14:textId="77777777" w:rsidTr="0029790B">
        <w:tc>
          <w:tcPr>
            <w:tcW w:w="4984" w:type="dxa"/>
            <w:tcBorders>
              <w:top w:val="double" w:sz="4" w:space="0" w:color="auto"/>
            </w:tcBorders>
          </w:tcPr>
          <w:p w14:paraId="0EB0572D" w14:textId="1724CD04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XA_API_CMD_GET_LIB_ID_STRINGS</w:t>
            </w:r>
            <w:proofErr w:type="spellEnd"/>
          </w:p>
        </w:tc>
        <w:tc>
          <w:tcPr>
            <w:tcW w:w="4985" w:type="dxa"/>
            <w:tcBorders>
              <w:top w:val="double" w:sz="4" w:space="0" w:color="auto"/>
            </w:tcBorders>
          </w:tcPr>
          <w:p w14:paraId="1E0D160B" w14:textId="405EBA7A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Pr="002D2A5A">
              <w:rPr>
                <w:rFonts w:cs="Arial"/>
                <w:b w:val="0"/>
                <w:sz w:val="18"/>
              </w:rPr>
              <w:t>_get_api_lib_id_string</w:t>
            </w:r>
            <w:proofErr w:type="spellEnd"/>
          </w:p>
        </w:tc>
      </w:tr>
      <w:tr w:rsidR="003E59EC" w:rsidRPr="002D2A5A" w14:paraId="1ACD7E2D" w14:textId="77777777" w:rsidTr="003E59EC">
        <w:tc>
          <w:tcPr>
            <w:tcW w:w="4984" w:type="dxa"/>
            <w:tcBorders>
              <w:top w:val="single" w:sz="4" w:space="0" w:color="auto"/>
            </w:tcBorders>
          </w:tcPr>
          <w:p w14:paraId="1D7E0C8B" w14:textId="0D842686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XA_API_CMD_GET_API_SIZE</w:t>
            </w:r>
            <w:proofErr w:type="spellEnd"/>
          </w:p>
        </w:tc>
        <w:tc>
          <w:tcPr>
            <w:tcW w:w="4985" w:type="dxa"/>
            <w:tcBorders>
              <w:top w:val="single" w:sz="4" w:space="0" w:color="auto"/>
            </w:tcBorders>
          </w:tcPr>
          <w:p w14:paraId="07B3E10E" w14:textId="55C407AF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_get_api_size</w:t>
            </w:r>
            <w:proofErr w:type="spellEnd"/>
          </w:p>
        </w:tc>
      </w:tr>
      <w:tr w:rsidR="003E59EC" w:rsidRPr="002D2A5A" w14:paraId="644C2658" w14:textId="77777777" w:rsidTr="0029790B">
        <w:tc>
          <w:tcPr>
            <w:tcW w:w="4984" w:type="dxa"/>
          </w:tcPr>
          <w:p w14:paraId="3CCD4618" w14:textId="4819FA88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XA_API_CMD_INIT</w:t>
            </w:r>
            <w:proofErr w:type="spellEnd"/>
          </w:p>
        </w:tc>
        <w:tc>
          <w:tcPr>
            <w:tcW w:w="4985" w:type="dxa"/>
          </w:tcPr>
          <w:p w14:paraId="2A06DCAA" w14:textId="0FF58602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_init</w:t>
            </w:r>
            <w:proofErr w:type="spellEnd"/>
          </w:p>
        </w:tc>
      </w:tr>
      <w:tr w:rsidR="003E59EC" w:rsidRPr="002D2A5A" w14:paraId="1CFF6D42" w14:textId="77777777" w:rsidTr="0029790B">
        <w:tc>
          <w:tcPr>
            <w:tcW w:w="4984" w:type="dxa"/>
          </w:tcPr>
          <w:p w14:paraId="5867EDD6" w14:textId="021EF816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XA_API_CMD_GET_MEMTABS_SIZE</w:t>
            </w:r>
            <w:proofErr w:type="spellEnd"/>
          </w:p>
        </w:tc>
        <w:tc>
          <w:tcPr>
            <w:tcW w:w="4985" w:type="dxa"/>
          </w:tcPr>
          <w:p w14:paraId="261C0BDA" w14:textId="23D5034E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_get_memtabs_size</w:t>
            </w:r>
            <w:proofErr w:type="spellEnd"/>
          </w:p>
        </w:tc>
      </w:tr>
      <w:tr w:rsidR="003E59EC" w:rsidRPr="002D2A5A" w14:paraId="5B1D9A22" w14:textId="77777777" w:rsidTr="0029790B">
        <w:tc>
          <w:tcPr>
            <w:tcW w:w="4984" w:type="dxa"/>
          </w:tcPr>
          <w:p w14:paraId="0E0F4643" w14:textId="0B026891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XA_API_CMD_SET_MEMTABS_PTR</w:t>
            </w:r>
            <w:proofErr w:type="spellEnd"/>
          </w:p>
        </w:tc>
        <w:tc>
          <w:tcPr>
            <w:tcW w:w="4985" w:type="dxa"/>
          </w:tcPr>
          <w:p w14:paraId="7B071E2D" w14:textId="35FC3A8B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_set_memtabs_ptr</w:t>
            </w:r>
            <w:proofErr w:type="spellEnd"/>
          </w:p>
        </w:tc>
      </w:tr>
      <w:tr w:rsidR="003E59EC" w:rsidRPr="002D2A5A" w14:paraId="38170E2C" w14:textId="77777777" w:rsidTr="0029790B">
        <w:tc>
          <w:tcPr>
            <w:tcW w:w="4984" w:type="dxa"/>
          </w:tcPr>
          <w:p w14:paraId="19AEF8E0" w14:textId="00B28A37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XA_API_CMD_GET_N_MEMTABS</w:t>
            </w:r>
            <w:proofErr w:type="spellEnd"/>
          </w:p>
        </w:tc>
        <w:tc>
          <w:tcPr>
            <w:tcW w:w="4985" w:type="dxa"/>
          </w:tcPr>
          <w:p w14:paraId="688E59C7" w14:textId="54E0421B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_get_n_memtabs</w:t>
            </w:r>
            <w:proofErr w:type="spellEnd"/>
          </w:p>
        </w:tc>
      </w:tr>
      <w:tr w:rsidR="003E59EC" w:rsidRPr="002D2A5A" w14:paraId="2C67548C" w14:textId="77777777" w:rsidTr="0029790B">
        <w:tc>
          <w:tcPr>
            <w:tcW w:w="4984" w:type="dxa"/>
          </w:tcPr>
          <w:p w14:paraId="67877085" w14:textId="734D9C80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XA_API_CMD_GET_MEM_INFO_SIZE</w:t>
            </w:r>
            <w:proofErr w:type="spellEnd"/>
          </w:p>
        </w:tc>
        <w:tc>
          <w:tcPr>
            <w:tcW w:w="4985" w:type="dxa"/>
          </w:tcPr>
          <w:p w14:paraId="51F4838B" w14:textId="64C43899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_get_mem_info_size</w:t>
            </w:r>
            <w:proofErr w:type="spellEnd"/>
          </w:p>
        </w:tc>
      </w:tr>
      <w:tr w:rsidR="003E59EC" w:rsidRPr="002D2A5A" w14:paraId="5A974663" w14:textId="77777777" w:rsidTr="0029790B">
        <w:tc>
          <w:tcPr>
            <w:tcW w:w="4984" w:type="dxa"/>
          </w:tcPr>
          <w:p w14:paraId="0AE97BAA" w14:textId="0F2933D0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XA_API_CMD_GET_MEM_INFO_ALIGNMENT</w:t>
            </w:r>
            <w:proofErr w:type="spellEnd"/>
          </w:p>
        </w:tc>
        <w:tc>
          <w:tcPr>
            <w:tcW w:w="4985" w:type="dxa"/>
          </w:tcPr>
          <w:p w14:paraId="3A39E873" w14:textId="0A08842B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_get_mem_info_alignment</w:t>
            </w:r>
            <w:proofErr w:type="spellEnd"/>
          </w:p>
        </w:tc>
      </w:tr>
      <w:tr w:rsidR="003E59EC" w:rsidRPr="002D2A5A" w14:paraId="079842C3" w14:textId="77777777" w:rsidTr="0029790B">
        <w:tc>
          <w:tcPr>
            <w:tcW w:w="4984" w:type="dxa"/>
          </w:tcPr>
          <w:p w14:paraId="332E8878" w14:textId="1664CBA8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XA_API_CMD_GET_MEM_INFO_TYPE</w:t>
            </w:r>
            <w:proofErr w:type="spellEnd"/>
          </w:p>
        </w:tc>
        <w:tc>
          <w:tcPr>
            <w:tcW w:w="4985" w:type="dxa"/>
          </w:tcPr>
          <w:p w14:paraId="1B36278E" w14:textId="6FD1984D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_get_mem_info_type</w:t>
            </w:r>
            <w:proofErr w:type="spellEnd"/>
          </w:p>
        </w:tc>
      </w:tr>
      <w:tr w:rsidR="003E59EC" w:rsidRPr="002D2A5A" w14:paraId="0CDFEF47" w14:textId="77777777" w:rsidTr="0029790B">
        <w:tc>
          <w:tcPr>
            <w:tcW w:w="4984" w:type="dxa"/>
          </w:tcPr>
          <w:p w14:paraId="05F22D35" w14:textId="18A83D51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XA_API_CMD_SET_MEM_PTR</w:t>
            </w:r>
            <w:proofErr w:type="spellEnd"/>
          </w:p>
        </w:tc>
        <w:tc>
          <w:tcPr>
            <w:tcW w:w="4985" w:type="dxa"/>
          </w:tcPr>
          <w:p w14:paraId="36BD07C5" w14:textId="0733D641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_set_mem_ptr</w:t>
            </w:r>
            <w:proofErr w:type="spellEnd"/>
          </w:p>
        </w:tc>
      </w:tr>
      <w:tr w:rsidR="003E59EC" w:rsidRPr="002D2A5A" w14:paraId="270AF7FA" w14:textId="77777777" w:rsidTr="0029790B">
        <w:tc>
          <w:tcPr>
            <w:tcW w:w="4984" w:type="dxa"/>
          </w:tcPr>
          <w:p w14:paraId="617BFBB0" w14:textId="12E5E5F6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XA_API_CMD_INPUT_OVER</w:t>
            </w:r>
            <w:proofErr w:type="spellEnd"/>
          </w:p>
        </w:tc>
        <w:tc>
          <w:tcPr>
            <w:tcW w:w="4985" w:type="dxa"/>
          </w:tcPr>
          <w:p w14:paraId="6C7386E5" w14:textId="5F38254F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_input_over</w:t>
            </w:r>
            <w:proofErr w:type="spellEnd"/>
          </w:p>
        </w:tc>
      </w:tr>
      <w:tr w:rsidR="003E59EC" w:rsidRPr="002D2A5A" w14:paraId="4C55ACC6" w14:textId="77777777" w:rsidTr="0029790B">
        <w:tc>
          <w:tcPr>
            <w:tcW w:w="4984" w:type="dxa"/>
          </w:tcPr>
          <w:p w14:paraId="4BF648EB" w14:textId="4A724DFF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XA_API_CMD_SET_INPUT_BYTES</w:t>
            </w:r>
            <w:proofErr w:type="spellEnd"/>
          </w:p>
        </w:tc>
        <w:tc>
          <w:tcPr>
            <w:tcW w:w="4985" w:type="dxa"/>
          </w:tcPr>
          <w:p w14:paraId="425830D1" w14:textId="702F0AD3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_set_input_bytes</w:t>
            </w:r>
            <w:proofErr w:type="spellEnd"/>
          </w:p>
        </w:tc>
      </w:tr>
      <w:tr w:rsidR="003E59EC" w:rsidRPr="002D2A5A" w14:paraId="31C48B57" w14:textId="77777777" w:rsidTr="0029790B">
        <w:tc>
          <w:tcPr>
            <w:tcW w:w="4984" w:type="dxa"/>
          </w:tcPr>
          <w:p w14:paraId="7B723519" w14:textId="72CA60C4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XA_API_CMD_GET_CURIDX_INPUT_BUF</w:t>
            </w:r>
            <w:proofErr w:type="spellEnd"/>
          </w:p>
        </w:tc>
        <w:tc>
          <w:tcPr>
            <w:tcW w:w="4985" w:type="dxa"/>
          </w:tcPr>
          <w:p w14:paraId="676BE888" w14:textId="5F7B3F7A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_get_curidx_input_buf</w:t>
            </w:r>
            <w:proofErr w:type="spellEnd"/>
          </w:p>
        </w:tc>
      </w:tr>
      <w:tr w:rsidR="003E59EC" w:rsidRPr="002D2A5A" w14:paraId="013E71C8" w14:textId="77777777" w:rsidTr="0029790B">
        <w:tc>
          <w:tcPr>
            <w:tcW w:w="4984" w:type="dxa"/>
          </w:tcPr>
          <w:p w14:paraId="77345100" w14:textId="2379CCA9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XA_API_CMD_GET_OUTPUT_BYTES</w:t>
            </w:r>
            <w:proofErr w:type="spellEnd"/>
          </w:p>
        </w:tc>
        <w:tc>
          <w:tcPr>
            <w:tcW w:w="4985" w:type="dxa"/>
          </w:tcPr>
          <w:p w14:paraId="2D145CF2" w14:textId="0FBAADC3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_get_output_bytes</w:t>
            </w:r>
            <w:proofErr w:type="spellEnd"/>
          </w:p>
        </w:tc>
      </w:tr>
      <w:tr w:rsidR="003E59EC" w:rsidRPr="002D2A5A" w14:paraId="53044AF0" w14:textId="77777777" w:rsidTr="0029790B">
        <w:tc>
          <w:tcPr>
            <w:tcW w:w="4984" w:type="dxa"/>
          </w:tcPr>
          <w:p w14:paraId="57D7EE2D" w14:textId="304E88CD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XA_API_CMD_EXECUTE</w:t>
            </w:r>
            <w:proofErr w:type="spellEnd"/>
          </w:p>
        </w:tc>
        <w:tc>
          <w:tcPr>
            <w:tcW w:w="4985" w:type="dxa"/>
          </w:tcPr>
          <w:p w14:paraId="11D928F0" w14:textId="707B6809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_execute</w:t>
            </w:r>
            <w:proofErr w:type="spellEnd"/>
          </w:p>
        </w:tc>
      </w:tr>
      <w:tr w:rsidR="003E59EC" w:rsidRPr="002D2A5A" w14:paraId="3963EB8F" w14:textId="77777777" w:rsidTr="0029790B">
        <w:tc>
          <w:tcPr>
            <w:tcW w:w="4984" w:type="dxa"/>
          </w:tcPr>
          <w:p w14:paraId="3799A6C6" w14:textId="215E90F0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XA_API_CMD_SET_CONFIG_PARAM</w:t>
            </w:r>
            <w:proofErr w:type="spellEnd"/>
          </w:p>
        </w:tc>
        <w:tc>
          <w:tcPr>
            <w:tcW w:w="4985" w:type="dxa"/>
          </w:tcPr>
          <w:p w14:paraId="1C9FCC0E" w14:textId="12EAAB4B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_set_config_param</w:t>
            </w:r>
            <w:proofErr w:type="spellEnd"/>
          </w:p>
        </w:tc>
      </w:tr>
      <w:tr w:rsidR="003E59EC" w:rsidRPr="002D2A5A" w14:paraId="3D99BF18" w14:textId="77777777" w:rsidTr="0029790B">
        <w:tc>
          <w:tcPr>
            <w:tcW w:w="4984" w:type="dxa"/>
          </w:tcPr>
          <w:p w14:paraId="535B203A" w14:textId="700DAE6D" w:rsidR="003E59EC" w:rsidRPr="002D2A5A" w:rsidRDefault="003E59EC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XA_API_CMD_GET_CONFIG_PARAM</w:t>
            </w:r>
            <w:proofErr w:type="spellEnd"/>
          </w:p>
        </w:tc>
        <w:tc>
          <w:tcPr>
            <w:tcW w:w="4985" w:type="dxa"/>
          </w:tcPr>
          <w:p w14:paraId="69F02A75" w14:textId="321F052E" w:rsidR="003E59EC" w:rsidRPr="002D2A5A" w:rsidRDefault="00B2250D" w:rsidP="003E59EC">
            <w:pPr>
              <w:pStyle w:val="Caption"/>
              <w:spacing w:after="120"/>
              <w:rPr>
                <w:rFonts w:cs="Arial"/>
                <w:b w:val="0"/>
                <w:sz w:val="18"/>
              </w:rPr>
            </w:pPr>
            <w:proofErr w:type="spellStart"/>
            <w:r w:rsidRPr="002D2A5A">
              <w:rPr>
                <w:rFonts w:cs="Arial"/>
                <w:b w:val="0"/>
                <w:sz w:val="18"/>
              </w:rPr>
              <w:t>xa_rel</w:t>
            </w:r>
            <w:r w:rsidR="00B13CE9" w:rsidRPr="002D2A5A">
              <w:rPr>
                <w:rFonts w:cs="Arial"/>
                <w:b w:val="0"/>
                <w:sz w:val="18"/>
              </w:rPr>
              <w:t>eqz</w:t>
            </w:r>
            <w:r w:rsidR="003E59EC" w:rsidRPr="002D2A5A">
              <w:rPr>
                <w:rFonts w:cs="Arial"/>
                <w:b w:val="0"/>
                <w:sz w:val="18"/>
              </w:rPr>
              <w:t>_get_config_param</w:t>
            </w:r>
            <w:proofErr w:type="spellEnd"/>
          </w:p>
        </w:tc>
      </w:tr>
    </w:tbl>
    <w:p w14:paraId="43815528" w14:textId="63C2E65A" w:rsidR="00991A4E" w:rsidRPr="00B54EB4" w:rsidRDefault="0084423F" w:rsidP="00860689">
      <w:pPr>
        <w:pStyle w:val="Caption"/>
        <w:spacing w:after="120"/>
        <w:rPr>
          <w:rFonts w:cs="Arial"/>
        </w:rPr>
      </w:pPr>
      <w:r>
        <w:rPr>
          <w:rFonts w:cs="Arial"/>
          <w:b w:val="0"/>
        </w:rPr>
        <w:t xml:space="preserve">Note: All API command index macro is </w:t>
      </w:r>
      <w:proofErr w:type="spellStart"/>
      <w:r>
        <w:rPr>
          <w:rFonts w:cs="Arial"/>
          <w:b w:val="0"/>
        </w:rPr>
        <w:t>definded</w:t>
      </w:r>
      <w:proofErr w:type="spellEnd"/>
      <w:r>
        <w:rPr>
          <w:rFonts w:cs="Arial"/>
          <w:b w:val="0"/>
        </w:rPr>
        <w:t xml:space="preserve"> in </w:t>
      </w:r>
      <w:proofErr w:type="spellStart"/>
      <w:r>
        <w:rPr>
          <w:rFonts w:cs="Arial"/>
          <w:b w:val="0"/>
        </w:rPr>
        <w:t>xa_apicmd_standards.h</w:t>
      </w:r>
      <w:proofErr w:type="spellEnd"/>
      <w:r w:rsidR="008F4496">
        <w:rPr>
          <w:rFonts w:cs="Arial"/>
          <w:b w:val="0"/>
        </w:rPr>
        <w:t>.</w:t>
      </w:r>
      <w:r w:rsidR="006F2AE4" w:rsidRPr="00B54EB4">
        <w:rPr>
          <w:rFonts w:cs="Arial"/>
        </w:rPr>
        <w:br w:type="page"/>
      </w:r>
    </w:p>
    <w:p w14:paraId="48A2A850" w14:textId="3153B7C9" w:rsidR="002717C0" w:rsidRPr="00B54EB4" w:rsidRDefault="002717C0" w:rsidP="00860689">
      <w:pPr>
        <w:pStyle w:val="Heading2"/>
        <w:jc w:val="both"/>
        <w:rPr>
          <w:rFonts w:ascii="Arial" w:hAnsi="Arial" w:cs="Arial"/>
        </w:rPr>
      </w:pPr>
      <w:bookmarkStart w:id="34" w:name="_Toc528676276"/>
      <w:r w:rsidRPr="00B54EB4">
        <w:rPr>
          <w:rFonts w:ascii="Arial" w:hAnsi="Arial" w:cs="Arial"/>
        </w:rPr>
        <w:lastRenderedPageBreak/>
        <w:t>Function definition</w:t>
      </w:r>
      <w:bookmarkEnd w:id="34"/>
    </w:p>
    <w:p w14:paraId="0604D2EB" w14:textId="6EBD4886" w:rsidR="009C4BAE" w:rsidRDefault="002D2A5A" w:rsidP="002D2A5A">
      <w:pPr>
        <w:pStyle w:val="Heading3"/>
      </w:pPr>
      <w:bookmarkStart w:id="35" w:name="_Toc528676277"/>
      <w:r>
        <w:t>Supported functions</w:t>
      </w:r>
      <w:bookmarkEnd w:id="35"/>
    </w:p>
    <w:p w14:paraId="6E00BEBB" w14:textId="68ABF3A0" w:rsidR="002D2A5A" w:rsidRDefault="002D2A5A" w:rsidP="002D2A5A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36" w:name="_Toc528676278"/>
      <w:proofErr w:type="spellStart"/>
      <w:r>
        <w:rPr>
          <w:rFonts w:cs="Arial"/>
        </w:rPr>
        <w:t>xa_rel_eqz_reset_bqbuff</w:t>
      </w:r>
      <w:bookmarkEnd w:id="36"/>
      <w:proofErr w:type="spellEnd"/>
    </w:p>
    <w:p w14:paraId="0540E615" w14:textId="752CF4BA" w:rsidR="002402D4" w:rsidRPr="002402D4" w:rsidRDefault="002402D4" w:rsidP="002402D4">
      <w:pPr>
        <w:pStyle w:val="ReqID"/>
      </w:pPr>
      <w:r>
        <w:t>DD_PLG_EQZ_01_001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D2A5A" w:rsidRPr="001E6A4A" w14:paraId="088B96C3" w14:textId="77777777" w:rsidTr="00437CF3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A1EC85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726049B" w14:textId="515C4DE4" w:rsidR="002D2A5A" w:rsidRPr="001E6A4A" w:rsidRDefault="002D2A5A" w:rsidP="00437CF3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2D2A5A">
              <w:t xml:space="preserve">static void </w:t>
            </w:r>
            <w:proofErr w:type="spellStart"/>
            <w:r w:rsidRPr="002D2A5A">
              <w:t>xa_rel_eqz_reset_bqbuff</w:t>
            </w:r>
            <w:proofErr w:type="spellEnd"/>
            <w:r w:rsidRPr="002D2A5A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Pr="002D2A5A">
              <w:t>)</w:t>
            </w:r>
          </w:p>
        </w:tc>
      </w:tr>
      <w:tr w:rsidR="002D2A5A" w:rsidRPr="001E6A4A" w14:paraId="62447FD0" w14:textId="77777777" w:rsidTr="00437CF3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E237268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0E8E921" w14:textId="0D7149C4" w:rsidR="002D2A5A" w:rsidRPr="001E6A4A" w:rsidRDefault="002D2A5A" w:rsidP="00437CF3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proofErr w:type="gramStart"/>
            <w:r w:rsidRPr="002D2A5A">
              <w:rPr>
                <w:rFonts w:cs="Arial"/>
                <w:color w:val="000000"/>
                <w:sz w:val="18"/>
                <w:szCs w:val="18"/>
              </w:rPr>
              <w:t>Initial parameters for equalizer</w:t>
            </w:r>
            <w:proofErr w:type="gramEnd"/>
            <w:r w:rsidRPr="002D2A5A">
              <w:rPr>
                <w:rFonts w:cs="Arial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2D2A5A">
              <w:rPr>
                <w:rFonts w:cs="Arial"/>
                <w:color w:val="000000"/>
                <w:sz w:val="18"/>
                <w:szCs w:val="18"/>
              </w:rPr>
              <w:t xml:space="preserve">reset </w:t>
            </w:r>
            <w:proofErr w:type="spellStart"/>
            <w:r w:rsidRPr="002D2A5A">
              <w:rPr>
                <w:rFonts w:cs="Arial"/>
                <w:color w:val="000000"/>
                <w:sz w:val="18"/>
                <w:szCs w:val="18"/>
              </w:rPr>
              <w:t>Biquad</w:t>
            </w:r>
            <w:proofErr w:type="spellEnd"/>
            <w:r w:rsidRPr="002D2A5A">
              <w:rPr>
                <w:rFonts w:cs="Arial"/>
                <w:color w:val="000000"/>
                <w:sz w:val="18"/>
                <w:szCs w:val="18"/>
              </w:rPr>
              <w:t xml:space="preserve"> Filters</w:t>
            </w:r>
            <w:proofErr w:type="gramEnd"/>
            <w:r w:rsidRPr="002D2A5A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2D2A5A" w:rsidRPr="001E6A4A" w14:paraId="081B25F0" w14:textId="77777777" w:rsidTr="00437CF3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8E82CD2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0C6175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C03B85F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5C4D985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BD9A853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2D2A5A" w:rsidRPr="001E6A4A" w14:paraId="377A1A75" w14:textId="77777777" w:rsidTr="00437CF3">
        <w:trPr>
          <w:trHeight w:val="41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48B1AFE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37973B98" w14:textId="3E0E98C8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D60E56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1F0C419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5C9FB82A" w14:textId="77777777" w:rsidR="002D2A5A" w:rsidRPr="001E6A4A" w:rsidRDefault="002D2A5A" w:rsidP="00437CF3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76690F3A" w14:textId="77777777" w:rsidR="002D2A5A" w:rsidRPr="001E6A4A" w:rsidRDefault="002D2A5A" w:rsidP="00437CF3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(</w:t>
            </w:r>
            <w:proofErr w:type="spellStart"/>
            <w:proofErr w:type="gramStart"/>
            <w:r w:rsidRPr="001E6A4A">
              <w:rPr>
                <w:rFonts w:cs="Arial"/>
                <w:szCs w:val="18"/>
              </w:rPr>
              <w:t>struct</w:t>
            </w:r>
            <w:proofErr w:type="spellEnd"/>
            <w:proofErr w:type="gramEnd"/>
            <w:r w:rsidRPr="001E6A4A">
              <w:rPr>
                <w:rFonts w:cs="Arial"/>
                <w:szCs w:val="18"/>
              </w:rPr>
              <w:t xml:space="preserve"> </w:t>
            </w: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437CF3" w:rsidRPr="001E6A4A" w14:paraId="5A2263AD" w14:textId="77777777" w:rsidTr="00437CF3">
        <w:trPr>
          <w:trHeight w:val="288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244A87" w14:textId="77777777" w:rsidR="00437CF3" w:rsidRPr="001E6A4A" w:rsidRDefault="00437CF3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8D04CE3" w14:textId="7544A1AB" w:rsidR="00437CF3" w:rsidRPr="001E6A4A" w:rsidRDefault="00437CF3" w:rsidP="00437CF3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2D2A5A" w:rsidRPr="001E6A4A" w14:paraId="2BC8F339" w14:textId="77777777" w:rsidTr="00437CF3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138C537" w14:textId="77777777" w:rsidR="002D2A5A" w:rsidRPr="001E6A4A" w:rsidRDefault="002D2A5A" w:rsidP="00437CF3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9F2A140" w14:textId="4C8560E3" w:rsidR="002D2A5A" w:rsidRPr="001E6A4A" w:rsidRDefault="00437CF3" w:rsidP="00437CF3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 w:rsidRPr="00437CF3">
              <w:rPr>
                <w:rFonts w:cs="Arial"/>
                <w:sz w:val="18"/>
                <w:szCs w:val="18"/>
              </w:rPr>
              <w:t>xa_rel_eqz_reset_bqbuff</w:t>
            </w:r>
            <w:proofErr w:type="spellEnd"/>
            <w:r w:rsidRPr="00437CF3">
              <w:rPr>
                <w:rFonts w:cs="Arial"/>
                <w:sz w:val="18"/>
                <w:szCs w:val="18"/>
              </w:rPr>
              <w:t xml:space="preserve"> </w:t>
            </w:r>
            <w:r w:rsidR="002D2A5A"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38E45CCD" w14:textId="0A2B6A62" w:rsidR="002D2A5A" w:rsidRPr="001E6A4A" w:rsidRDefault="002D2A5A" w:rsidP="00437CF3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 </w:t>
            </w:r>
            <w:r w:rsidR="00437CF3">
              <w:t xml:space="preserve"> </w:t>
            </w:r>
            <w:r w:rsidR="00437CF3" w:rsidRPr="00437CF3">
              <w:rPr>
                <w:rFonts w:cs="Arial"/>
                <w:sz w:val="18"/>
                <w:szCs w:val="18"/>
              </w:rPr>
              <w:t xml:space="preserve">Reset </w:t>
            </w:r>
            <w:proofErr w:type="spellStart"/>
            <w:r w:rsidR="00437CF3">
              <w:rPr>
                <w:rFonts w:cs="Arial"/>
                <w:sz w:val="18"/>
                <w:szCs w:val="18"/>
              </w:rPr>
              <w:t>b</w:t>
            </w:r>
            <w:r w:rsidR="00437CF3" w:rsidRPr="00437CF3">
              <w:rPr>
                <w:rFonts w:cs="Arial"/>
                <w:sz w:val="18"/>
                <w:szCs w:val="18"/>
              </w:rPr>
              <w:t>iquad</w:t>
            </w:r>
            <w:proofErr w:type="spellEnd"/>
            <w:r w:rsidR="00437CF3" w:rsidRPr="00437CF3">
              <w:rPr>
                <w:rFonts w:cs="Arial"/>
                <w:sz w:val="18"/>
                <w:szCs w:val="18"/>
              </w:rPr>
              <w:t xml:space="preserve"> </w:t>
            </w:r>
            <w:r w:rsidR="00437CF3">
              <w:rPr>
                <w:rFonts w:cs="Arial"/>
                <w:sz w:val="18"/>
                <w:szCs w:val="18"/>
              </w:rPr>
              <w:t>f</w:t>
            </w:r>
            <w:r w:rsidR="00437CF3" w:rsidRPr="00437CF3">
              <w:rPr>
                <w:rFonts w:cs="Arial"/>
                <w:sz w:val="18"/>
                <w:szCs w:val="18"/>
              </w:rPr>
              <w:t>ilters</w:t>
            </w:r>
            <w:r w:rsidR="00437CF3">
              <w:rPr>
                <w:rFonts w:cs="Arial"/>
                <w:sz w:val="18"/>
                <w:szCs w:val="18"/>
              </w:rPr>
              <w:t xml:space="preserve"> for all channels.</w:t>
            </w:r>
          </w:p>
        </w:tc>
      </w:tr>
    </w:tbl>
    <w:p w14:paraId="69B91298" w14:textId="5155FE4D" w:rsidR="00923654" w:rsidRDefault="00923654" w:rsidP="00211E1F">
      <w:pPr>
        <w:pStyle w:val="RefIDs"/>
        <w:ind w:right="400"/>
      </w:pPr>
      <w:r>
        <w:t>[Cover</w:t>
      </w:r>
      <w:r w:rsidR="0025178C">
        <w:t>s</w:t>
      </w:r>
      <w:r>
        <w:t xml:space="preserve">: </w:t>
      </w:r>
      <w:r w:rsidR="007B1308">
        <w:t>FD_PLG_EQZ_005</w:t>
      </w:r>
      <w:r>
        <w:t>]</w:t>
      </w:r>
    </w:p>
    <w:p w14:paraId="5727A7E0" w14:textId="77777777" w:rsidR="002D2A5A" w:rsidRPr="00B54EB4" w:rsidRDefault="002D2A5A" w:rsidP="002D2A5A">
      <w:pPr>
        <w:spacing w:after="120" w:line="240" w:lineRule="auto"/>
        <w:rPr>
          <w:rFonts w:cs="Arial"/>
        </w:rPr>
      </w:pPr>
    </w:p>
    <w:p w14:paraId="276011DF" w14:textId="77777777" w:rsidR="002D2A5A" w:rsidRPr="00B54EB4" w:rsidRDefault="002D2A5A" w:rsidP="002D2A5A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AC19B66" wp14:editId="458D43D0">
            <wp:extent cx="2863851" cy="288640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1" cy="28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5528" w14:textId="1095D736" w:rsidR="002D2A5A" w:rsidRDefault="002D2A5A" w:rsidP="002D2A5A">
      <w:pPr>
        <w:pStyle w:val="Caption"/>
        <w:spacing w:after="120"/>
        <w:jc w:val="center"/>
        <w:rPr>
          <w:rFonts w:cs="Arial"/>
        </w:rPr>
      </w:pPr>
      <w:bookmarkStart w:id="37" w:name="_Toc52867630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>
        <w:rPr>
          <w:rFonts w:cs="Arial"/>
          <w:noProof/>
        </w:rPr>
        <w:t xml:space="preserve"> </w:t>
      </w:r>
      <w:proofErr w:type="spellStart"/>
      <w:r w:rsidR="00437CF3" w:rsidRPr="00437CF3">
        <w:rPr>
          <w:rFonts w:cs="Arial"/>
        </w:rPr>
        <w:t>xa_rel_eqz_reset_bqbuff</w:t>
      </w:r>
      <w:proofErr w:type="spellEnd"/>
      <w:r w:rsidR="00437CF3" w:rsidRPr="00437CF3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37"/>
    </w:p>
    <w:p w14:paraId="636E5F1D" w14:textId="11183858" w:rsidR="002D2A5A" w:rsidRDefault="002D2A5A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2C4610B5" w14:textId="45C2E510" w:rsidR="007551E4" w:rsidRDefault="007551E4" w:rsidP="007551E4">
      <w:pPr>
        <w:pStyle w:val="Heading4"/>
        <w:rPr>
          <w:rFonts w:cs="Arial"/>
        </w:rPr>
      </w:pPr>
      <w:bookmarkStart w:id="38" w:name="_Toc528676279"/>
      <w:proofErr w:type="spellStart"/>
      <w:r w:rsidRPr="007551E4">
        <w:rPr>
          <w:rFonts w:cs="Arial"/>
        </w:rPr>
        <w:lastRenderedPageBreak/>
        <w:t>xa_rel_eqz_init_params</w:t>
      </w:r>
      <w:bookmarkEnd w:id="38"/>
      <w:proofErr w:type="spellEnd"/>
    </w:p>
    <w:p w14:paraId="2FE712EB" w14:textId="245EE7DE" w:rsidR="00893FF7" w:rsidRPr="00893FF7" w:rsidRDefault="00893FF7" w:rsidP="00893FF7">
      <w:pPr>
        <w:pStyle w:val="ReqID"/>
      </w:pPr>
      <w:r>
        <w:t>DD_PLG_EQZ_01_002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7551E4" w:rsidRPr="001E6A4A" w14:paraId="39C0DEB6" w14:textId="77777777" w:rsidTr="000130C5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6FBBD9B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2A5B295" w14:textId="71D63BC1" w:rsidR="007551E4" w:rsidRPr="001E6A4A" w:rsidRDefault="007551E4" w:rsidP="000130C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7551E4">
              <w:t xml:space="preserve">static void </w:t>
            </w:r>
            <w:proofErr w:type="spellStart"/>
            <w:r w:rsidRPr="007551E4">
              <w:t>xa_rel_eqz_init_params</w:t>
            </w:r>
            <w:proofErr w:type="spellEnd"/>
            <w:r w:rsidRPr="007551E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Pr="007551E4">
              <w:t>)</w:t>
            </w:r>
          </w:p>
        </w:tc>
      </w:tr>
      <w:tr w:rsidR="007551E4" w:rsidRPr="001E6A4A" w14:paraId="69E765B1" w14:textId="77777777" w:rsidTr="000130C5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72CCB21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C7970C0" w14:textId="467DE228" w:rsidR="007551E4" w:rsidRPr="001E6A4A" w:rsidRDefault="007551E4" w:rsidP="000130C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551E4">
              <w:rPr>
                <w:rFonts w:cs="Arial"/>
                <w:color w:val="000000"/>
                <w:sz w:val="18"/>
                <w:szCs w:val="18"/>
              </w:rPr>
              <w:t>Set default parameters for equalizer.</w:t>
            </w:r>
          </w:p>
        </w:tc>
      </w:tr>
      <w:tr w:rsidR="007551E4" w:rsidRPr="001E6A4A" w14:paraId="7670EB8E" w14:textId="77777777" w:rsidTr="000130C5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351F60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018B2E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8452D5E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EA37D5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46CA133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7551E4" w:rsidRPr="001E6A4A" w14:paraId="16418A40" w14:textId="77777777" w:rsidTr="000130C5">
        <w:trPr>
          <w:trHeight w:val="41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509921B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3B3708D3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95A5986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293F79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0B74DDFA" w14:textId="77777777" w:rsidR="007551E4" w:rsidRPr="001E6A4A" w:rsidRDefault="007551E4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1D746B35" w14:textId="77777777" w:rsidR="007551E4" w:rsidRPr="001E6A4A" w:rsidRDefault="007551E4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(</w:t>
            </w:r>
            <w:proofErr w:type="spellStart"/>
            <w:proofErr w:type="gramStart"/>
            <w:r w:rsidRPr="001E6A4A">
              <w:rPr>
                <w:rFonts w:cs="Arial"/>
                <w:szCs w:val="18"/>
              </w:rPr>
              <w:t>struct</w:t>
            </w:r>
            <w:proofErr w:type="spellEnd"/>
            <w:proofErr w:type="gramEnd"/>
            <w:r w:rsidRPr="001E6A4A">
              <w:rPr>
                <w:rFonts w:cs="Arial"/>
                <w:szCs w:val="18"/>
              </w:rPr>
              <w:t xml:space="preserve"> </w:t>
            </w: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7551E4" w:rsidRPr="001E6A4A" w14:paraId="6A6F27E4" w14:textId="77777777" w:rsidTr="000130C5">
        <w:trPr>
          <w:trHeight w:val="288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B61835A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6F90630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7551E4" w:rsidRPr="001E6A4A" w14:paraId="37CA750E" w14:textId="77777777" w:rsidTr="000130C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55A4878" w14:textId="77777777" w:rsidR="007551E4" w:rsidRPr="001E6A4A" w:rsidRDefault="007551E4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39AF9FD" w14:textId="0AC45B3A" w:rsidR="007551E4" w:rsidRPr="001E6A4A" w:rsidRDefault="007551E4" w:rsidP="007551E4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 w:rsidRPr="007551E4">
              <w:rPr>
                <w:rFonts w:cs="Arial"/>
                <w:sz w:val="18"/>
                <w:szCs w:val="18"/>
              </w:rPr>
              <w:t>xa_rel_eqz_init_params</w:t>
            </w:r>
            <w:proofErr w:type="spellEnd"/>
            <w:r w:rsidRPr="007551E4">
              <w:rPr>
                <w:rFonts w:cs="Arial"/>
                <w:sz w:val="18"/>
                <w:szCs w:val="18"/>
              </w:rPr>
              <w:t xml:space="preserve"> </w:t>
            </w:r>
            <w:r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079EEF2D" w14:textId="77777777" w:rsidR="007551E4" w:rsidRDefault="007551E4" w:rsidP="00103DD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 </w:t>
            </w:r>
            <w:r>
              <w:t xml:space="preserve"> </w:t>
            </w:r>
            <w:r w:rsidR="00103DD0">
              <w:rPr>
                <w:rFonts w:cs="Arial"/>
                <w:sz w:val="18"/>
                <w:szCs w:val="18"/>
              </w:rPr>
              <w:t>S</w:t>
            </w:r>
            <w:r w:rsidR="00103DD0" w:rsidRPr="00103DD0">
              <w:rPr>
                <w:rFonts w:cs="Arial"/>
                <w:sz w:val="18"/>
                <w:szCs w:val="18"/>
              </w:rPr>
              <w:t>et default equalizer type is parametric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12614ECC" w14:textId="77777777" w:rsidR="00103DD0" w:rsidRDefault="00103DD0" w:rsidP="00103DD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   S</w:t>
            </w:r>
            <w:r w:rsidRPr="00103DD0">
              <w:rPr>
                <w:rFonts w:cs="Arial"/>
                <w:sz w:val="18"/>
                <w:szCs w:val="18"/>
              </w:rPr>
              <w:t>et default gain for each graphic equalizer band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5B7522F2" w14:textId="46A5E008" w:rsidR="00103DD0" w:rsidRPr="001E6A4A" w:rsidRDefault="00103DD0" w:rsidP="00103DD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   S</w:t>
            </w:r>
            <w:r w:rsidRPr="00103DD0">
              <w:rPr>
                <w:rFonts w:cs="Arial"/>
                <w:sz w:val="18"/>
                <w:szCs w:val="18"/>
              </w:rPr>
              <w:t>et default value for buffer size control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253D5967" w14:textId="158B9920" w:rsidR="00893FF7" w:rsidRDefault="00893FF7" w:rsidP="00893FF7">
      <w:pPr>
        <w:pStyle w:val="RefIDs"/>
      </w:pPr>
      <w:r>
        <w:t xml:space="preserve">[Covers: </w:t>
      </w:r>
      <w:r w:rsidR="00853CE4">
        <w:t>FD_PLG_EQZ_003</w:t>
      </w:r>
      <w:r>
        <w:t>]</w:t>
      </w:r>
    </w:p>
    <w:p w14:paraId="6CF97D70" w14:textId="77777777" w:rsidR="007551E4" w:rsidRPr="00B54EB4" w:rsidRDefault="007551E4" w:rsidP="002B66A8">
      <w:pPr>
        <w:spacing w:after="120" w:line="240" w:lineRule="auto"/>
        <w:jc w:val="center"/>
        <w:rPr>
          <w:rFonts w:cs="Arial"/>
        </w:rPr>
      </w:pPr>
    </w:p>
    <w:p w14:paraId="3A4E2C59" w14:textId="77777777" w:rsidR="007551E4" w:rsidRPr="00B54EB4" w:rsidRDefault="007551E4" w:rsidP="007551E4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4D350DA" wp14:editId="13AA6CE3">
            <wp:extent cx="3010456" cy="5626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791" cy="56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136" w14:textId="4DD2DF37" w:rsidR="007551E4" w:rsidRDefault="007551E4" w:rsidP="00C31DB9">
      <w:pPr>
        <w:pStyle w:val="Caption"/>
        <w:spacing w:after="120"/>
        <w:jc w:val="center"/>
        <w:rPr>
          <w:rFonts w:cs="Arial"/>
        </w:rPr>
      </w:pPr>
      <w:bookmarkStart w:id="39" w:name="_Toc528676305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>
        <w:rPr>
          <w:rFonts w:cs="Arial"/>
          <w:noProof/>
        </w:rPr>
        <w:t xml:space="preserve"> </w:t>
      </w:r>
      <w:proofErr w:type="spellStart"/>
      <w:r w:rsidRPr="007551E4">
        <w:rPr>
          <w:rFonts w:cs="Arial"/>
        </w:rPr>
        <w:t>xa_rel_eqz_init_params</w:t>
      </w:r>
      <w:proofErr w:type="spellEnd"/>
      <w:r w:rsidRPr="007551E4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39"/>
      <w:r>
        <w:rPr>
          <w:rFonts w:cs="Arial"/>
        </w:rPr>
        <w:br w:type="page"/>
      </w:r>
    </w:p>
    <w:p w14:paraId="2713A21C" w14:textId="0269DB47" w:rsidR="00103DD0" w:rsidRDefault="00103DD0" w:rsidP="00103DD0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40" w:name="_Toc528676280"/>
      <w:proofErr w:type="spellStart"/>
      <w:r w:rsidRPr="007551E4">
        <w:rPr>
          <w:rFonts w:cs="Arial"/>
        </w:rPr>
        <w:lastRenderedPageBreak/>
        <w:t>xa_rel_eqz_</w:t>
      </w:r>
      <w:r>
        <w:rPr>
          <w:rFonts w:cs="Arial"/>
        </w:rPr>
        <w:t>set_coef</w:t>
      </w:r>
      <w:bookmarkEnd w:id="40"/>
      <w:proofErr w:type="spellEnd"/>
    </w:p>
    <w:p w14:paraId="70AF02A3" w14:textId="720C80E5" w:rsidR="00B3348C" w:rsidRPr="00B3348C" w:rsidRDefault="00B3348C" w:rsidP="00B3348C">
      <w:pPr>
        <w:pStyle w:val="ReqID"/>
      </w:pPr>
      <w:r>
        <w:t>DD_PLG_EQZ_01_003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103DD0" w:rsidRPr="001E6A4A" w14:paraId="112AB5F3" w14:textId="77777777" w:rsidTr="000130C5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3EC292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DBB2FEE" w14:textId="3D8FF8AE" w:rsidR="00103DD0" w:rsidRPr="001E6A4A" w:rsidRDefault="00103DD0" w:rsidP="000130C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7551E4">
              <w:t xml:space="preserve">static void </w:t>
            </w:r>
            <w:proofErr w:type="spellStart"/>
            <w:r w:rsidRPr="00103DD0">
              <w:t>xa_rel_eqz_set_coef</w:t>
            </w:r>
            <w:proofErr w:type="spellEnd"/>
            <w:r w:rsidRPr="007551E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Pr="007551E4">
              <w:t>)</w:t>
            </w:r>
          </w:p>
        </w:tc>
      </w:tr>
      <w:tr w:rsidR="00103DD0" w:rsidRPr="001E6A4A" w14:paraId="07997B0A" w14:textId="77777777" w:rsidTr="000130C5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E92E1C0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3EB5E9C" w14:textId="00EE3F57" w:rsidR="00103DD0" w:rsidRPr="001E6A4A" w:rsidRDefault="00103DD0" w:rsidP="000130C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103DD0">
              <w:rPr>
                <w:rFonts w:cs="Arial"/>
                <w:color w:val="000000"/>
                <w:sz w:val="18"/>
                <w:szCs w:val="18"/>
              </w:rPr>
              <w:t>Set coefficients for parametric equalizer.</w:t>
            </w:r>
          </w:p>
        </w:tc>
      </w:tr>
      <w:tr w:rsidR="00103DD0" w:rsidRPr="001E6A4A" w14:paraId="42F89BB7" w14:textId="77777777" w:rsidTr="000130C5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11E57B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79D7807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125DF1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AA9F45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2AD072B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103DD0" w:rsidRPr="001E6A4A" w14:paraId="362BB785" w14:textId="77777777" w:rsidTr="000130C5">
        <w:trPr>
          <w:trHeight w:val="41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7AA3EF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39EFDA3F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94753C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7624A2C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10C46FDA" w14:textId="77777777" w:rsidR="00103DD0" w:rsidRPr="001E6A4A" w:rsidRDefault="00103DD0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5B03A708" w14:textId="77777777" w:rsidR="00103DD0" w:rsidRPr="001E6A4A" w:rsidRDefault="00103DD0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(</w:t>
            </w:r>
            <w:proofErr w:type="spellStart"/>
            <w:proofErr w:type="gramStart"/>
            <w:r w:rsidRPr="001E6A4A">
              <w:rPr>
                <w:rFonts w:cs="Arial"/>
                <w:szCs w:val="18"/>
              </w:rPr>
              <w:t>struct</w:t>
            </w:r>
            <w:proofErr w:type="spellEnd"/>
            <w:proofErr w:type="gramEnd"/>
            <w:r w:rsidRPr="001E6A4A">
              <w:rPr>
                <w:rFonts w:cs="Arial"/>
                <w:szCs w:val="18"/>
              </w:rPr>
              <w:t xml:space="preserve"> </w:t>
            </w: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103DD0" w:rsidRPr="001E6A4A" w14:paraId="691D19B8" w14:textId="77777777" w:rsidTr="000130C5">
        <w:trPr>
          <w:trHeight w:val="288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2C4C72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C7D972B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103DD0" w:rsidRPr="001E6A4A" w14:paraId="5E8B2A4E" w14:textId="77777777" w:rsidTr="000130C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C70A487" w14:textId="77777777" w:rsidR="00103DD0" w:rsidRPr="001E6A4A" w:rsidRDefault="00103DD0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8648C1C" w14:textId="522D5C46" w:rsidR="00103DD0" w:rsidRPr="001E6A4A" w:rsidRDefault="00103DD0" w:rsidP="00103DD0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 w:rsidRPr="00103DD0">
              <w:rPr>
                <w:rFonts w:cs="Arial"/>
                <w:sz w:val="18"/>
                <w:szCs w:val="18"/>
              </w:rPr>
              <w:t>xa_rel_eqz_set_coef</w:t>
            </w:r>
            <w:proofErr w:type="spellEnd"/>
            <w:r w:rsidRPr="00103DD0">
              <w:rPr>
                <w:rFonts w:cs="Arial"/>
                <w:sz w:val="18"/>
                <w:szCs w:val="18"/>
              </w:rPr>
              <w:t xml:space="preserve"> </w:t>
            </w:r>
            <w:r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345FE970" w14:textId="2229ADF1" w:rsidR="00103DD0" w:rsidRPr="001E6A4A" w:rsidRDefault="00103DD0" w:rsidP="00C31DB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 </w:t>
            </w:r>
            <w:r>
              <w:t xml:space="preserve"> </w:t>
            </w:r>
            <w:r w:rsidR="00C31DB9" w:rsidRPr="00103DD0">
              <w:rPr>
                <w:rFonts w:cs="Arial"/>
                <w:color w:val="000000"/>
                <w:sz w:val="18"/>
                <w:szCs w:val="18"/>
              </w:rPr>
              <w:t xml:space="preserve"> Set coefficients </w:t>
            </w:r>
            <w:r w:rsidR="00C31DB9">
              <w:rPr>
                <w:rFonts w:cs="Arial"/>
                <w:color w:val="000000"/>
                <w:sz w:val="18"/>
                <w:szCs w:val="18"/>
              </w:rPr>
              <w:t>of</w:t>
            </w:r>
            <w:r w:rsidR="00C31DB9" w:rsidRPr="00103DD0">
              <w:rPr>
                <w:rFonts w:cs="Arial"/>
                <w:color w:val="000000"/>
                <w:sz w:val="18"/>
                <w:szCs w:val="18"/>
              </w:rPr>
              <w:t xml:space="preserve"> parametric equalizer</w:t>
            </w:r>
            <w:r w:rsidR="00C31DB9">
              <w:rPr>
                <w:rFonts w:cs="Arial"/>
                <w:sz w:val="18"/>
                <w:szCs w:val="18"/>
              </w:rPr>
              <w:t xml:space="preserve"> for all channels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1BE2CA28" w14:textId="47369AE5" w:rsidR="00103DD0" w:rsidRPr="00B54EB4" w:rsidRDefault="00372433" w:rsidP="002B66A8">
      <w:pPr>
        <w:pStyle w:val="RefIDs"/>
      </w:pPr>
      <w:r>
        <w:t xml:space="preserve">[Covers: </w:t>
      </w:r>
      <w:r w:rsidR="00EE7AC6">
        <w:t>FD_PLG_EQZ_005</w:t>
      </w:r>
      <w:r>
        <w:t>]</w:t>
      </w:r>
    </w:p>
    <w:p w14:paraId="66720F82" w14:textId="77777777" w:rsidR="00103DD0" w:rsidRPr="00B54EB4" w:rsidRDefault="00103DD0" w:rsidP="00103DD0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45CC6379" wp14:editId="02B74363">
            <wp:extent cx="4755691" cy="289560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98" cy="289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EB02" w14:textId="3BFD44CB" w:rsidR="00103DD0" w:rsidRDefault="00103DD0" w:rsidP="00C31DB9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41" w:name="_Toc528676306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>
        <w:rPr>
          <w:rFonts w:cs="Arial"/>
          <w:noProof/>
        </w:rPr>
        <w:t xml:space="preserve"> </w:t>
      </w:r>
      <w:proofErr w:type="spellStart"/>
      <w:r w:rsidRPr="00103DD0">
        <w:rPr>
          <w:rFonts w:cs="Arial"/>
        </w:rPr>
        <w:t>xa_rel_eqz_set_coef</w:t>
      </w:r>
      <w:proofErr w:type="spellEnd"/>
      <w:r w:rsidRPr="00103DD0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1"/>
      <w:r>
        <w:rPr>
          <w:rFonts w:cs="Arial"/>
        </w:rPr>
        <w:br w:type="page"/>
      </w:r>
    </w:p>
    <w:p w14:paraId="100E3961" w14:textId="28851EFF" w:rsidR="00C31DB9" w:rsidRDefault="00C31DB9" w:rsidP="00C31DB9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42" w:name="_Toc528676281"/>
      <w:proofErr w:type="spellStart"/>
      <w:r w:rsidRPr="007551E4">
        <w:rPr>
          <w:rFonts w:cs="Arial"/>
        </w:rPr>
        <w:lastRenderedPageBreak/>
        <w:t>xa_rel_eqz_</w:t>
      </w:r>
      <w:r>
        <w:rPr>
          <w:rFonts w:cs="Arial"/>
        </w:rPr>
        <w:t>set_gcoef</w:t>
      </w:r>
      <w:bookmarkEnd w:id="42"/>
      <w:proofErr w:type="spellEnd"/>
    </w:p>
    <w:p w14:paraId="0092FCF4" w14:textId="0D01E434" w:rsidR="00DD71AB" w:rsidRPr="00DD71AB" w:rsidRDefault="00DD71AB" w:rsidP="00DD71AB">
      <w:pPr>
        <w:pStyle w:val="ReqID"/>
      </w:pPr>
      <w:r>
        <w:t>DD_PLG_EQZ_01_004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C31DB9" w:rsidRPr="001E6A4A" w14:paraId="4FE45940" w14:textId="77777777" w:rsidTr="000130C5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CBBFC35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2C7390C" w14:textId="664383BF" w:rsidR="00C31DB9" w:rsidRPr="001E6A4A" w:rsidRDefault="00C31DB9" w:rsidP="000130C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7551E4">
              <w:t xml:space="preserve">static void </w:t>
            </w:r>
            <w:proofErr w:type="spellStart"/>
            <w:r w:rsidRPr="00103DD0">
              <w:t>xa_rel_eqz_set_</w:t>
            </w:r>
            <w:r>
              <w:t>g</w:t>
            </w:r>
            <w:r w:rsidRPr="00103DD0">
              <w:t>coef</w:t>
            </w:r>
            <w:proofErr w:type="spellEnd"/>
            <w:r w:rsidRPr="007551E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Pr="007551E4">
              <w:t>)</w:t>
            </w:r>
          </w:p>
        </w:tc>
      </w:tr>
      <w:tr w:rsidR="00C31DB9" w:rsidRPr="001E6A4A" w14:paraId="062BB654" w14:textId="77777777" w:rsidTr="000130C5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640C891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E5B0DC2" w14:textId="172769CE" w:rsidR="00C31DB9" w:rsidRPr="001E6A4A" w:rsidRDefault="00C31DB9" w:rsidP="00C31DB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Set coefficients for </w:t>
            </w:r>
            <w:r>
              <w:rPr>
                <w:rFonts w:cs="Arial"/>
                <w:color w:val="000000"/>
                <w:sz w:val="18"/>
                <w:szCs w:val="18"/>
              </w:rPr>
              <w:t>graphic</w:t>
            </w: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 equalizer.</w:t>
            </w:r>
          </w:p>
        </w:tc>
      </w:tr>
      <w:tr w:rsidR="00C31DB9" w:rsidRPr="001E6A4A" w14:paraId="5FAFE607" w14:textId="77777777" w:rsidTr="000130C5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5FE68E4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0ACB65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29AFFD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B5175FF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F287F7E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C31DB9" w:rsidRPr="001E6A4A" w14:paraId="73A2A28A" w14:textId="77777777" w:rsidTr="000130C5">
        <w:trPr>
          <w:trHeight w:val="41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A1891E7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1BA23252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87140BE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BCD8167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45EA3817" w14:textId="77777777" w:rsidR="00C31DB9" w:rsidRPr="001E6A4A" w:rsidRDefault="00C31DB9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4576A4F2" w14:textId="77777777" w:rsidR="00C31DB9" w:rsidRPr="001E6A4A" w:rsidRDefault="00C31DB9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(</w:t>
            </w:r>
            <w:proofErr w:type="spellStart"/>
            <w:proofErr w:type="gramStart"/>
            <w:r w:rsidRPr="001E6A4A">
              <w:rPr>
                <w:rFonts w:cs="Arial"/>
                <w:szCs w:val="18"/>
              </w:rPr>
              <w:t>struct</w:t>
            </w:r>
            <w:proofErr w:type="spellEnd"/>
            <w:proofErr w:type="gramEnd"/>
            <w:r w:rsidRPr="001E6A4A">
              <w:rPr>
                <w:rFonts w:cs="Arial"/>
                <w:szCs w:val="18"/>
              </w:rPr>
              <w:t xml:space="preserve"> </w:t>
            </w: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C31DB9" w:rsidRPr="001E6A4A" w14:paraId="23CBC315" w14:textId="77777777" w:rsidTr="000130C5">
        <w:trPr>
          <w:trHeight w:val="288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42850A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FF6A2AE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C31DB9" w:rsidRPr="001E6A4A" w14:paraId="179B74C2" w14:textId="77777777" w:rsidTr="000130C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B07B63F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1E782E0" w14:textId="1B9155D6" w:rsidR="00C31DB9" w:rsidRPr="001E6A4A" w:rsidRDefault="00C31DB9" w:rsidP="00C31DB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 w:rsidRPr="00103DD0">
              <w:rPr>
                <w:rFonts w:cs="Arial"/>
                <w:sz w:val="18"/>
                <w:szCs w:val="18"/>
              </w:rPr>
              <w:t>xa_rel_eqz_set_</w:t>
            </w:r>
            <w:r>
              <w:rPr>
                <w:rFonts w:cs="Arial"/>
                <w:sz w:val="18"/>
                <w:szCs w:val="18"/>
              </w:rPr>
              <w:t>g</w:t>
            </w:r>
            <w:r w:rsidRPr="00103DD0">
              <w:rPr>
                <w:rFonts w:cs="Arial"/>
                <w:sz w:val="18"/>
                <w:szCs w:val="18"/>
              </w:rPr>
              <w:t>coef</w:t>
            </w:r>
            <w:proofErr w:type="spellEnd"/>
            <w:r w:rsidRPr="00103DD0">
              <w:rPr>
                <w:rFonts w:cs="Arial"/>
                <w:sz w:val="18"/>
                <w:szCs w:val="18"/>
              </w:rPr>
              <w:t xml:space="preserve"> </w:t>
            </w:r>
            <w:r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3994AC1C" w14:textId="4D027BD5" w:rsidR="00C31DB9" w:rsidRPr="001E6A4A" w:rsidRDefault="00C31DB9" w:rsidP="00C31DB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 </w:t>
            </w:r>
            <w:r>
              <w:t xml:space="preserve"> </w:t>
            </w: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 Set coefficients </w:t>
            </w:r>
            <w:r>
              <w:rPr>
                <w:rFonts w:cs="Arial"/>
                <w:color w:val="000000"/>
                <w:sz w:val="18"/>
                <w:szCs w:val="18"/>
              </w:rPr>
              <w:t>of</w:t>
            </w: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Arial"/>
                <w:color w:val="000000"/>
                <w:sz w:val="18"/>
                <w:szCs w:val="18"/>
              </w:rPr>
              <w:t>graphic</w:t>
            </w: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 equalizer</w:t>
            </w:r>
            <w:r>
              <w:rPr>
                <w:rFonts w:cs="Arial"/>
                <w:sz w:val="18"/>
                <w:szCs w:val="18"/>
              </w:rPr>
              <w:t xml:space="preserve"> for all channels.</w:t>
            </w:r>
          </w:p>
        </w:tc>
      </w:tr>
    </w:tbl>
    <w:p w14:paraId="739968BD" w14:textId="0A3119C9" w:rsidR="00110B59" w:rsidRDefault="00110B59" w:rsidP="00110B59">
      <w:pPr>
        <w:pStyle w:val="RefIDs"/>
      </w:pPr>
      <w:r>
        <w:t xml:space="preserve">[Covers: </w:t>
      </w:r>
      <w:r w:rsidR="004448E7">
        <w:t>FD_PLG_EQZ_005</w:t>
      </w:r>
      <w:r>
        <w:t>]</w:t>
      </w:r>
    </w:p>
    <w:p w14:paraId="41DAEE00" w14:textId="77777777" w:rsidR="00C31DB9" w:rsidRPr="00B54EB4" w:rsidRDefault="00C31DB9" w:rsidP="00C31DB9">
      <w:pPr>
        <w:spacing w:after="120" w:line="240" w:lineRule="auto"/>
        <w:rPr>
          <w:rFonts w:cs="Arial"/>
        </w:rPr>
      </w:pPr>
    </w:p>
    <w:p w14:paraId="06E94055" w14:textId="77777777" w:rsidR="00C31DB9" w:rsidRPr="00B54EB4" w:rsidRDefault="00C31DB9" w:rsidP="00C31DB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C6F5851" wp14:editId="44FA7A8D">
            <wp:extent cx="4761194" cy="2898953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94" cy="289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B78C" w14:textId="55DB2362" w:rsidR="00C31DB9" w:rsidRDefault="00C31DB9" w:rsidP="00C31DB9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43" w:name="_Toc52867630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4</w:t>
      </w:r>
      <w:r w:rsidRPr="00B54EB4">
        <w:rPr>
          <w:rFonts w:cs="Arial"/>
          <w:noProof/>
        </w:rPr>
        <w:fldChar w:fldCharType="end"/>
      </w:r>
      <w:r>
        <w:rPr>
          <w:rFonts w:cs="Arial"/>
          <w:noProof/>
        </w:rPr>
        <w:t xml:space="preserve"> </w:t>
      </w:r>
      <w:proofErr w:type="spellStart"/>
      <w:r w:rsidRPr="00103DD0">
        <w:rPr>
          <w:rFonts w:cs="Arial"/>
        </w:rPr>
        <w:t>xa_rel_eqz_set_</w:t>
      </w:r>
      <w:r>
        <w:rPr>
          <w:rFonts w:cs="Arial"/>
        </w:rPr>
        <w:t>g</w:t>
      </w:r>
      <w:r w:rsidRPr="00103DD0">
        <w:rPr>
          <w:rFonts w:cs="Arial"/>
        </w:rPr>
        <w:t>coef</w:t>
      </w:r>
      <w:proofErr w:type="spellEnd"/>
      <w:r w:rsidRPr="00103DD0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3"/>
      <w:r>
        <w:rPr>
          <w:rFonts w:cs="Arial"/>
        </w:rPr>
        <w:br w:type="page"/>
      </w:r>
    </w:p>
    <w:p w14:paraId="59DF8592" w14:textId="2B0F3AA1" w:rsidR="00C31DB9" w:rsidRDefault="00C31DB9" w:rsidP="00C31DB9">
      <w:pPr>
        <w:pStyle w:val="Heading4"/>
        <w:rPr>
          <w:rFonts w:cs="Arial"/>
        </w:rPr>
      </w:pPr>
      <w:bookmarkStart w:id="44" w:name="_Toc528676282"/>
      <w:proofErr w:type="spellStart"/>
      <w:r w:rsidRPr="00C31DB9">
        <w:rPr>
          <w:rFonts w:cs="Arial"/>
        </w:rPr>
        <w:lastRenderedPageBreak/>
        <w:t>xa_rel_eqz_do_execute</w:t>
      </w:r>
      <w:bookmarkEnd w:id="44"/>
      <w:proofErr w:type="spellEnd"/>
    </w:p>
    <w:p w14:paraId="5CB8A238" w14:textId="3EF2831A" w:rsidR="003E3C3B" w:rsidRPr="003E3C3B" w:rsidRDefault="003E3C3B" w:rsidP="003E3C3B">
      <w:pPr>
        <w:pStyle w:val="ReqID"/>
      </w:pPr>
      <w:r>
        <w:t>DD_PLG_EQZ_01_005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C31DB9" w:rsidRPr="001E6A4A" w14:paraId="5043A2C1" w14:textId="77777777" w:rsidTr="000130C5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F141085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FCAC064" w14:textId="432CFF26" w:rsidR="00C31DB9" w:rsidRPr="001E6A4A" w:rsidRDefault="00B07F92" w:rsidP="000130C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>static void</w:t>
            </w:r>
            <w:r w:rsidR="00C31DB9">
              <w:t xml:space="preserve"> </w:t>
            </w:r>
            <w:proofErr w:type="spellStart"/>
            <w:r>
              <w:t>xa_rel_eqz_do_execute</w:t>
            </w:r>
            <w:proofErr w:type="spellEnd"/>
            <w:r w:rsidR="00C31DB9" w:rsidRPr="007551E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="00C31DB9" w:rsidRPr="007551E4">
              <w:t>)</w:t>
            </w:r>
          </w:p>
        </w:tc>
      </w:tr>
      <w:tr w:rsidR="00C31DB9" w:rsidRPr="001E6A4A" w14:paraId="169CCE66" w14:textId="77777777" w:rsidTr="000130C5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DC7ABA4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0109124" w14:textId="708A41BE" w:rsidR="00C31DB9" w:rsidRPr="001E6A4A" w:rsidRDefault="00DE67D6" w:rsidP="000130C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T</w:t>
            </w:r>
            <w:r w:rsidRPr="00DE67D6">
              <w:rPr>
                <w:rFonts w:cs="Arial"/>
                <w:color w:val="000000"/>
                <w:sz w:val="18"/>
                <w:szCs w:val="18"/>
              </w:rPr>
              <w:t>ransfer data from input buffer to output buffer.</w:t>
            </w:r>
          </w:p>
        </w:tc>
      </w:tr>
      <w:tr w:rsidR="00C31DB9" w:rsidRPr="001E6A4A" w14:paraId="246BFDDF" w14:textId="77777777" w:rsidTr="000130C5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8A6DB00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42C5C1E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4D6DFBB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51E1BA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A4D596A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C31DB9" w:rsidRPr="001E6A4A" w14:paraId="7B9EE01D" w14:textId="77777777" w:rsidTr="000130C5">
        <w:trPr>
          <w:trHeight w:val="41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DF70DA1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69D2CD7A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721A20D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52B9AB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40A9B302" w14:textId="77777777" w:rsidR="00C31DB9" w:rsidRPr="001E6A4A" w:rsidRDefault="00C31DB9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49451E0E" w14:textId="77777777" w:rsidR="00C31DB9" w:rsidRPr="001E6A4A" w:rsidRDefault="00C31DB9" w:rsidP="000130C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(</w:t>
            </w:r>
            <w:proofErr w:type="spellStart"/>
            <w:proofErr w:type="gramStart"/>
            <w:r w:rsidRPr="001E6A4A">
              <w:rPr>
                <w:rFonts w:cs="Arial"/>
                <w:szCs w:val="18"/>
              </w:rPr>
              <w:t>struct</w:t>
            </w:r>
            <w:proofErr w:type="spellEnd"/>
            <w:proofErr w:type="gramEnd"/>
            <w:r w:rsidRPr="001E6A4A">
              <w:rPr>
                <w:rFonts w:cs="Arial"/>
                <w:szCs w:val="18"/>
              </w:rPr>
              <w:t xml:space="preserve"> </w:t>
            </w: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C31DB9" w:rsidRPr="001E6A4A" w14:paraId="7DBB736F" w14:textId="77777777" w:rsidTr="000130C5">
        <w:trPr>
          <w:trHeight w:val="288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908C15B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FEE8D9B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C31DB9" w:rsidRPr="001E6A4A" w14:paraId="19F58494" w14:textId="77777777" w:rsidTr="000130C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B485A8B" w14:textId="77777777" w:rsidR="00C31DB9" w:rsidRPr="001E6A4A" w:rsidRDefault="00C31DB9" w:rsidP="000130C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1C64BA8" w14:textId="2D5298FE" w:rsidR="00C31DB9" w:rsidRPr="001E6A4A" w:rsidRDefault="00C31DB9" w:rsidP="00C31DB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 w:rsidRPr="00C31DB9">
              <w:rPr>
                <w:rFonts w:cs="Arial"/>
                <w:sz w:val="18"/>
                <w:szCs w:val="18"/>
              </w:rPr>
              <w:t>xa_rel_eqz_do_execute</w:t>
            </w:r>
            <w:proofErr w:type="spellEnd"/>
            <w:r w:rsidRPr="00C31DB9">
              <w:rPr>
                <w:rFonts w:cs="Arial"/>
                <w:sz w:val="18"/>
                <w:szCs w:val="18"/>
              </w:rPr>
              <w:t xml:space="preserve"> </w:t>
            </w:r>
            <w:r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7A50E459" w14:textId="1155278A" w:rsidR="00C31DB9" w:rsidRDefault="00C31DB9" w:rsidP="008D7CEA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</w:t>
            </w:r>
            <w:r>
              <w:t xml:space="preserve"> </w:t>
            </w:r>
            <w:r w:rsidRPr="00103DD0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8D7CEA">
              <w:t xml:space="preserve"> </w:t>
            </w:r>
            <w:r w:rsidR="008D7CEA">
              <w:rPr>
                <w:rFonts w:cs="Arial"/>
                <w:color w:val="000000"/>
                <w:sz w:val="18"/>
                <w:szCs w:val="18"/>
              </w:rPr>
              <w:t>R</w:t>
            </w:r>
            <w:r w:rsidR="008D7CEA" w:rsidRPr="008D7CEA">
              <w:rPr>
                <w:rFonts w:cs="Arial"/>
                <w:color w:val="000000"/>
                <w:sz w:val="18"/>
                <w:szCs w:val="18"/>
              </w:rPr>
              <w:t>eset all value in scratch memory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166B0FDE" w14:textId="77777777" w:rsidR="008D7CEA" w:rsidRDefault="008D7CEA" w:rsidP="008D7CEA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    G</w:t>
            </w:r>
            <w:r w:rsidRPr="008D7CEA">
              <w:rPr>
                <w:rFonts w:cs="Arial"/>
                <w:sz w:val="18"/>
                <w:szCs w:val="18"/>
              </w:rPr>
              <w:t>et the number of filter need to process based on equalizer type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0AFA2182" w14:textId="31A7D432" w:rsidR="008D7CEA" w:rsidRDefault="008D7CEA" w:rsidP="008D7CEA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-    </w:t>
            </w:r>
            <w:r>
              <w:t xml:space="preserve"> </w:t>
            </w:r>
            <w:r>
              <w:rPr>
                <w:rFonts w:cs="Arial"/>
                <w:sz w:val="18"/>
                <w:szCs w:val="18"/>
              </w:rPr>
              <w:t>T</w:t>
            </w:r>
            <w:r w:rsidRPr="008D7CEA">
              <w:rPr>
                <w:rFonts w:cs="Arial"/>
                <w:sz w:val="18"/>
                <w:szCs w:val="18"/>
              </w:rPr>
              <w:t xml:space="preserve">ransfer data from </w:t>
            </w:r>
            <w:r w:rsidR="00DE67D6">
              <w:rPr>
                <w:rFonts w:cs="Arial"/>
                <w:sz w:val="18"/>
                <w:szCs w:val="18"/>
              </w:rPr>
              <w:t>input</w:t>
            </w:r>
            <w:r w:rsidRPr="008D7CEA">
              <w:rPr>
                <w:rFonts w:cs="Arial"/>
                <w:sz w:val="18"/>
                <w:szCs w:val="18"/>
              </w:rPr>
              <w:t xml:space="preserve"> memory to output memory</w:t>
            </w:r>
            <w:r>
              <w:rPr>
                <w:rFonts w:cs="Arial"/>
                <w:sz w:val="18"/>
                <w:szCs w:val="18"/>
              </w:rPr>
              <w:t xml:space="preserve"> for each channel.</w:t>
            </w:r>
          </w:p>
          <w:p w14:paraId="6F51389B" w14:textId="2BF67366" w:rsidR="008D7CEA" w:rsidRPr="001E6A4A" w:rsidRDefault="008D7CEA" w:rsidP="008D7CEA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-     </w:t>
            </w:r>
            <w:r w:rsidRPr="008D7CEA">
              <w:rPr>
                <w:rFonts w:cs="Arial"/>
                <w:sz w:val="18"/>
                <w:szCs w:val="18"/>
              </w:rPr>
              <w:t>Calculate number of byte consumed</w:t>
            </w:r>
            <w:r>
              <w:rPr>
                <w:rFonts w:cs="Arial"/>
                <w:sz w:val="18"/>
                <w:szCs w:val="18"/>
              </w:rPr>
              <w:t>,</w:t>
            </w:r>
            <w:r>
              <w:t xml:space="preserve"> </w:t>
            </w:r>
            <w:r w:rsidRPr="008D7CEA">
              <w:rPr>
                <w:rFonts w:cs="Arial"/>
                <w:sz w:val="18"/>
                <w:szCs w:val="18"/>
              </w:rPr>
              <w:t>number of output byte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07CBF7FF" w14:textId="514BF4F2" w:rsidR="0082089F" w:rsidRDefault="0082089F" w:rsidP="0082089F">
      <w:pPr>
        <w:pStyle w:val="RefIDs"/>
      </w:pPr>
      <w:r>
        <w:t xml:space="preserve">[Covers: </w:t>
      </w:r>
      <w:r w:rsidR="0068261D">
        <w:t>FD_PLG_EQZ_036</w:t>
      </w:r>
      <w:r>
        <w:t>]</w:t>
      </w:r>
    </w:p>
    <w:p w14:paraId="7AEBD563" w14:textId="77777777" w:rsidR="00C31DB9" w:rsidRPr="00B54EB4" w:rsidRDefault="00C31DB9" w:rsidP="00C31DB9">
      <w:pPr>
        <w:spacing w:after="120" w:line="240" w:lineRule="auto"/>
        <w:rPr>
          <w:rFonts w:cs="Arial"/>
        </w:rPr>
      </w:pPr>
    </w:p>
    <w:p w14:paraId="44663CF0" w14:textId="77777777" w:rsidR="00C31DB9" w:rsidRPr="00B54EB4" w:rsidRDefault="00C31DB9" w:rsidP="00C31DB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C137638" wp14:editId="0A57BE8B">
            <wp:extent cx="4133238" cy="5078435"/>
            <wp:effectExtent l="0" t="0" r="635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38" cy="50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9456" w14:textId="646970E2" w:rsidR="00C31DB9" w:rsidRDefault="00C31DB9" w:rsidP="00C31DB9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45" w:name="_Toc52867630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5</w:t>
      </w:r>
      <w:r w:rsidRPr="00B54EB4">
        <w:rPr>
          <w:rFonts w:cs="Arial"/>
          <w:noProof/>
        </w:rPr>
        <w:fldChar w:fldCharType="end"/>
      </w:r>
      <w:r>
        <w:rPr>
          <w:rFonts w:cs="Arial"/>
          <w:noProof/>
        </w:rPr>
        <w:t xml:space="preserve"> </w:t>
      </w:r>
      <w:proofErr w:type="spellStart"/>
      <w:r w:rsidRPr="00C31DB9">
        <w:rPr>
          <w:rFonts w:cs="Arial"/>
        </w:rPr>
        <w:t>xa_rel_eqz_do_execute</w:t>
      </w:r>
      <w:proofErr w:type="spellEnd"/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5"/>
      <w:r>
        <w:rPr>
          <w:rFonts w:cs="Arial"/>
        </w:rPr>
        <w:br w:type="page"/>
      </w:r>
    </w:p>
    <w:p w14:paraId="48ADBE36" w14:textId="0F9FB61B" w:rsidR="00994EFC" w:rsidRDefault="00510025" w:rsidP="00860689">
      <w:pPr>
        <w:pStyle w:val="Heading3"/>
        <w:rPr>
          <w:rFonts w:ascii="Arial" w:hAnsi="Arial" w:cs="Arial"/>
        </w:rPr>
      </w:pPr>
      <w:bookmarkStart w:id="46" w:name="_Toc528676283"/>
      <w:r w:rsidRPr="00B54EB4">
        <w:rPr>
          <w:rFonts w:ascii="Arial" w:hAnsi="Arial" w:cs="Arial"/>
        </w:rPr>
        <w:lastRenderedPageBreak/>
        <w:t>Command processing</w:t>
      </w:r>
      <w:bookmarkEnd w:id="46"/>
    </w:p>
    <w:p w14:paraId="4EDC82D9" w14:textId="1FEA028A" w:rsidR="00763515" w:rsidRDefault="00763515" w:rsidP="00763515">
      <w:pPr>
        <w:pStyle w:val="Heading4"/>
        <w:rPr>
          <w:rFonts w:cs="Arial"/>
        </w:rPr>
      </w:pPr>
      <w:bookmarkStart w:id="47" w:name="_Toc528676284"/>
      <w:proofErr w:type="spellStart"/>
      <w:r w:rsidRPr="00763515">
        <w:rPr>
          <w:rFonts w:cs="Arial"/>
        </w:rPr>
        <w:t>xa_rel</w:t>
      </w:r>
      <w:r w:rsidR="00B13CE9">
        <w:rPr>
          <w:rFonts w:cs="Arial"/>
        </w:rPr>
        <w:t>eqz</w:t>
      </w:r>
      <w:r w:rsidRPr="00763515">
        <w:rPr>
          <w:rFonts w:cs="Arial"/>
        </w:rPr>
        <w:t>_get_api_lib_id_string</w:t>
      </w:r>
      <w:bookmarkEnd w:id="47"/>
      <w:proofErr w:type="spellEnd"/>
    </w:p>
    <w:p w14:paraId="34683657" w14:textId="2EC9E3D5" w:rsidR="006F4DFA" w:rsidRPr="006F4DFA" w:rsidRDefault="006F4DFA" w:rsidP="006F4DFA">
      <w:pPr>
        <w:pStyle w:val="ReqID"/>
      </w:pPr>
      <w:r>
        <w:t>DD_PLG_EQZ_01_006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763515" w:rsidRPr="001E6A4A" w14:paraId="30783C94" w14:textId="77777777" w:rsidTr="00763515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C94A734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DDF7711" w14:textId="72892B6C" w:rsidR="00763515" w:rsidRPr="001E6A4A" w:rsidRDefault="00763515" w:rsidP="0076351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 xml:space="preserve">static </w:t>
            </w:r>
            <w:proofErr w:type="spellStart"/>
            <w:r w:rsidRPr="001E6A4A">
              <w:t>XA_ERRORCODE</w:t>
            </w:r>
            <w:proofErr w:type="spellEnd"/>
            <w:r w:rsidRPr="001E6A4A">
              <w:t xml:space="preserve"> </w:t>
            </w:r>
            <w:proofErr w:type="spellStart"/>
            <w:r w:rsidRPr="001E6A4A">
              <w:t>xa_rel</w:t>
            </w:r>
            <w:r w:rsidR="00B13CE9">
              <w:t>eqz</w:t>
            </w:r>
            <w:r w:rsidRPr="001E6A4A">
              <w:t>_get_api_lib_id_string</w:t>
            </w:r>
            <w:proofErr w:type="spellEnd"/>
            <w:r w:rsidRPr="001E6A4A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Pr="001E6A4A">
              <w:t xml:space="preserve">, </w:t>
            </w:r>
          </w:p>
          <w:p w14:paraId="30E7A6B6" w14:textId="5918E81A" w:rsidR="00763515" w:rsidRPr="001E6A4A" w:rsidRDefault="00763515" w:rsidP="0076351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 xml:space="preserve">        </w:t>
            </w:r>
            <w:r w:rsidR="00B2250D" w:rsidRPr="001E6A4A">
              <w:t xml:space="preserve">                               </w:t>
            </w:r>
            <w:r w:rsidRPr="001E6A4A">
              <w:t xml:space="preserve">             </w:t>
            </w:r>
            <w:proofErr w:type="spellStart"/>
            <w:r w:rsidRPr="001E6A4A">
              <w:t>WORD32</w:t>
            </w:r>
            <w:proofErr w:type="spellEnd"/>
            <w:r w:rsidRPr="001E6A4A">
              <w:t xml:space="preserve">      </w:t>
            </w:r>
            <w:proofErr w:type="spellStart"/>
            <w:r w:rsidRPr="001E6A4A">
              <w:t>i_idx</w:t>
            </w:r>
            <w:proofErr w:type="spellEnd"/>
            <w:r w:rsidRPr="001E6A4A">
              <w:t xml:space="preserve">, </w:t>
            </w:r>
          </w:p>
          <w:p w14:paraId="41F35E5F" w14:textId="016CB9E4" w:rsidR="00763515" w:rsidRPr="001E6A4A" w:rsidRDefault="00763515" w:rsidP="00763515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 xml:space="preserve">         </w:t>
            </w:r>
            <w:r w:rsidR="00B2250D" w:rsidRPr="001E6A4A">
              <w:t xml:space="preserve">                               </w:t>
            </w:r>
            <w:r w:rsidRPr="001E6A4A">
              <w:t xml:space="preserve">            </w:t>
            </w:r>
            <w:proofErr w:type="spellStart"/>
            <w:r w:rsidRPr="001E6A4A">
              <w:t>pVOID</w:t>
            </w:r>
            <w:proofErr w:type="spellEnd"/>
            <w:r w:rsidRPr="001E6A4A">
              <w:t xml:space="preserve">       </w:t>
            </w:r>
            <w:proofErr w:type="spellStart"/>
            <w:r w:rsidRPr="001E6A4A">
              <w:t>pv_value</w:t>
            </w:r>
            <w:proofErr w:type="spellEnd"/>
            <w:r w:rsidRPr="001E6A4A">
              <w:t>)</w:t>
            </w:r>
          </w:p>
        </w:tc>
      </w:tr>
      <w:tr w:rsidR="00763515" w:rsidRPr="001E6A4A" w14:paraId="37BFA9F8" w14:textId="77777777" w:rsidTr="00763515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FB8B9FC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C39F36" w14:textId="7D15344A" w:rsidR="00763515" w:rsidRPr="001E6A4A" w:rsidRDefault="000130C5" w:rsidP="000130C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 obtains the version of the library in the form of a string. The maximum length of the string that the library will provide is 30 bytes. </w:t>
            </w:r>
            <w:r w:rsidR="00DE67D6" w:rsidRPr="000130C5">
              <w:rPr>
                <w:rFonts w:cs="Arial"/>
                <w:color w:val="000000"/>
                <w:sz w:val="18"/>
                <w:szCs w:val="18"/>
              </w:rPr>
              <w:t>Therefore,</w:t>
            </w: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 the application shall pass a pointer to a buffer of a minimum size of 30 bytes.</w:t>
            </w:r>
          </w:p>
        </w:tc>
      </w:tr>
      <w:tr w:rsidR="00763515" w:rsidRPr="001E6A4A" w14:paraId="0D9AA20D" w14:textId="77777777" w:rsidTr="00763515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EE85048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5CB50B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9A4D80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9BED8E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6F55A6C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763515" w:rsidRPr="001E6A4A" w14:paraId="56A4ED94" w14:textId="77777777" w:rsidTr="00763515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04784C6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2BD4E4F" w14:textId="3AB5D0C3" w:rsidR="00763515" w:rsidRPr="001E6A4A" w:rsidRDefault="002D2A5A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21740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BF5B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A3B604" w14:textId="77777777" w:rsidR="00763515" w:rsidRPr="001E6A4A" w:rsidRDefault="00763515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API structure         </w:t>
            </w:r>
          </w:p>
          <w:p w14:paraId="2C8A7485" w14:textId="5D37902F" w:rsidR="00763515" w:rsidRPr="001E6A4A" w:rsidRDefault="00763515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(</w:t>
            </w:r>
            <w:proofErr w:type="spellStart"/>
            <w:proofErr w:type="gramStart"/>
            <w:r w:rsidRPr="001E6A4A">
              <w:rPr>
                <w:rFonts w:cs="Arial"/>
                <w:szCs w:val="18"/>
              </w:rPr>
              <w:t>struct</w:t>
            </w:r>
            <w:proofErr w:type="spellEnd"/>
            <w:proofErr w:type="gramEnd"/>
            <w:r w:rsidRPr="001E6A4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1E6A4A">
              <w:rPr>
                <w:rFonts w:cs="Arial"/>
                <w:szCs w:val="18"/>
              </w:rPr>
              <w:t>).</w:t>
            </w:r>
          </w:p>
        </w:tc>
      </w:tr>
      <w:tr w:rsidR="00763515" w:rsidRPr="001E6A4A" w14:paraId="5520DB16" w14:textId="77777777" w:rsidTr="00763515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03B29C0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8BD5C34" w14:textId="2758BB9C" w:rsidR="00763515" w:rsidRPr="001E6A4A" w:rsidRDefault="00BF6258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70C3C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1E6A4A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D2F5E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25B5F2" w14:textId="77777777" w:rsidR="00763515" w:rsidRDefault="00763515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Index of sub-command.</w:t>
            </w:r>
          </w:p>
          <w:p w14:paraId="65C1F096" w14:textId="77777777" w:rsidR="00D27C3F" w:rsidRDefault="00D27C3F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5CBA4080" w14:textId="77777777" w:rsidR="00D27C3F" w:rsidRDefault="00D27C3F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D27C3F">
              <w:rPr>
                <w:rFonts w:cs="Arial"/>
                <w:szCs w:val="18"/>
              </w:rPr>
              <w:t>XA_CMD_TYPE_LIB_VERSION</w:t>
            </w:r>
            <w:proofErr w:type="spellEnd"/>
          </w:p>
          <w:p w14:paraId="3C3EED42" w14:textId="120C5E9A" w:rsidR="00D27C3F" w:rsidRPr="001E6A4A" w:rsidRDefault="00D27C3F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D27C3F">
              <w:rPr>
                <w:rFonts w:cs="Arial"/>
                <w:szCs w:val="18"/>
              </w:rPr>
              <w:t>XA_CMD_TYPE_API_VERSION</w:t>
            </w:r>
            <w:proofErr w:type="spellEnd"/>
          </w:p>
        </w:tc>
      </w:tr>
      <w:tr w:rsidR="00763515" w:rsidRPr="001E6A4A" w14:paraId="38C59B76" w14:textId="77777777" w:rsidTr="00763515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881BA39" w14:textId="5C378514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3D217BD" w14:textId="07384D87" w:rsidR="00763515" w:rsidRPr="001E6A4A" w:rsidRDefault="00BF6258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5913E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1E6A4A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1BA5C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573628" w14:textId="514410D8" w:rsidR="00763515" w:rsidRPr="001E6A4A" w:rsidRDefault="00763515" w:rsidP="0076351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Pointer to API version or library version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763515" w:rsidRPr="001E6A4A" w14:paraId="27233B51" w14:textId="77777777" w:rsidTr="00763515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FE9CC52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7502016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1E6A4A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EBAB9A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Normal return.</w:t>
            </w:r>
          </w:p>
        </w:tc>
      </w:tr>
      <w:tr w:rsidR="00763515" w:rsidRPr="001E6A4A" w14:paraId="17E10DF2" w14:textId="77777777" w:rsidTr="00763515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A75C62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8FD9CA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1E6A4A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A31171" w14:textId="24BF75A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proofErr w:type="gramStart"/>
            <w:r w:rsidRPr="001E6A4A">
              <w:rPr>
                <w:rFonts w:cs="Arial"/>
                <w:szCs w:val="18"/>
              </w:rPr>
              <w:t>pv_value</w:t>
            </w:r>
            <w:proofErr w:type="spellEnd"/>
            <w:proofErr w:type="gramEnd"/>
            <w:r w:rsidRPr="001E6A4A">
              <w:rPr>
                <w:rFonts w:cs="Arial"/>
                <w:szCs w:val="18"/>
              </w:rPr>
              <w:t xml:space="preserve"> is NULL.</w:t>
            </w:r>
          </w:p>
        </w:tc>
      </w:tr>
      <w:tr w:rsidR="00763515" w:rsidRPr="001E6A4A" w14:paraId="0EEEC0E6" w14:textId="77777777" w:rsidTr="00763515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B0ECECA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2201D63" w14:textId="0307F00F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1E6A4A">
              <w:rPr>
                <w:rFonts w:cs="Arial"/>
                <w:szCs w:val="18"/>
              </w:rPr>
              <w:t>XA_API_FATAL_INVALID_CMD_TYPE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5141823" w14:textId="6519AE7A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proofErr w:type="gramStart"/>
            <w:r w:rsidRPr="001E6A4A">
              <w:rPr>
                <w:rFonts w:cs="Arial"/>
                <w:szCs w:val="18"/>
              </w:rPr>
              <w:t>i_idx</w:t>
            </w:r>
            <w:proofErr w:type="spellEnd"/>
            <w:proofErr w:type="gramEnd"/>
            <w:r w:rsidRPr="001E6A4A">
              <w:rPr>
                <w:rFonts w:cs="Arial"/>
                <w:szCs w:val="18"/>
              </w:rPr>
              <w:t xml:space="preserve"> is invalid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763515" w:rsidRPr="001E6A4A" w14:paraId="7A64EE0C" w14:textId="77777777" w:rsidTr="0076351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FE0B3FD" w14:textId="77777777" w:rsidR="00763515" w:rsidRPr="001E6A4A" w:rsidRDefault="00763515" w:rsidP="00763515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A65B7CB" w14:textId="0BEF7E26" w:rsidR="00763515" w:rsidRPr="001E6A4A" w:rsidRDefault="00B2250D" w:rsidP="00B2250D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 w:rsidRPr="001E6A4A"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Pr="001E6A4A">
              <w:rPr>
                <w:rFonts w:cs="Arial"/>
                <w:sz w:val="18"/>
                <w:szCs w:val="18"/>
              </w:rPr>
              <w:t>_get_api_lib_id_string</w:t>
            </w:r>
            <w:proofErr w:type="spellEnd"/>
            <w:r w:rsidRPr="001E6A4A">
              <w:rPr>
                <w:rFonts w:cs="Arial"/>
                <w:sz w:val="18"/>
                <w:szCs w:val="18"/>
              </w:rPr>
              <w:t xml:space="preserve"> </w:t>
            </w:r>
            <w:r w:rsidR="00763515"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5046036F" w14:textId="67A7F773" w:rsidR="00B2250D" w:rsidRPr="001E6A4A" w:rsidRDefault="00B2250D" w:rsidP="00B2250D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</w:t>
            </w:r>
            <w:r w:rsidR="001E6A4A" w:rsidRPr="001E6A4A">
              <w:rPr>
                <w:rFonts w:cs="Arial"/>
                <w:sz w:val="18"/>
                <w:szCs w:val="18"/>
              </w:rPr>
              <w:t xml:space="preserve"> </w:t>
            </w:r>
            <w:r w:rsidRPr="001E6A4A">
              <w:rPr>
                <w:rFonts w:cs="Arial"/>
                <w:sz w:val="18"/>
                <w:szCs w:val="18"/>
              </w:rPr>
              <w:t xml:space="preserve"> Check </w:t>
            </w:r>
            <w:proofErr w:type="spellStart"/>
            <w:r w:rsidRPr="001E6A4A">
              <w:rPr>
                <w:rFonts w:cs="Arial"/>
                <w:sz w:val="18"/>
                <w:szCs w:val="18"/>
              </w:rPr>
              <w:t>pv_value</w:t>
            </w:r>
            <w:proofErr w:type="spellEnd"/>
            <w:r w:rsidRPr="001E6A4A">
              <w:rPr>
                <w:rFonts w:cs="Arial"/>
                <w:sz w:val="18"/>
                <w:szCs w:val="18"/>
              </w:rPr>
              <w:t xml:space="preserve"> is valid.</w:t>
            </w:r>
          </w:p>
          <w:p w14:paraId="0019D74A" w14:textId="66B17015" w:rsidR="00763515" w:rsidRPr="001E6A4A" w:rsidRDefault="00763515" w:rsidP="00763515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</w:t>
            </w:r>
            <w:r w:rsidR="00B2250D" w:rsidRPr="001E6A4A">
              <w:rPr>
                <w:rFonts w:cs="Arial"/>
                <w:color w:val="000000"/>
                <w:sz w:val="18"/>
                <w:szCs w:val="18"/>
              </w:rPr>
              <w:t xml:space="preserve"> Get the version of the API, library</w:t>
            </w:r>
            <w:r w:rsidR="001D22C9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</w:tbl>
    <w:p w14:paraId="3CAE685F" w14:textId="291BB715" w:rsidR="00295352" w:rsidRDefault="00295352" w:rsidP="00295352">
      <w:pPr>
        <w:pStyle w:val="RefIDs"/>
      </w:pPr>
      <w:r>
        <w:t xml:space="preserve">[Covers: </w:t>
      </w:r>
      <w:r w:rsidR="007B6722">
        <w:t>FD_PLG_EQZ_001</w:t>
      </w:r>
      <w:r>
        <w:t>]</w:t>
      </w:r>
    </w:p>
    <w:p w14:paraId="0D0D3D19" w14:textId="77777777" w:rsidR="00763515" w:rsidRPr="00B54EB4" w:rsidRDefault="00763515" w:rsidP="00763515">
      <w:pPr>
        <w:spacing w:after="120" w:line="240" w:lineRule="auto"/>
        <w:rPr>
          <w:rFonts w:cs="Arial"/>
        </w:rPr>
      </w:pPr>
    </w:p>
    <w:p w14:paraId="4FED9736" w14:textId="77777777" w:rsidR="00763515" w:rsidRPr="00B54EB4" w:rsidRDefault="00763515" w:rsidP="00763515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61F9457E" wp14:editId="1EA08778">
            <wp:extent cx="5291737" cy="2886402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737" cy="28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C520" w14:textId="2430FD3E" w:rsidR="00763515" w:rsidRPr="00B54EB4" w:rsidRDefault="00763515" w:rsidP="00B07F92">
      <w:pPr>
        <w:pStyle w:val="Caption"/>
        <w:spacing w:after="120"/>
        <w:jc w:val="center"/>
        <w:rPr>
          <w:rFonts w:cs="Arial"/>
        </w:rPr>
      </w:pPr>
      <w:bookmarkStart w:id="48" w:name="_Toc52867630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6</w:t>
      </w:r>
      <w:r w:rsidRPr="00B54EB4">
        <w:rPr>
          <w:rFonts w:cs="Arial"/>
          <w:noProof/>
        </w:rPr>
        <w:fldChar w:fldCharType="end"/>
      </w:r>
      <w:r w:rsidR="00B2250D">
        <w:rPr>
          <w:rFonts w:cs="Arial"/>
          <w:noProof/>
        </w:rPr>
        <w:t xml:space="preserve"> </w:t>
      </w:r>
      <w:proofErr w:type="spellStart"/>
      <w:r w:rsidR="00B2250D" w:rsidRPr="00B2250D">
        <w:rPr>
          <w:rFonts w:cs="Arial"/>
        </w:rPr>
        <w:t>xa_rel</w:t>
      </w:r>
      <w:r w:rsidR="00B13CE9">
        <w:rPr>
          <w:rFonts w:cs="Arial"/>
        </w:rPr>
        <w:t>eqz</w:t>
      </w:r>
      <w:r w:rsidR="00B2250D" w:rsidRPr="00B2250D">
        <w:rPr>
          <w:rFonts w:cs="Arial"/>
        </w:rPr>
        <w:t>_get_api_lib_id_string</w:t>
      </w:r>
      <w:proofErr w:type="spellEnd"/>
      <w:r w:rsidRPr="00B54EB4">
        <w:rPr>
          <w:rFonts w:cs="Arial"/>
        </w:rPr>
        <w:t xml:space="preserve"> flowchart</w:t>
      </w:r>
      <w:bookmarkEnd w:id="48"/>
      <w:r>
        <w:rPr>
          <w:rFonts w:cs="Arial"/>
        </w:rPr>
        <w:br w:type="page"/>
      </w:r>
    </w:p>
    <w:p w14:paraId="3831B949" w14:textId="25D7F888" w:rsidR="00492A89" w:rsidRDefault="00B2250D" w:rsidP="00860689">
      <w:pPr>
        <w:pStyle w:val="Heading4"/>
        <w:spacing w:after="120" w:line="240" w:lineRule="auto"/>
        <w:rPr>
          <w:rFonts w:cs="Arial"/>
        </w:rPr>
      </w:pPr>
      <w:bookmarkStart w:id="49" w:name="_Toc528676285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510025" w:rsidRPr="00B54EB4">
        <w:rPr>
          <w:rFonts w:cs="Arial"/>
        </w:rPr>
        <w:t>_get_api_size</w:t>
      </w:r>
      <w:bookmarkEnd w:id="49"/>
      <w:proofErr w:type="spellEnd"/>
    </w:p>
    <w:p w14:paraId="260D873A" w14:textId="6887E9FF" w:rsidR="00EC6530" w:rsidRPr="00EC6530" w:rsidRDefault="00EC6530" w:rsidP="00EC6530">
      <w:pPr>
        <w:pStyle w:val="ReqID"/>
      </w:pPr>
      <w:r>
        <w:t>DD_PLG_EQZ_01_007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492A89" w:rsidRPr="001E6A4A" w14:paraId="204FA2D8" w14:textId="77777777" w:rsidTr="000E03E3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9DF488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A016B22" w14:textId="0FC7A029" w:rsidR="00492A89" w:rsidRPr="001E6A4A" w:rsidRDefault="00492A89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 xml:space="preserve">static </w:t>
            </w:r>
            <w:proofErr w:type="spellStart"/>
            <w:r w:rsidRPr="001E6A4A">
              <w:t>XA</w:t>
            </w:r>
            <w:r w:rsidR="00B2250D" w:rsidRPr="001E6A4A">
              <w:t>_ERRORCODE</w:t>
            </w:r>
            <w:proofErr w:type="spellEnd"/>
            <w:r w:rsidR="00B2250D" w:rsidRPr="001E6A4A">
              <w:t xml:space="preserve"> </w:t>
            </w:r>
            <w:proofErr w:type="spellStart"/>
            <w:r w:rsidR="00B2250D" w:rsidRPr="001E6A4A">
              <w:t>xa_rel</w:t>
            </w:r>
            <w:r w:rsidR="00B13CE9">
              <w:t>eqz</w:t>
            </w:r>
            <w:r w:rsidRPr="001E6A4A">
              <w:t>_get_api_size</w:t>
            </w:r>
            <w:proofErr w:type="spellEnd"/>
            <w:r w:rsidRPr="001E6A4A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Pr="001E6A4A">
              <w:t xml:space="preserve">, </w:t>
            </w:r>
          </w:p>
          <w:p w14:paraId="6810B3E5" w14:textId="56F8F254" w:rsidR="00492A89" w:rsidRPr="001E6A4A" w:rsidRDefault="00492A89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 xml:space="preserve">             </w:t>
            </w:r>
            <w:r w:rsidR="001E6A4A">
              <w:t xml:space="preserve">                           </w:t>
            </w:r>
            <w:r w:rsidRPr="001E6A4A">
              <w:t xml:space="preserve">   </w:t>
            </w:r>
            <w:proofErr w:type="spellStart"/>
            <w:r w:rsidRPr="001E6A4A">
              <w:t>WORD32</w:t>
            </w:r>
            <w:proofErr w:type="spellEnd"/>
            <w:r w:rsidRPr="001E6A4A">
              <w:t xml:space="preserve">      </w:t>
            </w:r>
            <w:proofErr w:type="spellStart"/>
            <w:r w:rsidRPr="001E6A4A">
              <w:t>i_idx</w:t>
            </w:r>
            <w:proofErr w:type="spellEnd"/>
            <w:r w:rsidRPr="001E6A4A">
              <w:t xml:space="preserve">, </w:t>
            </w:r>
          </w:p>
          <w:p w14:paraId="54BAE0D1" w14:textId="6000930D" w:rsidR="00492A89" w:rsidRPr="001E6A4A" w:rsidRDefault="00492A89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1E6A4A">
              <w:t xml:space="preserve">          </w:t>
            </w:r>
            <w:r w:rsidR="001E6A4A">
              <w:t xml:space="preserve">                           </w:t>
            </w:r>
            <w:r w:rsidRPr="001E6A4A">
              <w:t xml:space="preserve">      </w:t>
            </w:r>
            <w:proofErr w:type="spellStart"/>
            <w:r w:rsidRPr="001E6A4A">
              <w:t>pVOID</w:t>
            </w:r>
            <w:proofErr w:type="spellEnd"/>
            <w:r w:rsidRPr="001E6A4A">
              <w:t xml:space="preserve">       </w:t>
            </w:r>
            <w:proofErr w:type="spellStart"/>
            <w:r w:rsidRPr="001E6A4A">
              <w:t>pv_value</w:t>
            </w:r>
            <w:proofErr w:type="spellEnd"/>
            <w:r w:rsidRPr="001E6A4A">
              <w:t>)</w:t>
            </w:r>
          </w:p>
        </w:tc>
      </w:tr>
      <w:tr w:rsidR="00492A89" w:rsidRPr="001E6A4A" w14:paraId="774894E1" w14:textId="77777777" w:rsidTr="000E03E3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A27080B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66C6417" w14:textId="75A24587" w:rsidR="00492A89" w:rsidRPr="001E6A4A" w:rsidRDefault="000130C5" w:rsidP="000130C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0130C5">
              <w:rPr>
                <w:rFonts w:cs="Arial"/>
                <w:color w:val="000000"/>
                <w:sz w:val="18"/>
                <w:szCs w:val="18"/>
              </w:rPr>
              <w:t>is used</w:t>
            </w:r>
            <w:proofErr w:type="gramEnd"/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 to obtain the size of the API structure, in order to allocate memory for the API structure.</w:t>
            </w:r>
          </w:p>
        </w:tc>
      </w:tr>
      <w:tr w:rsidR="00492A89" w:rsidRPr="001E6A4A" w14:paraId="5370CD2C" w14:textId="77777777" w:rsidTr="000E03E3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684635D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E4C8B8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6F4FDD4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BA96B2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433D4A1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Description</w:t>
            </w:r>
          </w:p>
        </w:tc>
      </w:tr>
      <w:tr w:rsidR="00492A89" w:rsidRPr="001E6A4A" w14:paraId="4CF7B920" w14:textId="77777777" w:rsidTr="000E03E3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97C0307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58CE88E" w14:textId="37EAE73C" w:rsidR="00492A89" w:rsidRPr="001E6A4A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24E3A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DB38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0B898B" w14:textId="2D766D4D" w:rsidR="000E03E3" w:rsidRPr="001E6A4A" w:rsidRDefault="00492A89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</w:t>
            </w:r>
            <w:r w:rsidR="000E03E3" w:rsidRPr="001E6A4A">
              <w:rPr>
                <w:rFonts w:cs="Arial"/>
                <w:szCs w:val="18"/>
              </w:rPr>
              <w:t xml:space="preserve">API </w:t>
            </w:r>
            <w:r w:rsidRPr="001E6A4A">
              <w:rPr>
                <w:rFonts w:cs="Arial"/>
                <w:szCs w:val="18"/>
              </w:rPr>
              <w:t xml:space="preserve">structure         </w:t>
            </w:r>
          </w:p>
          <w:p w14:paraId="42C9A625" w14:textId="61A2CF31" w:rsidR="00492A89" w:rsidRPr="001E6A4A" w:rsidRDefault="00492A89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(</w:t>
            </w:r>
            <w:proofErr w:type="spellStart"/>
            <w:proofErr w:type="gramStart"/>
            <w:r w:rsidR="00E7371A" w:rsidRPr="001E6A4A">
              <w:rPr>
                <w:rFonts w:cs="Arial"/>
                <w:szCs w:val="18"/>
              </w:rPr>
              <w:t>struct</w:t>
            </w:r>
            <w:proofErr w:type="spellEnd"/>
            <w:proofErr w:type="gramEnd"/>
            <w:r w:rsidR="00E7371A" w:rsidRPr="001E6A4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1E6A4A">
              <w:rPr>
                <w:rFonts w:cs="Arial"/>
                <w:szCs w:val="18"/>
              </w:rPr>
              <w:t>)</w:t>
            </w:r>
            <w:r w:rsidR="00883583" w:rsidRPr="001E6A4A">
              <w:rPr>
                <w:rFonts w:cs="Arial"/>
                <w:szCs w:val="18"/>
              </w:rPr>
              <w:t>.</w:t>
            </w:r>
          </w:p>
        </w:tc>
      </w:tr>
      <w:tr w:rsidR="00492A89" w:rsidRPr="001E6A4A" w14:paraId="4E4E8372" w14:textId="77777777" w:rsidTr="000E03E3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AFD2B7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E336CBA" w14:textId="54C3559A" w:rsidR="00492A89" w:rsidRPr="001E6A4A" w:rsidRDefault="001E6A4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F08E5" w14:textId="546090A4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1E6A4A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4ED30" w14:textId="35A83B12" w:rsidR="00492A89" w:rsidRPr="001E6A4A" w:rsidRDefault="00D27C3F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EC4CE3" w14:textId="51F1A317" w:rsidR="00492A89" w:rsidRPr="001E6A4A" w:rsidRDefault="00492A89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Index of sub-command</w:t>
            </w:r>
            <w:r w:rsidR="00883583" w:rsidRPr="001E6A4A">
              <w:rPr>
                <w:rFonts w:cs="Arial"/>
                <w:szCs w:val="18"/>
              </w:rPr>
              <w:t>.</w:t>
            </w:r>
          </w:p>
        </w:tc>
      </w:tr>
      <w:tr w:rsidR="00492A89" w:rsidRPr="001E6A4A" w14:paraId="0CD96CFA" w14:textId="77777777" w:rsidTr="000E03E3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899A9B4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A10245F" w14:textId="76BC7C8C" w:rsidR="00492A89" w:rsidRPr="001E6A4A" w:rsidRDefault="001E6A4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04360" w14:textId="4B42B7F4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1E6A4A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5A540" w14:textId="5323DF2F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1146E5" w14:textId="3F68623B" w:rsidR="00492A89" w:rsidRPr="001E6A4A" w:rsidRDefault="00492A89" w:rsidP="00A11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 xml:space="preserve">Pointer to plugin </w:t>
            </w:r>
            <w:r w:rsidR="00B2640B" w:rsidRPr="001E6A4A">
              <w:rPr>
                <w:rFonts w:cs="Arial"/>
                <w:szCs w:val="18"/>
              </w:rPr>
              <w:t xml:space="preserve">API </w:t>
            </w:r>
            <w:r w:rsidR="00A11F26" w:rsidRPr="001E6A4A">
              <w:rPr>
                <w:rFonts w:cs="Arial"/>
                <w:szCs w:val="18"/>
              </w:rPr>
              <w:t>structure</w:t>
            </w:r>
            <w:r w:rsidRPr="001E6A4A">
              <w:rPr>
                <w:rFonts w:cs="Arial"/>
                <w:szCs w:val="18"/>
              </w:rPr>
              <w:t xml:space="preserve"> size variable (</w:t>
            </w:r>
            <w:proofErr w:type="spellStart"/>
            <w:r w:rsidR="00E7371A" w:rsidRPr="001E6A4A">
              <w:rPr>
                <w:rFonts w:cs="Arial"/>
                <w:szCs w:val="18"/>
              </w:rPr>
              <w:t>struct</w:t>
            </w:r>
            <w:proofErr w:type="spellEnd"/>
            <w:r w:rsidR="00E7371A" w:rsidRPr="001E6A4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1E6A4A">
              <w:rPr>
                <w:rFonts w:cs="Arial"/>
                <w:szCs w:val="18"/>
              </w:rPr>
              <w:t>)</w:t>
            </w:r>
            <w:r w:rsidR="00883583" w:rsidRPr="001E6A4A">
              <w:rPr>
                <w:rFonts w:cs="Arial"/>
                <w:szCs w:val="18"/>
              </w:rPr>
              <w:t>.</w:t>
            </w:r>
          </w:p>
        </w:tc>
      </w:tr>
      <w:tr w:rsidR="00492A89" w:rsidRPr="001E6A4A" w14:paraId="71B14342" w14:textId="77777777" w:rsidTr="000E03E3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85D8BD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D8BBE0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1E6A4A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AC6BD4" w14:textId="12BBE24C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6A4A">
              <w:rPr>
                <w:rFonts w:cs="Arial"/>
                <w:szCs w:val="18"/>
              </w:rPr>
              <w:t>Normal return</w:t>
            </w:r>
            <w:r w:rsidR="00883583" w:rsidRPr="001E6A4A">
              <w:rPr>
                <w:rFonts w:cs="Arial"/>
                <w:szCs w:val="18"/>
              </w:rPr>
              <w:t>.</w:t>
            </w:r>
          </w:p>
        </w:tc>
      </w:tr>
      <w:tr w:rsidR="00492A89" w:rsidRPr="001E6A4A" w14:paraId="23C8FC1A" w14:textId="77777777" w:rsidTr="000E03E3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86E315D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668A1DC" w14:textId="34CABAF6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1E6A4A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7167666" w14:textId="20BBBF03" w:rsidR="00492A89" w:rsidRPr="001E6A4A" w:rsidRDefault="00492A89" w:rsidP="00B2250D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proofErr w:type="gramStart"/>
            <w:r w:rsidRPr="001E6A4A">
              <w:rPr>
                <w:rFonts w:cs="Arial"/>
                <w:szCs w:val="18"/>
              </w:rPr>
              <w:t>pv_value</w:t>
            </w:r>
            <w:proofErr w:type="spellEnd"/>
            <w:proofErr w:type="gramEnd"/>
            <w:r w:rsidR="0090168D" w:rsidRPr="001E6A4A">
              <w:rPr>
                <w:rFonts w:cs="Arial"/>
                <w:szCs w:val="18"/>
              </w:rPr>
              <w:t xml:space="preserve"> is </w:t>
            </w:r>
            <w:r w:rsidR="00B2250D" w:rsidRPr="001E6A4A">
              <w:rPr>
                <w:rFonts w:cs="Arial"/>
                <w:szCs w:val="18"/>
              </w:rPr>
              <w:t>NULL</w:t>
            </w:r>
            <w:r w:rsidR="00883583" w:rsidRPr="001E6A4A">
              <w:rPr>
                <w:rFonts w:cs="Arial"/>
                <w:szCs w:val="18"/>
              </w:rPr>
              <w:t>.</w:t>
            </w:r>
          </w:p>
        </w:tc>
      </w:tr>
      <w:tr w:rsidR="00492A89" w:rsidRPr="001E6A4A" w14:paraId="43FF5C4A" w14:textId="77777777" w:rsidTr="000E03E3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07C2B23" w14:textId="77777777" w:rsidR="00492A89" w:rsidRPr="001E6A4A" w:rsidRDefault="00492A89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1E6A4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2E4EA6C" w14:textId="20CA16E6" w:rsidR="00077B23" w:rsidRPr="001E6A4A" w:rsidRDefault="00B2250D" w:rsidP="00077B23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 w:rsidRPr="001E6A4A"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0E03E3" w:rsidRPr="001E6A4A">
              <w:rPr>
                <w:rFonts w:cs="Arial"/>
                <w:sz w:val="18"/>
                <w:szCs w:val="18"/>
              </w:rPr>
              <w:t>_get_api_size</w:t>
            </w:r>
            <w:proofErr w:type="spellEnd"/>
            <w:r w:rsidR="000E03E3" w:rsidRPr="001E6A4A">
              <w:rPr>
                <w:rFonts w:cs="Arial"/>
                <w:sz w:val="18"/>
                <w:szCs w:val="18"/>
              </w:rPr>
              <w:t xml:space="preserve"> </w:t>
            </w:r>
            <w:r w:rsidR="00492A89" w:rsidRPr="001E6A4A">
              <w:rPr>
                <w:rFonts w:cs="Arial"/>
                <w:sz w:val="18"/>
                <w:szCs w:val="18"/>
              </w:rPr>
              <w:t>command processing:</w:t>
            </w:r>
          </w:p>
          <w:p w14:paraId="11AFCC8D" w14:textId="0B3FA56F" w:rsidR="00077B23" w:rsidRPr="001E6A4A" w:rsidRDefault="00492A89" w:rsidP="00077B23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 xml:space="preserve">-  </w:t>
            </w:r>
            <w:r w:rsidR="003A5ED5" w:rsidRPr="001E6A4A">
              <w:rPr>
                <w:rFonts w:cs="Arial"/>
                <w:sz w:val="18"/>
                <w:szCs w:val="18"/>
              </w:rPr>
              <w:t xml:space="preserve">Check </w:t>
            </w:r>
            <w:proofErr w:type="spellStart"/>
            <w:r w:rsidR="003A5ED5" w:rsidRPr="001E6A4A">
              <w:rPr>
                <w:rFonts w:cs="Arial"/>
                <w:sz w:val="18"/>
                <w:szCs w:val="18"/>
              </w:rPr>
              <w:t>pv_valu</w:t>
            </w:r>
            <w:r w:rsidR="00077B23" w:rsidRPr="001E6A4A">
              <w:rPr>
                <w:rFonts w:cs="Arial"/>
                <w:sz w:val="18"/>
                <w:szCs w:val="18"/>
              </w:rPr>
              <w:t>e</w:t>
            </w:r>
            <w:proofErr w:type="spellEnd"/>
            <w:r w:rsidR="00077B23" w:rsidRPr="001E6A4A">
              <w:rPr>
                <w:rFonts w:cs="Arial"/>
                <w:sz w:val="18"/>
                <w:szCs w:val="18"/>
              </w:rPr>
              <w:t xml:space="preserve"> is valid</w:t>
            </w:r>
            <w:r w:rsidR="00E51ADD" w:rsidRPr="001E6A4A">
              <w:rPr>
                <w:rFonts w:cs="Arial"/>
                <w:sz w:val="18"/>
                <w:szCs w:val="18"/>
              </w:rPr>
              <w:t>.</w:t>
            </w:r>
          </w:p>
          <w:p w14:paraId="32E9877C" w14:textId="2093FC19" w:rsidR="00492A89" w:rsidRPr="001E6A4A" w:rsidRDefault="00077B23" w:rsidP="00077B23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1E6A4A">
              <w:rPr>
                <w:rFonts w:cs="Arial"/>
                <w:sz w:val="18"/>
                <w:szCs w:val="18"/>
              </w:rPr>
              <w:t>-  Get</w:t>
            </w:r>
            <w:r w:rsidR="00492A89" w:rsidRPr="001E6A4A">
              <w:rPr>
                <w:rFonts w:cs="Arial"/>
                <w:sz w:val="18"/>
                <w:szCs w:val="18"/>
              </w:rPr>
              <w:t xml:space="preserve"> API structure size</w:t>
            </w:r>
            <w:r w:rsidR="00883583" w:rsidRPr="001E6A4A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649493E0" w14:textId="387C6EB3" w:rsidR="009120B0" w:rsidRDefault="009120B0" w:rsidP="009120B0">
      <w:pPr>
        <w:pStyle w:val="RefIDs"/>
      </w:pPr>
      <w:r>
        <w:t xml:space="preserve">[Covers: </w:t>
      </w:r>
      <w:r w:rsidR="00B238BB">
        <w:t>FD_PLG_EQZ_002</w:t>
      </w:r>
      <w:r>
        <w:t>]</w:t>
      </w:r>
    </w:p>
    <w:p w14:paraId="36845E39" w14:textId="77777777" w:rsidR="00492A89" w:rsidRPr="00B54EB4" w:rsidRDefault="00492A89" w:rsidP="00860689">
      <w:pPr>
        <w:spacing w:after="120" w:line="240" w:lineRule="auto"/>
        <w:rPr>
          <w:rFonts w:cs="Arial"/>
        </w:rPr>
      </w:pPr>
    </w:p>
    <w:p w14:paraId="0F1F744C" w14:textId="77777777" w:rsidR="00492A89" w:rsidRPr="00B54EB4" w:rsidRDefault="00492A89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9A4D745" wp14:editId="011E710B">
            <wp:extent cx="4854078" cy="3470792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78" cy="34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8A2" w14:textId="4D911889" w:rsidR="00492A89" w:rsidRPr="00B54EB4" w:rsidRDefault="00492A89" w:rsidP="00B07F92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50" w:name="_Toc528676310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7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0E03E3" w:rsidRPr="00B54EB4">
        <w:rPr>
          <w:rFonts w:cs="Arial"/>
        </w:rPr>
        <w:t>_get_api_size</w:t>
      </w:r>
      <w:proofErr w:type="spellEnd"/>
      <w:r w:rsidR="000E03E3" w:rsidRPr="00B54EB4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0"/>
      <w:r w:rsidR="000E03E3" w:rsidRPr="00B54EB4">
        <w:rPr>
          <w:rFonts w:cs="Arial"/>
        </w:rPr>
        <w:br w:type="page"/>
      </w:r>
    </w:p>
    <w:p w14:paraId="5DC46384" w14:textId="31ED5587" w:rsidR="000E03E3" w:rsidRDefault="00B2250D" w:rsidP="00860689">
      <w:pPr>
        <w:pStyle w:val="Heading4"/>
        <w:spacing w:after="120" w:line="240" w:lineRule="auto"/>
        <w:rPr>
          <w:rFonts w:cs="Arial"/>
        </w:rPr>
      </w:pPr>
      <w:bookmarkStart w:id="51" w:name="_Toc528676286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0E03E3" w:rsidRPr="00B54EB4">
        <w:rPr>
          <w:rFonts w:cs="Arial"/>
        </w:rPr>
        <w:t>_init</w:t>
      </w:r>
      <w:bookmarkEnd w:id="51"/>
      <w:proofErr w:type="spellEnd"/>
    </w:p>
    <w:p w14:paraId="622DCFFD" w14:textId="72FCD918" w:rsidR="00800E5B" w:rsidRPr="00800E5B" w:rsidRDefault="00800E5B" w:rsidP="00800E5B">
      <w:pPr>
        <w:pStyle w:val="ReqID"/>
      </w:pPr>
      <w:r>
        <w:t>DD_PLG_EQZ_01_008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305"/>
        <w:gridCol w:w="1033"/>
        <w:gridCol w:w="457"/>
        <w:gridCol w:w="4604"/>
      </w:tblGrid>
      <w:tr w:rsidR="000E03E3" w:rsidRPr="00B54EB4" w14:paraId="11ADCE9C" w14:textId="77777777" w:rsidTr="00E70244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2AA947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FE57FD3" w14:textId="39C6603D" w:rsidR="000E03E3" w:rsidRPr="00B54EB4" w:rsidRDefault="000E03E3" w:rsidP="00E70244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</w:t>
            </w:r>
            <w:proofErr w:type="spellStart"/>
            <w:r w:rsidRPr="00B54EB4">
              <w:t>XA_ERRORCODE</w:t>
            </w:r>
            <w:proofErr w:type="spellEnd"/>
            <w:r w:rsidRPr="00B54EB4"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Pr="00B54EB4">
              <w:t>_init</w:t>
            </w:r>
            <w:proofErr w:type="spellEnd"/>
            <w:r w:rsidRPr="00B54EB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</w:t>
            </w:r>
            <w:r w:rsidR="00DE67D6">
              <w:t xml:space="preserve">   </w:t>
            </w:r>
            <w:r w:rsidR="002A70C5">
              <w:t>*d</w:t>
            </w:r>
            <w:r w:rsidRPr="00B54EB4">
              <w:t xml:space="preserve">, </w:t>
            </w:r>
          </w:p>
          <w:p w14:paraId="7ED83310" w14:textId="33107220" w:rsidR="000E03E3" w:rsidRPr="00B54EB4" w:rsidRDefault="001E6A4A" w:rsidP="00E70244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                          </w:t>
            </w:r>
            <w:r w:rsidR="000E03E3" w:rsidRPr="00B54EB4">
              <w:t xml:space="preserve">         </w:t>
            </w:r>
            <w:proofErr w:type="spellStart"/>
            <w:r w:rsidR="000E03E3" w:rsidRPr="00B54EB4">
              <w:t>WORD32</w:t>
            </w:r>
            <w:proofErr w:type="spellEnd"/>
            <w:r w:rsidR="000E03E3" w:rsidRPr="00B54EB4">
              <w:t xml:space="preserve">      </w:t>
            </w:r>
            <w:proofErr w:type="spellStart"/>
            <w:r w:rsidR="000E03E3" w:rsidRPr="00B54EB4">
              <w:t>i_idx</w:t>
            </w:r>
            <w:proofErr w:type="spellEnd"/>
            <w:r w:rsidR="000E03E3" w:rsidRPr="00B54EB4">
              <w:t xml:space="preserve">, </w:t>
            </w:r>
          </w:p>
          <w:p w14:paraId="0146BC2E" w14:textId="2E168E32" w:rsidR="000E03E3" w:rsidRPr="00B54EB4" w:rsidRDefault="001E6A4A" w:rsidP="00E70244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                          </w:t>
            </w:r>
            <w:r w:rsidR="000E03E3" w:rsidRPr="00B54EB4">
              <w:t xml:space="preserve">         </w:t>
            </w:r>
            <w:proofErr w:type="spellStart"/>
            <w:r w:rsidR="000E03E3" w:rsidRPr="00B54EB4">
              <w:t>pVOID</w:t>
            </w:r>
            <w:proofErr w:type="spellEnd"/>
            <w:r w:rsidR="000E03E3" w:rsidRPr="00B54EB4">
              <w:t xml:space="preserve">       </w:t>
            </w:r>
            <w:proofErr w:type="spellStart"/>
            <w:r w:rsidR="000E03E3" w:rsidRPr="00B54EB4">
              <w:t>pv_value</w:t>
            </w:r>
            <w:proofErr w:type="spellEnd"/>
            <w:r w:rsidR="000E03E3" w:rsidRPr="00B54EB4">
              <w:t>)</w:t>
            </w:r>
          </w:p>
        </w:tc>
      </w:tr>
      <w:tr w:rsidR="000E03E3" w:rsidRPr="00B54EB4" w14:paraId="28473254" w14:textId="77777777" w:rsidTr="00E70244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3DBFC5B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96D118D" w14:textId="6022A8BC" w:rsidR="000E03E3" w:rsidRPr="00B54EB4" w:rsidRDefault="000130C5" w:rsidP="00E70244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0130C5">
              <w:rPr>
                <w:rFonts w:cs="Arial"/>
                <w:color w:val="000000"/>
                <w:sz w:val="18"/>
                <w:szCs w:val="18"/>
              </w:rPr>
              <w:t xml:space="preserve"> is used to set the default value of the configuration parameters</w:t>
            </w:r>
            <w:r w:rsidR="00CD0BEE">
              <w:rPr>
                <w:rFonts w:cs="Arial"/>
                <w:color w:val="000000"/>
                <w:sz w:val="18"/>
                <w:szCs w:val="18"/>
              </w:rPr>
              <w:t xml:space="preserve"> in pre-configuration process, calculate all memory in post-configuration process, </w:t>
            </w:r>
            <w:r w:rsidR="00CD0BEE" w:rsidRPr="00CD0BEE">
              <w:rPr>
                <w:rFonts w:cs="Arial"/>
                <w:color w:val="000000"/>
                <w:sz w:val="18"/>
                <w:szCs w:val="18"/>
              </w:rPr>
              <w:t>calculate coefficients of equalizer base on equalizer type</w:t>
            </w:r>
            <w:r w:rsidR="00CD0BEE">
              <w:rPr>
                <w:rFonts w:cs="Arial"/>
                <w:color w:val="000000"/>
                <w:sz w:val="18"/>
                <w:szCs w:val="18"/>
              </w:rPr>
              <w:t xml:space="preserve"> in initialization process and initialization done query process</w:t>
            </w:r>
            <w:r w:rsidRPr="000130C5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0E03E3" w:rsidRPr="00B54EB4" w14:paraId="59BDC6F8" w14:textId="77777777" w:rsidTr="00E70244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E628DC4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E57C75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E46FB1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99DB550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724199FF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0E03E3" w:rsidRPr="00B54EB4" w14:paraId="30355C04" w14:textId="77777777" w:rsidTr="00E70244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086F155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3E53088" w14:textId="5A24597A" w:rsidR="000E03E3" w:rsidRPr="00B54EB4" w:rsidRDefault="002D2A5A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3A566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D2BA6" w14:textId="7946A649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  <w:r w:rsidR="000A3FF5">
              <w:rPr>
                <w:rFonts w:cs="Arial"/>
                <w:szCs w:val="18"/>
              </w:rPr>
              <w:t>/O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040DE" w14:textId="498ECE6B" w:rsidR="000E03E3" w:rsidRPr="00B54EB4" w:rsidRDefault="000E03E3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0A3FF5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13130D5C" w14:textId="77777777" w:rsidTr="00E70244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17D75A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FAD5FA0" w14:textId="1D7724BE" w:rsidR="000E03E3" w:rsidRPr="00B54EB4" w:rsidRDefault="00BA1C98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A655A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EFA92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EEF9BC" w14:textId="77777777" w:rsidR="000E03E3" w:rsidRDefault="000E03E3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of sub-command</w:t>
            </w:r>
            <w:r w:rsidR="000A3FF5">
              <w:rPr>
                <w:rFonts w:cs="Arial"/>
                <w:szCs w:val="18"/>
              </w:rPr>
              <w:t>.</w:t>
            </w:r>
          </w:p>
          <w:p w14:paraId="17EF4CC2" w14:textId="77777777" w:rsidR="00D27C3F" w:rsidRDefault="00D27C3F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Valid </w:t>
            </w:r>
            <w:bookmarkStart w:id="52" w:name="_GoBack"/>
            <w:bookmarkEnd w:id="52"/>
            <w:r>
              <w:rPr>
                <w:rFonts w:cs="Arial"/>
                <w:szCs w:val="18"/>
              </w:rPr>
              <w:t>values:</w:t>
            </w:r>
          </w:p>
          <w:p w14:paraId="6A04E151" w14:textId="77777777" w:rsidR="00D27C3F" w:rsidRDefault="00D27C3F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D27C3F">
              <w:rPr>
                <w:rFonts w:cs="Arial"/>
                <w:szCs w:val="18"/>
              </w:rPr>
              <w:t>XA_CMD_TYPE_INIT_API_PRE_CONFIG_PARAMS</w:t>
            </w:r>
            <w:proofErr w:type="spellEnd"/>
          </w:p>
          <w:p w14:paraId="4A73D27C" w14:textId="77777777" w:rsidR="00D27C3F" w:rsidRDefault="00D27C3F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D27C3F">
              <w:rPr>
                <w:rFonts w:cs="Arial"/>
                <w:szCs w:val="18"/>
              </w:rPr>
              <w:t>XA_CMD_TYPE_INIT_API_POST_CONFIG_PARAMS</w:t>
            </w:r>
            <w:proofErr w:type="spellEnd"/>
          </w:p>
          <w:p w14:paraId="4A1F1A3A" w14:textId="77777777" w:rsidR="00D27C3F" w:rsidRDefault="00D27C3F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D27C3F">
              <w:rPr>
                <w:rFonts w:cs="Arial"/>
                <w:szCs w:val="18"/>
              </w:rPr>
              <w:t>XA_CMD_TYPE_INIT_PROCESS</w:t>
            </w:r>
            <w:proofErr w:type="spellEnd"/>
          </w:p>
          <w:p w14:paraId="50EF9AD0" w14:textId="317DF2BE" w:rsidR="00D27C3F" w:rsidRPr="00B54EB4" w:rsidRDefault="00D27C3F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D27C3F">
              <w:rPr>
                <w:rFonts w:cs="Arial"/>
                <w:szCs w:val="18"/>
              </w:rPr>
              <w:t>XA_CMD_TYPE_INIT_DONE_QUERY</w:t>
            </w:r>
            <w:proofErr w:type="spellEnd"/>
          </w:p>
        </w:tc>
      </w:tr>
      <w:tr w:rsidR="000E03E3" w:rsidRPr="00B54EB4" w14:paraId="6CF3CE8F" w14:textId="77777777" w:rsidTr="00E70244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CF43632" w14:textId="52606F70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FD009B6" w14:textId="1D9F83F5" w:rsidR="000E03E3" w:rsidRPr="00B54EB4" w:rsidRDefault="00BA1C98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15407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139E8" w14:textId="7C291FF2" w:rsidR="000E03E3" w:rsidRPr="00B54EB4" w:rsidRDefault="005D2EB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A736F3" w14:textId="4BF7DFD3" w:rsidR="000E03E3" w:rsidRPr="00B54EB4" w:rsidRDefault="005D2EB3" w:rsidP="00E7024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NULL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0274D1C7" w14:textId="77777777" w:rsidTr="00E70244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0482C53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BD9470A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873122" w14:textId="0BBB1EEC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0A3FF5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20743883" w14:textId="77777777" w:rsidTr="00E70244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A06C66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36B6C3B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2408D9" w14:textId="27E63F70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0A3FF5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6999C322" w14:textId="77777777" w:rsidTr="00E70244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C52377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2EE6B77" w14:textId="022AA383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9D88E6" w14:textId="12736C66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0A3FF5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1C9446C9" w14:textId="77777777" w:rsidTr="00E70244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AE6D7F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CAB7463" w14:textId="21B25569" w:rsidR="000E03E3" w:rsidRPr="00B54EB4" w:rsidRDefault="00BA1C98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</w:t>
            </w:r>
            <w:r w:rsidR="000E03E3" w:rsidRPr="00B54EB4">
              <w:rPr>
                <w:rFonts w:cs="Arial"/>
                <w:szCs w:val="18"/>
              </w:rPr>
              <w:t>_</w:t>
            </w:r>
            <w:r w:rsidR="00B13CE9">
              <w:rPr>
                <w:rFonts w:cs="Arial"/>
                <w:szCs w:val="18"/>
              </w:rPr>
              <w:t>EQZ</w:t>
            </w:r>
            <w:r w:rsidR="000E03E3" w:rsidRPr="00B54EB4">
              <w:rPr>
                <w:rFonts w:cs="Arial"/>
                <w:szCs w:val="18"/>
              </w:rPr>
              <w:t>_CONFIG_FATAL_STATE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9E4A4C" w14:textId="77777777" w:rsidR="000E03E3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Incorrect sequence call</w:t>
            </w:r>
            <w:r w:rsidR="000A3FF5">
              <w:rPr>
                <w:rFonts w:cs="Arial"/>
                <w:szCs w:val="18"/>
              </w:rPr>
              <w:t>.</w:t>
            </w:r>
          </w:p>
          <w:p w14:paraId="289CA5E0" w14:textId="539A9AD4" w:rsidR="00BA1C98" w:rsidRPr="00B54EB4" w:rsidRDefault="00BA1C98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</w:t>
            </w:r>
            <w:r w:rsidRPr="00BA1C98">
              <w:rPr>
                <w:rFonts w:cs="Arial"/>
                <w:szCs w:val="18"/>
              </w:rPr>
              <w:t>emory table</w:t>
            </w:r>
            <w:r>
              <w:rPr>
                <w:rFonts w:cs="Arial"/>
                <w:szCs w:val="18"/>
              </w:rPr>
              <w:t xml:space="preserve"> is invalid</w:t>
            </w:r>
            <w:r w:rsidR="000130C5">
              <w:rPr>
                <w:rFonts w:cs="Arial"/>
                <w:szCs w:val="18"/>
              </w:rPr>
              <w:t xml:space="preserve"> in post </w:t>
            </w:r>
            <w:proofErr w:type="spellStart"/>
            <w:r w:rsidR="000130C5">
              <w:rPr>
                <w:rFonts w:cs="Arial"/>
                <w:szCs w:val="18"/>
              </w:rPr>
              <w:t>init</w:t>
            </w:r>
            <w:proofErr w:type="spellEnd"/>
            <w:r w:rsidR="000130C5">
              <w:rPr>
                <w:rFonts w:cs="Arial"/>
                <w:szCs w:val="18"/>
              </w:rPr>
              <w:t xml:space="preserve"> processing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0E03E3" w:rsidRPr="00B54EB4" w14:paraId="15D019CD" w14:textId="77777777" w:rsidTr="00E70244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DA5283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9C51F1" w14:textId="40A502A5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XA_API_FATAL_INVALID_CMD_TYPE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00692F" w14:textId="11573ADF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 w:rsidR="000A3FF5">
              <w:rPr>
                <w:rFonts w:cs="Arial"/>
                <w:szCs w:val="18"/>
              </w:rPr>
              <w:t>.</w:t>
            </w:r>
          </w:p>
        </w:tc>
      </w:tr>
      <w:tr w:rsidR="00E70244" w:rsidRPr="00B54EB4" w14:paraId="4058F284" w14:textId="77777777" w:rsidTr="00E70244">
        <w:trPr>
          <w:trHeight w:val="144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71F426A" w14:textId="77777777" w:rsidR="00E70244" w:rsidRPr="00B54EB4" w:rsidRDefault="00E70244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54394EE" w14:textId="5BC1D535" w:rsidR="00E70244" w:rsidRPr="00B54EB4" w:rsidRDefault="00E70244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E70244">
              <w:rPr>
                <w:rFonts w:cs="Arial"/>
                <w:szCs w:val="18"/>
              </w:rPr>
              <w:t>XA_EQZ_EXEC_FATAL_STATE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CB53FAF" w14:textId="635A0723" w:rsidR="00E70244" w:rsidRPr="00B54EB4" w:rsidRDefault="00E70244" w:rsidP="00E7024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Scratch, persistent, input</w:t>
            </w:r>
            <w:proofErr w:type="gramStart"/>
            <w:r>
              <w:rPr>
                <w:rFonts w:cs="Arial"/>
                <w:szCs w:val="18"/>
              </w:rPr>
              <w:t>,</w:t>
            </w:r>
            <w:proofErr w:type="gramEnd"/>
            <w:r>
              <w:rPr>
                <w:rFonts w:cs="Arial"/>
                <w:szCs w:val="18"/>
              </w:rPr>
              <w:t xml:space="preserve"> output memory are invalid in </w:t>
            </w:r>
            <w:proofErr w:type="spellStart"/>
            <w:r>
              <w:rPr>
                <w:rFonts w:cs="Arial"/>
                <w:szCs w:val="18"/>
              </w:rPr>
              <w:t>init</w:t>
            </w:r>
            <w:proofErr w:type="spellEnd"/>
            <w:r>
              <w:rPr>
                <w:rFonts w:cs="Arial"/>
                <w:szCs w:val="18"/>
              </w:rPr>
              <w:t xml:space="preserve"> process.</w:t>
            </w:r>
          </w:p>
        </w:tc>
      </w:tr>
      <w:tr w:rsidR="000E03E3" w:rsidRPr="00B54EB4" w14:paraId="4E723461" w14:textId="77777777" w:rsidTr="00E70244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5A8BE9A" w14:textId="77777777" w:rsidR="000E03E3" w:rsidRPr="00B54EB4" w:rsidRDefault="000E03E3" w:rsidP="00E70244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5A4D896" w14:textId="2D624AA6" w:rsidR="000E03E3" w:rsidRPr="00B54EB4" w:rsidRDefault="00B2250D" w:rsidP="00E70244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0E03E3" w:rsidRPr="00B54EB4">
              <w:rPr>
                <w:rFonts w:cs="Arial"/>
                <w:sz w:val="18"/>
                <w:szCs w:val="18"/>
              </w:rPr>
              <w:t>_init</w:t>
            </w:r>
            <w:proofErr w:type="spellEnd"/>
            <w:r w:rsidR="000E03E3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61EF7718" w14:textId="2092C3D9" w:rsidR="000E03E3" w:rsidRPr="00B54EB4" w:rsidRDefault="00DC2986" w:rsidP="00E70244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0A3FF5">
              <w:rPr>
                <w:rFonts w:cs="Arial"/>
                <w:sz w:val="18"/>
                <w:szCs w:val="18"/>
              </w:rPr>
              <w:t>.</w:t>
            </w:r>
          </w:p>
          <w:p w14:paraId="0491F764" w14:textId="1FAEB1A5" w:rsidR="00DC2986" w:rsidRPr="00B54EB4" w:rsidRDefault="00DC2986" w:rsidP="00E70244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0A3FF5">
              <w:rPr>
                <w:rFonts w:cs="Arial"/>
                <w:sz w:val="18"/>
                <w:szCs w:val="18"/>
              </w:rPr>
              <w:t>.</w:t>
            </w:r>
          </w:p>
          <w:p w14:paraId="3015C6A3" w14:textId="58FEE612" w:rsidR="00DC2986" w:rsidRPr="00B54EB4" w:rsidRDefault="00DC2986" w:rsidP="00E70244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Process particular type (pre </w:t>
            </w:r>
            <w:proofErr w:type="spellStart"/>
            <w:r w:rsidRPr="00B54EB4">
              <w:rPr>
                <w:rFonts w:cs="Arial"/>
                <w:sz w:val="18"/>
                <w:szCs w:val="18"/>
              </w:rPr>
              <w:t>config</w:t>
            </w:r>
            <w:proofErr w:type="spellEnd"/>
            <w:r w:rsidRPr="00B54EB4">
              <w:rPr>
                <w:rFonts w:cs="Arial"/>
                <w:sz w:val="18"/>
                <w:szCs w:val="18"/>
              </w:rPr>
              <w:t xml:space="preserve"> </w:t>
            </w:r>
            <w:proofErr w:type="spellStart"/>
            <w:r w:rsidRPr="00B54EB4">
              <w:rPr>
                <w:rFonts w:cs="Arial"/>
                <w:sz w:val="18"/>
                <w:szCs w:val="18"/>
              </w:rPr>
              <w:t>params</w:t>
            </w:r>
            <w:proofErr w:type="spellEnd"/>
            <w:r w:rsidRPr="00B54EB4">
              <w:rPr>
                <w:rFonts w:cs="Arial"/>
                <w:sz w:val="18"/>
                <w:szCs w:val="18"/>
              </w:rPr>
              <w:t xml:space="preserve">, </w:t>
            </w:r>
            <w:proofErr w:type="spellStart"/>
            <w:r w:rsidRPr="00B54EB4">
              <w:rPr>
                <w:rFonts w:cs="Arial"/>
                <w:sz w:val="18"/>
                <w:szCs w:val="18"/>
              </w:rPr>
              <w:t>init</w:t>
            </w:r>
            <w:proofErr w:type="spellEnd"/>
            <w:r w:rsidRPr="00B54EB4">
              <w:rPr>
                <w:rFonts w:cs="Arial"/>
                <w:sz w:val="18"/>
                <w:szCs w:val="18"/>
              </w:rPr>
              <w:t xml:space="preserve"> API post </w:t>
            </w:r>
            <w:proofErr w:type="spellStart"/>
            <w:r w:rsidRPr="00B54EB4">
              <w:rPr>
                <w:rFonts w:cs="Arial"/>
                <w:sz w:val="18"/>
                <w:szCs w:val="18"/>
              </w:rPr>
              <w:t>config</w:t>
            </w:r>
            <w:proofErr w:type="spellEnd"/>
            <w:r w:rsidRPr="00B54EB4">
              <w:rPr>
                <w:rFonts w:cs="Arial"/>
                <w:sz w:val="18"/>
                <w:szCs w:val="18"/>
              </w:rPr>
              <w:t xml:space="preserve"> </w:t>
            </w:r>
            <w:proofErr w:type="spellStart"/>
            <w:r w:rsidRPr="00B54EB4">
              <w:rPr>
                <w:rFonts w:cs="Arial"/>
                <w:sz w:val="18"/>
                <w:szCs w:val="18"/>
              </w:rPr>
              <w:t>params</w:t>
            </w:r>
            <w:proofErr w:type="spellEnd"/>
            <w:r w:rsidRPr="00B54EB4">
              <w:rPr>
                <w:rFonts w:cs="Arial"/>
                <w:sz w:val="18"/>
                <w:szCs w:val="18"/>
              </w:rPr>
              <w:t xml:space="preserve">, </w:t>
            </w:r>
            <w:proofErr w:type="spellStart"/>
            <w:r w:rsidRPr="00B54EB4">
              <w:rPr>
                <w:rFonts w:cs="Arial"/>
                <w:sz w:val="18"/>
                <w:szCs w:val="18"/>
              </w:rPr>
              <w:t>init</w:t>
            </w:r>
            <w:proofErr w:type="spellEnd"/>
            <w:r w:rsidRPr="00B54EB4">
              <w:rPr>
                <w:rFonts w:cs="Arial"/>
                <w:sz w:val="18"/>
                <w:szCs w:val="18"/>
              </w:rPr>
              <w:t xml:space="preserve"> process, </w:t>
            </w:r>
            <w:proofErr w:type="spellStart"/>
            <w:r w:rsidRPr="00B54EB4">
              <w:rPr>
                <w:rFonts w:cs="Arial"/>
                <w:sz w:val="18"/>
                <w:szCs w:val="18"/>
              </w:rPr>
              <w:t>init</w:t>
            </w:r>
            <w:proofErr w:type="spellEnd"/>
            <w:r w:rsidRPr="00B54EB4">
              <w:rPr>
                <w:rFonts w:cs="Arial"/>
                <w:sz w:val="18"/>
                <w:szCs w:val="18"/>
              </w:rPr>
              <w:t xml:space="preserve"> done query)</w:t>
            </w:r>
            <w:r w:rsidR="000A3FF5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720B7FD0" w14:textId="3476D5EA" w:rsidR="00271667" w:rsidRDefault="00271667" w:rsidP="00271667">
      <w:pPr>
        <w:pStyle w:val="RefIDs"/>
      </w:pPr>
      <w:r>
        <w:t xml:space="preserve">[Covers: </w:t>
      </w:r>
      <w:r w:rsidR="00CD67E0">
        <w:t>FD_PLG_EQZ_003, FD_PLG_EQZ_004, FD_PLG_EQZ_005, FD_PLG_EQZ_006</w:t>
      </w:r>
      <w:r>
        <w:t>]</w:t>
      </w:r>
    </w:p>
    <w:p w14:paraId="0E504CED" w14:textId="77777777" w:rsidR="000E03E3" w:rsidRPr="00271667" w:rsidRDefault="000E03E3" w:rsidP="00860689">
      <w:pPr>
        <w:spacing w:after="120" w:line="240" w:lineRule="auto"/>
        <w:rPr>
          <w:rFonts w:cs="Arial"/>
          <w:lang w:val="en-GB"/>
        </w:rPr>
      </w:pPr>
    </w:p>
    <w:p w14:paraId="39A3D1DA" w14:textId="77777777" w:rsidR="000E03E3" w:rsidRPr="00B54EB4" w:rsidRDefault="000E03E3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5C02AECE" wp14:editId="6E7415A3">
            <wp:extent cx="6206167" cy="644094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167" cy="6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8B4E" w14:textId="4A30C878" w:rsidR="00C0569C" w:rsidRPr="00B54EB4" w:rsidRDefault="000E03E3" w:rsidP="001D22C9">
      <w:pPr>
        <w:pStyle w:val="Caption"/>
        <w:spacing w:after="120"/>
        <w:jc w:val="center"/>
        <w:rPr>
          <w:rFonts w:cs="Arial"/>
        </w:rPr>
      </w:pPr>
      <w:bookmarkStart w:id="53" w:name="_Toc528676311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8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DC2986" w:rsidRPr="00B54EB4">
        <w:rPr>
          <w:rFonts w:cs="Arial"/>
        </w:rPr>
        <w:t>_init</w:t>
      </w:r>
      <w:proofErr w:type="spellEnd"/>
      <w:r w:rsidR="00DC2986" w:rsidRPr="00B54EB4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3"/>
    </w:p>
    <w:p w14:paraId="36831AC9" w14:textId="77777777" w:rsidR="00C0569C" w:rsidRPr="00B54EB4" w:rsidRDefault="00C0569C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54B32E83" wp14:editId="2F2DEB4B">
            <wp:extent cx="2921330" cy="372199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254" cy="37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4F8E" w14:textId="1D6661B9" w:rsidR="0090168D" w:rsidRPr="00B54EB4" w:rsidRDefault="00C0569C" w:rsidP="001D22C9">
      <w:pPr>
        <w:pStyle w:val="Caption"/>
        <w:spacing w:after="120"/>
        <w:jc w:val="center"/>
        <w:rPr>
          <w:rFonts w:cs="Arial"/>
        </w:rPr>
      </w:pPr>
      <w:bookmarkStart w:id="54" w:name="_Toc528676312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9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_init</w:t>
      </w:r>
      <w:proofErr w:type="spellEnd"/>
      <w:r w:rsidRPr="00B54EB4">
        <w:rPr>
          <w:rFonts w:cs="Arial"/>
        </w:rPr>
        <w:t xml:space="preserve"> (A) flowchart</w:t>
      </w:r>
      <w:bookmarkEnd w:id="54"/>
    </w:p>
    <w:p w14:paraId="1A03D8A9" w14:textId="77777777" w:rsidR="00C0569C" w:rsidRPr="00B54EB4" w:rsidRDefault="00C0569C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096776CA" wp14:editId="03BE4C97">
            <wp:extent cx="4231539" cy="4216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460" cy="42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7513" w14:textId="47E3C9ED" w:rsidR="0056698B" w:rsidRPr="00B54EB4" w:rsidRDefault="00C0569C" w:rsidP="00860689">
      <w:pPr>
        <w:pStyle w:val="Caption"/>
        <w:spacing w:after="120"/>
        <w:jc w:val="center"/>
        <w:rPr>
          <w:rFonts w:cs="Arial"/>
        </w:rPr>
      </w:pPr>
      <w:bookmarkStart w:id="55" w:name="_Toc528676313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10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_init</w:t>
      </w:r>
      <w:proofErr w:type="spellEnd"/>
      <w:r w:rsidRPr="00B54EB4">
        <w:rPr>
          <w:rFonts w:cs="Arial"/>
        </w:rPr>
        <w:t xml:space="preserve"> (B) flowchart</w:t>
      </w:r>
      <w:bookmarkEnd w:id="55"/>
    </w:p>
    <w:p w14:paraId="48B80596" w14:textId="77777777" w:rsidR="0056698B" w:rsidRPr="00B54EB4" w:rsidRDefault="0056698B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63FBA667" wp14:editId="311A71DC">
            <wp:extent cx="4465122" cy="5003264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938" cy="50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0751" w14:textId="4BA7BF37" w:rsidR="0090168D" w:rsidRPr="00B54EB4" w:rsidRDefault="0056698B" w:rsidP="00B07F92">
      <w:pPr>
        <w:pStyle w:val="Caption"/>
        <w:spacing w:after="120"/>
        <w:jc w:val="center"/>
        <w:rPr>
          <w:rFonts w:cs="Arial"/>
        </w:rPr>
      </w:pPr>
      <w:bookmarkStart w:id="56" w:name="_Toc528676314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11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_init</w:t>
      </w:r>
      <w:proofErr w:type="spellEnd"/>
      <w:r w:rsidRPr="00B54EB4">
        <w:rPr>
          <w:rFonts w:cs="Arial"/>
        </w:rPr>
        <w:t xml:space="preserve"> (</w:t>
      </w:r>
      <w:r w:rsidR="00770B9E" w:rsidRPr="00B54EB4">
        <w:rPr>
          <w:rFonts w:cs="Arial"/>
        </w:rPr>
        <w:t>C</w:t>
      </w:r>
      <w:r w:rsidRPr="00B54EB4">
        <w:rPr>
          <w:rFonts w:cs="Arial"/>
        </w:rPr>
        <w:t>) flowchart</w:t>
      </w:r>
      <w:bookmarkEnd w:id="56"/>
    </w:p>
    <w:p w14:paraId="1FD21C4D" w14:textId="77777777" w:rsidR="00B2640B" w:rsidRPr="00B54EB4" w:rsidRDefault="00B2640B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0E4FE7E8" wp14:editId="2C98804E">
            <wp:extent cx="3981976" cy="352833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976" cy="35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A349" w14:textId="6C491AE1" w:rsidR="00EA68F0" w:rsidRDefault="00B2640B" w:rsidP="00B07F92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57" w:name="_Toc528676315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12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_init</w:t>
      </w:r>
      <w:proofErr w:type="spellEnd"/>
      <w:r w:rsidRPr="00B54EB4">
        <w:rPr>
          <w:rFonts w:cs="Arial"/>
        </w:rPr>
        <w:t xml:space="preserve"> (</w:t>
      </w:r>
      <w:r w:rsidR="0095320B" w:rsidRPr="00B54EB4">
        <w:rPr>
          <w:rFonts w:cs="Arial"/>
        </w:rPr>
        <w:t>D</w:t>
      </w:r>
      <w:r w:rsidRPr="00B54EB4">
        <w:rPr>
          <w:rFonts w:cs="Arial"/>
        </w:rPr>
        <w:t>) flowchart</w:t>
      </w:r>
      <w:bookmarkEnd w:id="57"/>
      <w:r w:rsidR="00EA68F0">
        <w:rPr>
          <w:rFonts w:cs="Arial"/>
        </w:rPr>
        <w:br w:type="page"/>
      </w:r>
    </w:p>
    <w:p w14:paraId="31DDFDE4" w14:textId="4D04EB6E" w:rsidR="00B2640B" w:rsidRDefault="00B2250D" w:rsidP="00860689">
      <w:pPr>
        <w:pStyle w:val="Heading4"/>
        <w:spacing w:after="120" w:line="240" w:lineRule="auto"/>
        <w:rPr>
          <w:rFonts w:cs="Arial"/>
        </w:rPr>
      </w:pPr>
      <w:bookmarkStart w:id="58" w:name="_Toc528676287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B2640B" w:rsidRPr="00B54EB4">
        <w:rPr>
          <w:rFonts w:cs="Arial"/>
        </w:rPr>
        <w:t>_get_memtabs_size</w:t>
      </w:r>
      <w:bookmarkEnd w:id="58"/>
      <w:proofErr w:type="spellEnd"/>
    </w:p>
    <w:p w14:paraId="3AE45804" w14:textId="1A2AD8F6" w:rsidR="00B606E1" w:rsidRPr="00B606E1" w:rsidRDefault="00B606E1" w:rsidP="00B606E1">
      <w:pPr>
        <w:pStyle w:val="ReqID"/>
      </w:pPr>
      <w:r>
        <w:t>DD_PLG_EQZ_01_009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B2640B" w:rsidRPr="00B54EB4" w14:paraId="49F9452D" w14:textId="77777777" w:rsidTr="0029790B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684746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F8312D5" w14:textId="629B419F" w:rsidR="00B2640B" w:rsidRPr="00B54EB4" w:rsidRDefault="00B2640B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</w:t>
            </w:r>
            <w:proofErr w:type="spellStart"/>
            <w:r w:rsidRPr="00B54EB4">
              <w:t>XA_ERRORCODE</w:t>
            </w:r>
            <w:proofErr w:type="spellEnd"/>
            <w:r w:rsidRPr="00B54EB4"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Pr="00B54EB4">
              <w:t>_get_memtabs_size</w:t>
            </w:r>
            <w:proofErr w:type="spellEnd"/>
            <w:r w:rsidRPr="00B54EB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Pr="00B54EB4">
              <w:t xml:space="preserve">, </w:t>
            </w:r>
          </w:p>
          <w:p w14:paraId="12765D62" w14:textId="34AE6F6B" w:rsidR="00B2640B" w:rsidRPr="00B54EB4" w:rsidRDefault="00B2640B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</w:t>
            </w:r>
            <w:r w:rsidR="00BB343D">
              <w:t xml:space="preserve">                          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 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61E93092" w14:textId="3BEC93BE" w:rsidR="00B2640B" w:rsidRPr="00B54EB4" w:rsidRDefault="00B2640B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</w:t>
            </w:r>
            <w:r w:rsidR="00BB343D">
              <w:t xml:space="preserve">                          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  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B2640B" w:rsidRPr="00B54EB4" w14:paraId="5A9FD12A" w14:textId="77777777" w:rsidTr="0029790B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ADFBE03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4898427" w14:textId="0324D555" w:rsidR="00B2640B" w:rsidRPr="00B54EB4" w:rsidRDefault="00CB684A" w:rsidP="00CB684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B684A">
              <w:rPr>
                <w:rFonts w:cs="Arial"/>
                <w:color w:val="000000"/>
                <w:sz w:val="18"/>
                <w:szCs w:val="18"/>
              </w:rPr>
              <w:t>is used</w:t>
            </w:r>
            <w:proofErr w:type="gramEnd"/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to obtain the size of the table used to hold memory blocks. These blocks required for the equalizer operation. The API returns the total size of the required table.</w:t>
            </w:r>
          </w:p>
        </w:tc>
      </w:tr>
      <w:tr w:rsidR="00B2640B" w:rsidRPr="00B54EB4" w14:paraId="4A6C7A50" w14:textId="77777777" w:rsidTr="0029790B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2821FB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AC7F56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A9DE853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6E68913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5257E56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B2640B" w:rsidRPr="00B54EB4" w14:paraId="305A133A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E9D3D6F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14A9428" w14:textId="18036DB0" w:rsidR="00B2640B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28B4A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657AB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9E2764" w14:textId="112E65B8" w:rsidR="00B2640B" w:rsidRPr="00B54EB4" w:rsidRDefault="00B2640B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436FFAAB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A06121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5BAE649" w14:textId="2CBB027E" w:rsidR="00B2640B" w:rsidRPr="00B54EB4" w:rsidRDefault="00F958B7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15A4F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24FBB" w14:textId="01AD332B" w:rsidR="00B2640B" w:rsidRPr="00B54EB4" w:rsidRDefault="00D27C3F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099A45" w14:textId="05483945" w:rsidR="00B2640B" w:rsidRPr="00B54EB4" w:rsidRDefault="00B2640B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of sub-command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32299DC7" w14:textId="77777777" w:rsidTr="0029790B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9F05567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4091DBE" w14:textId="68A654D5" w:rsidR="00B2640B" w:rsidRPr="00B54EB4" w:rsidRDefault="00F958B7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6ED3E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60F3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FC4D2D" w14:textId="3537DCA5" w:rsidR="00B2640B" w:rsidRPr="00B54EB4" w:rsidRDefault="003A7A99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memory size variable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653B8860" w14:textId="77777777" w:rsidTr="0029790B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1969A63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9AD7932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0F339A" w14:textId="2AA1942F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0E6DACE4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EBC2E9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A13E08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202921" w14:textId="4F6B2FD6" w:rsidR="00B2640B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FE1E89">
              <w:rPr>
                <w:rFonts w:cs="Arial"/>
                <w:szCs w:val="18"/>
              </w:rPr>
              <w:t>.</w:t>
            </w:r>
          </w:p>
          <w:p w14:paraId="46D5AD7F" w14:textId="201A616E" w:rsidR="00673090" w:rsidRPr="00B54EB4" w:rsidRDefault="0067309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proofErr w:type="gramStart"/>
            <w:r w:rsidRPr="00B54EB4">
              <w:rPr>
                <w:rFonts w:cs="Arial"/>
                <w:szCs w:val="18"/>
              </w:rPr>
              <w:t>pv_value</w:t>
            </w:r>
            <w:proofErr w:type="spellEnd"/>
            <w:proofErr w:type="gramEnd"/>
            <w:r w:rsidRPr="00B54EB4">
              <w:rPr>
                <w:rFonts w:cs="Arial"/>
                <w:szCs w:val="18"/>
              </w:rPr>
              <w:t xml:space="preserve">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7C46616D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08E72CF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3D729B9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684C5D" w14:textId="154FB009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560E5D70" w14:textId="77777777" w:rsidTr="008D362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314840A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51A4DC6" w14:textId="0B819D73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_CONFIG_FATAL_STATE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D266C1C" w14:textId="2EED88F4" w:rsidR="00B2640B" w:rsidRPr="00B54EB4" w:rsidRDefault="00B13CE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3A7A99" w:rsidRPr="00B54EB4">
              <w:rPr>
                <w:rFonts w:cs="Arial"/>
                <w:szCs w:val="18"/>
              </w:rPr>
              <w:t>has not pre-</w:t>
            </w:r>
            <w:proofErr w:type="spellStart"/>
            <w:r w:rsidR="003A7A99" w:rsidRPr="00B54EB4">
              <w:rPr>
                <w:rFonts w:cs="Arial"/>
                <w:szCs w:val="18"/>
              </w:rPr>
              <w:t>init</w:t>
            </w:r>
            <w:proofErr w:type="spellEnd"/>
            <w:r w:rsidR="003A7A99" w:rsidRPr="00B54EB4">
              <w:rPr>
                <w:rFonts w:cs="Arial"/>
                <w:szCs w:val="18"/>
              </w:rPr>
              <w:t xml:space="preserve"> yet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B2640B" w:rsidRPr="00B54EB4" w14:paraId="645B8062" w14:textId="77777777" w:rsidTr="00EC53A8">
        <w:trPr>
          <w:trHeight w:val="1200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F7AE425" w14:textId="77777777" w:rsidR="00B2640B" w:rsidRPr="00B54EB4" w:rsidRDefault="00B2640B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88F3A7B" w14:textId="41E73541" w:rsidR="00B2640B" w:rsidRPr="00B54EB4" w:rsidRDefault="00B2250D" w:rsidP="0086068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3A7A99" w:rsidRPr="00B54EB4">
              <w:rPr>
                <w:rFonts w:cs="Arial"/>
                <w:sz w:val="18"/>
                <w:szCs w:val="18"/>
              </w:rPr>
              <w:t>_get_memtabs_size</w:t>
            </w:r>
            <w:proofErr w:type="spellEnd"/>
            <w:r w:rsidR="003A7A99" w:rsidRPr="00B54EB4">
              <w:rPr>
                <w:rFonts w:cs="Arial"/>
                <w:sz w:val="18"/>
                <w:szCs w:val="18"/>
              </w:rPr>
              <w:t xml:space="preserve"> </w:t>
            </w:r>
            <w:r w:rsidR="00B2640B" w:rsidRPr="00B54EB4">
              <w:rPr>
                <w:rFonts w:cs="Arial"/>
                <w:sz w:val="18"/>
                <w:szCs w:val="18"/>
              </w:rPr>
              <w:t>command processing:</w:t>
            </w:r>
          </w:p>
          <w:p w14:paraId="69C34EC2" w14:textId="576CD90F" w:rsidR="00B2640B" w:rsidRPr="00B54EB4" w:rsidRDefault="00B2640B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  <w:p w14:paraId="04B14CA9" w14:textId="41577FF7" w:rsidR="00B2640B" w:rsidRPr="00B54EB4" w:rsidRDefault="00B2640B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  <w:p w14:paraId="1EF29FBF" w14:textId="0AADD48E" w:rsidR="005D0B4C" w:rsidRPr="00B54EB4" w:rsidRDefault="005D0B4C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B07F92">
              <w:rPr>
                <w:rFonts w:cs="Arial"/>
                <w:sz w:val="18"/>
                <w:szCs w:val="18"/>
              </w:rPr>
              <w:t>e</w:t>
            </w:r>
            <w:r w:rsidR="00B13CE9">
              <w:rPr>
                <w:rFonts w:cs="Arial"/>
                <w:sz w:val="18"/>
                <w:szCs w:val="18"/>
              </w:rPr>
              <w:t>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pre-initialized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  <w:p w14:paraId="20D69D41" w14:textId="78D23EB5" w:rsidR="00B2640B" w:rsidRPr="00B54EB4" w:rsidRDefault="003A7A99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Get size of the memory table of plugin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0B6EA9BC" w14:textId="1E84ECB9" w:rsidR="00B2640B" w:rsidRPr="00B54EB4" w:rsidRDefault="00AE3BB7" w:rsidP="00AE3BB7">
      <w:pPr>
        <w:pStyle w:val="RefIDs"/>
      </w:pPr>
      <w:r>
        <w:t xml:space="preserve">[Covers: </w:t>
      </w:r>
      <w:r w:rsidR="00222193">
        <w:t>FD_PLG_EQZ_017</w:t>
      </w:r>
      <w:r>
        <w:t>]</w:t>
      </w:r>
    </w:p>
    <w:p w14:paraId="2F7246A6" w14:textId="77777777" w:rsidR="00B2640B" w:rsidRPr="00B54EB4" w:rsidRDefault="00B2640B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65ED1199" wp14:editId="2BE6C451">
            <wp:extent cx="5059383" cy="4323284"/>
            <wp:effectExtent l="0" t="0" r="825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732" cy="43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FD1B" w14:textId="734593E8" w:rsidR="005D0B4C" w:rsidRPr="00B54EB4" w:rsidRDefault="00B2640B" w:rsidP="00B07F92">
      <w:pPr>
        <w:pStyle w:val="Caption"/>
        <w:spacing w:after="120"/>
        <w:jc w:val="center"/>
        <w:rPr>
          <w:rFonts w:cs="Arial"/>
        </w:rPr>
      </w:pPr>
      <w:bookmarkStart w:id="59" w:name="_Toc528676316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13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5D0B4C" w:rsidRPr="00B54EB4">
        <w:rPr>
          <w:rFonts w:cs="Arial"/>
        </w:rPr>
        <w:t>_get_memtabs_size</w:t>
      </w:r>
      <w:proofErr w:type="spellEnd"/>
      <w:r w:rsidR="005D0B4C" w:rsidRPr="00B54EB4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9"/>
      <w:r w:rsidR="005D0B4C" w:rsidRPr="00B54EB4">
        <w:rPr>
          <w:rFonts w:cs="Arial"/>
        </w:rPr>
        <w:br w:type="page"/>
      </w:r>
    </w:p>
    <w:p w14:paraId="11A8D3B3" w14:textId="3ACBE112" w:rsidR="005D0B4C" w:rsidRDefault="00B2250D" w:rsidP="00860689">
      <w:pPr>
        <w:pStyle w:val="Heading4"/>
        <w:spacing w:after="120" w:line="240" w:lineRule="auto"/>
        <w:rPr>
          <w:rFonts w:cs="Arial"/>
        </w:rPr>
      </w:pPr>
      <w:bookmarkStart w:id="60" w:name="_Toc528676288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5D0B4C" w:rsidRPr="00B54EB4">
        <w:rPr>
          <w:rFonts w:cs="Arial"/>
        </w:rPr>
        <w:t>_set_memtabs_ptr</w:t>
      </w:r>
      <w:bookmarkEnd w:id="60"/>
      <w:proofErr w:type="spellEnd"/>
    </w:p>
    <w:p w14:paraId="25E92EED" w14:textId="5605484C" w:rsidR="008550DB" w:rsidRPr="008550DB" w:rsidRDefault="008550DB" w:rsidP="008550DB">
      <w:pPr>
        <w:pStyle w:val="ReqID"/>
      </w:pPr>
      <w:r>
        <w:t>DD_PLG_EQZ_01_010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5D0B4C" w:rsidRPr="00B54EB4" w14:paraId="16A4C139" w14:textId="77777777" w:rsidTr="0029790B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4CE263D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39DAC14" w14:textId="7391C168" w:rsidR="005D0B4C" w:rsidRPr="00B54EB4" w:rsidRDefault="005D0B4C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</w:t>
            </w:r>
            <w:proofErr w:type="spellStart"/>
            <w:r w:rsidRPr="00B54EB4">
              <w:t>XA_E</w:t>
            </w:r>
            <w:r w:rsidR="005D2EB3">
              <w:t>RRORCODE</w:t>
            </w:r>
            <w:proofErr w:type="spellEnd"/>
            <w:r w:rsidRPr="00B54EB4"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Pr="00B54EB4">
              <w:t>_set_memtabs_ptr</w:t>
            </w:r>
            <w:proofErr w:type="spellEnd"/>
            <w:r w:rsidRPr="00B54EB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Pr="00B54EB4">
              <w:t xml:space="preserve">, </w:t>
            </w:r>
          </w:p>
          <w:p w14:paraId="12DF64C5" w14:textId="01F7F14D" w:rsidR="005D0B4C" w:rsidRPr="00B54EB4" w:rsidRDefault="005D0B4C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</w:t>
            </w:r>
            <w:r w:rsidR="005D2EB3">
              <w:t xml:space="preserve">                          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   </w:t>
            </w:r>
            <w:r w:rsidR="00A42F58" w:rsidRPr="00B54EB4">
              <w:t xml:space="preserve">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1F298374" w14:textId="015AEF39" w:rsidR="005D0B4C" w:rsidRPr="00B54EB4" w:rsidRDefault="005D0B4C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</w:t>
            </w:r>
            <w:r w:rsidR="005D2EB3">
              <w:t xml:space="preserve">                          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   </w:t>
            </w:r>
            <w:r w:rsidR="00A42F58" w:rsidRPr="00B54EB4">
              <w:t xml:space="preserve">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5D0B4C" w:rsidRPr="00B54EB4" w14:paraId="27743273" w14:textId="77777777" w:rsidTr="0029790B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9957781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6167ADD" w14:textId="5443E9AB" w:rsidR="005D0B4C" w:rsidRPr="00B54EB4" w:rsidRDefault="00CB684A" w:rsidP="00CB684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B684A">
              <w:rPr>
                <w:rFonts w:cs="Arial"/>
                <w:color w:val="000000"/>
                <w:sz w:val="18"/>
                <w:szCs w:val="18"/>
              </w:rPr>
              <w:t>is used</w:t>
            </w:r>
            <w:proofErr w:type="gramEnd"/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to set the memory structure pointer to the allocated value.</w:t>
            </w:r>
          </w:p>
        </w:tc>
      </w:tr>
      <w:tr w:rsidR="005D0B4C" w:rsidRPr="00B54EB4" w14:paraId="176DF470" w14:textId="77777777" w:rsidTr="0029790B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C0282A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9D1AA8C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88AE26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58DDA38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DF97E44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5D0B4C" w:rsidRPr="00B54EB4" w14:paraId="1CB36FEB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047185E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27ECA60" w14:textId="7EB0FD7B" w:rsidR="005D0B4C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6CB60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4D726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CEAC44" w14:textId="1EA09308" w:rsidR="005D0B4C" w:rsidRPr="00B54EB4" w:rsidRDefault="005D0B4C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EC53A8">
              <w:rPr>
                <w:rFonts w:cs="Arial"/>
                <w:szCs w:val="18"/>
              </w:rPr>
              <w:t>.</w:t>
            </w:r>
          </w:p>
        </w:tc>
      </w:tr>
      <w:tr w:rsidR="005D0B4C" w:rsidRPr="00B54EB4" w14:paraId="4E686D2C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AD93B3A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C1E407" w14:textId="1FA6317E" w:rsidR="005D0B4C" w:rsidRPr="00B54EB4" w:rsidRDefault="005D2EB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5D715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901BF" w14:textId="035561B6" w:rsidR="005D0B4C" w:rsidRPr="00B54EB4" w:rsidRDefault="00D27C3F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34A9F2" w14:textId="197805A5" w:rsidR="005D0B4C" w:rsidRPr="00B54EB4" w:rsidRDefault="005D0B4C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of sub-command</w:t>
            </w:r>
            <w:r w:rsidR="00EC53A8">
              <w:rPr>
                <w:rFonts w:cs="Arial"/>
                <w:szCs w:val="18"/>
              </w:rPr>
              <w:t>.</w:t>
            </w:r>
          </w:p>
        </w:tc>
      </w:tr>
      <w:tr w:rsidR="005D0B4C" w:rsidRPr="00B54EB4" w14:paraId="0131709D" w14:textId="77777777" w:rsidTr="0029790B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7311D09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23392E6" w14:textId="451AC3BB" w:rsidR="005D0B4C" w:rsidRPr="00B54EB4" w:rsidRDefault="005D2EB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756FA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06AFF" w14:textId="6BDD4DCE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4578A1" w14:textId="5C80E8E0" w:rsidR="005D0B4C" w:rsidRPr="00B54EB4" w:rsidRDefault="005D0B4C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Memory table pointer</w:t>
            </w:r>
            <w:r w:rsidR="00EC53A8">
              <w:rPr>
                <w:rFonts w:cs="Arial"/>
                <w:szCs w:val="18"/>
              </w:rPr>
              <w:t>.</w:t>
            </w:r>
          </w:p>
        </w:tc>
      </w:tr>
      <w:tr w:rsidR="005D0B4C" w:rsidRPr="00B54EB4" w14:paraId="3B29C971" w14:textId="77777777" w:rsidTr="0029790B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0B9EC62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7AE5207" w14:textId="77777777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8DC775" w14:textId="07EC43C6" w:rsidR="005D0B4C" w:rsidRPr="00B54EB4" w:rsidRDefault="005D0B4C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C35F60" w:rsidRPr="00B54EB4" w14:paraId="7EB4B6E9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21CA25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454BBF8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B6624B" w14:textId="49AB4A57" w:rsidR="00C35F60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>
              <w:rPr>
                <w:rFonts w:cs="Arial"/>
                <w:szCs w:val="18"/>
              </w:rPr>
              <w:t>.</w:t>
            </w:r>
          </w:p>
          <w:p w14:paraId="61BBDA5B" w14:textId="43326A64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proofErr w:type="gramStart"/>
            <w:r w:rsidRPr="00B54EB4">
              <w:rPr>
                <w:rFonts w:cs="Arial"/>
                <w:szCs w:val="18"/>
              </w:rPr>
              <w:t>pv_value</w:t>
            </w:r>
            <w:proofErr w:type="spellEnd"/>
            <w:proofErr w:type="gramEnd"/>
            <w:r w:rsidRPr="00B54EB4">
              <w:rPr>
                <w:rFonts w:cs="Arial"/>
                <w:szCs w:val="18"/>
              </w:rPr>
              <w:t xml:space="preserve">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C35F60" w:rsidRPr="00B54EB4" w14:paraId="5778F0B7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5DA1163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9D9EFD6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D2BBBC" w14:textId="41B528ED" w:rsidR="00C35F60" w:rsidRPr="00B54EB4" w:rsidRDefault="00C35F60" w:rsidP="00B07F92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r w:rsidR="00B07F92">
              <w:rPr>
                <w:rFonts w:cs="Arial"/>
                <w:szCs w:val="18"/>
              </w:rPr>
              <w:t>or</w:t>
            </w:r>
            <w:r w:rsidR="005D2EB3">
              <w:rPr>
                <w:rFonts w:cs="Arial"/>
                <w:szCs w:val="18"/>
              </w:rPr>
              <w:t xml:space="preserve"> </w:t>
            </w:r>
            <w:proofErr w:type="spellStart"/>
            <w:r w:rsidR="005D2EB3">
              <w:rPr>
                <w:rFonts w:cs="Arial"/>
                <w:szCs w:val="18"/>
              </w:rPr>
              <w:t>pv_value</w:t>
            </w:r>
            <w:proofErr w:type="spellEnd"/>
            <w:r w:rsidR="005D2EB3">
              <w:rPr>
                <w:rFonts w:cs="Arial"/>
                <w:szCs w:val="18"/>
              </w:rPr>
              <w:t xml:space="preserve"> </w:t>
            </w:r>
            <w:proofErr w:type="gramStart"/>
            <w:r w:rsidR="005D2EB3">
              <w:rPr>
                <w:rFonts w:cs="Arial"/>
                <w:szCs w:val="18"/>
              </w:rPr>
              <w:t>are</w:t>
            </w:r>
            <w:r w:rsidRPr="00B54EB4">
              <w:rPr>
                <w:rFonts w:cs="Arial"/>
                <w:szCs w:val="18"/>
              </w:rPr>
              <w:t xml:space="preserve">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 bytes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C35F60" w:rsidRPr="00B54EB4" w14:paraId="2B83E294" w14:textId="77777777" w:rsidTr="008D362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5B77904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AAA74CD" w14:textId="461FCC2D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_CONFIG_FATAL_STATE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4FE151" w14:textId="68A849D3" w:rsidR="00C35F60" w:rsidRPr="00B54EB4" w:rsidRDefault="00B13CE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C35F60" w:rsidRPr="00B54EB4">
              <w:rPr>
                <w:rFonts w:cs="Arial"/>
                <w:szCs w:val="18"/>
              </w:rPr>
              <w:t>has not pre-</w:t>
            </w:r>
            <w:proofErr w:type="spellStart"/>
            <w:r w:rsidR="00C35F60" w:rsidRPr="00B54EB4">
              <w:rPr>
                <w:rFonts w:cs="Arial"/>
                <w:szCs w:val="18"/>
              </w:rPr>
              <w:t>init</w:t>
            </w:r>
            <w:proofErr w:type="spellEnd"/>
            <w:r w:rsidR="00C35F60" w:rsidRPr="00B54EB4">
              <w:rPr>
                <w:rFonts w:cs="Arial"/>
                <w:szCs w:val="18"/>
              </w:rPr>
              <w:t xml:space="preserve"> yet</w:t>
            </w:r>
            <w:r w:rsidR="001D22C9">
              <w:rPr>
                <w:rFonts w:cs="Arial"/>
                <w:szCs w:val="18"/>
              </w:rPr>
              <w:t>.</w:t>
            </w:r>
          </w:p>
        </w:tc>
      </w:tr>
      <w:tr w:rsidR="00C35F60" w:rsidRPr="00B54EB4" w14:paraId="5A5D8EE4" w14:textId="77777777" w:rsidTr="0029790B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D980EDF" w14:textId="77777777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D7F6950" w14:textId="17F0749E" w:rsidR="00C35F60" w:rsidRPr="00B54EB4" w:rsidRDefault="00B2250D" w:rsidP="0086068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C35F60" w:rsidRPr="00B54EB4">
              <w:rPr>
                <w:rFonts w:cs="Arial"/>
                <w:sz w:val="18"/>
                <w:szCs w:val="18"/>
              </w:rPr>
              <w:t>_set_memtabs_ptr</w:t>
            </w:r>
            <w:proofErr w:type="spellEnd"/>
            <w:r w:rsidR="00C35F60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2BF7F5E9" w14:textId="2131DB57" w:rsidR="00C35F60" w:rsidRPr="00B54EB4" w:rsidRDefault="00C35F60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gramStart"/>
            <w:r w:rsidRPr="00B54EB4">
              <w:rPr>
                <w:rFonts w:cs="Arial"/>
                <w:sz w:val="18"/>
                <w:szCs w:val="18"/>
              </w:rPr>
              <w:t>Check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API structure </w:t>
            </w:r>
            <w:r w:rsidR="005D2EB3">
              <w:rPr>
                <w:rFonts w:cs="Arial"/>
                <w:sz w:val="18"/>
                <w:szCs w:val="18"/>
              </w:rPr>
              <w:t xml:space="preserve">and </w:t>
            </w:r>
            <w:proofErr w:type="spellStart"/>
            <w:r w:rsidR="005D2EB3">
              <w:rPr>
                <w:rFonts w:cs="Arial"/>
                <w:sz w:val="18"/>
                <w:szCs w:val="18"/>
              </w:rPr>
              <w:t>pv_value</w:t>
            </w:r>
            <w:proofErr w:type="spellEnd"/>
            <w:r w:rsidR="005D2EB3">
              <w:rPr>
                <w:rFonts w:cs="Arial"/>
                <w:sz w:val="18"/>
                <w:szCs w:val="18"/>
              </w:rPr>
              <w:t xml:space="preserve"> are</w:t>
            </w:r>
            <w:r w:rsidRPr="00B54EB4">
              <w:rPr>
                <w:rFonts w:cs="Arial"/>
                <w:sz w:val="18"/>
                <w:szCs w:val="18"/>
              </w:rPr>
              <w:t xml:space="preserve"> valid</w:t>
            </w:r>
            <w:r w:rsidR="00EC53A8">
              <w:rPr>
                <w:rFonts w:cs="Arial"/>
                <w:sz w:val="18"/>
                <w:szCs w:val="18"/>
              </w:rPr>
              <w:t>.</w:t>
            </w:r>
          </w:p>
          <w:p w14:paraId="62A1A8EF" w14:textId="014F3284" w:rsidR="00C35F60" w:rsidRPr="00B54EB4" w:rsidRDefault="00C35F60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gramStart"/>
            <w:r w:rsidRPr="00B54EB4">
              <w:rPr>
                <w:rFonts w:cs="Arial"/>
                <w:sz w:val="18"/>
                <w:szCs w:val="18"/>
              </w:rPr>
              <w:t>Check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API structure</w:t>
            </w:r>
            <w:r w:rsidR="005D2EB3">
              <w:rPr>
                <w:rFonts w:cs="Arial"/>
                <w:sz w:val="18"/>
                <w:szCs w:val="18"/>
              </w:rPr>
              <w:t xml:space="preserve"> and </w:t>
            </w:r>
            <w:proofErr w:type="spellStart"/>
            <w:r w:rsidR="005D2EB3">
              <w:rPr>
                <w:rFonts w:cs="Arial"/>
                <w:sz w:val="18"/>
                <w:szCs w:val="18"/>
              </w:rPr>
              <w:t>pv_value</w:t>
            </w:r>
            <w:proofErr w:type="spellEnd"/>
            <w:r w:rsidR="005D2EB3">
              <w:rPr>
                <w:rFonts w:cs="Arial"/>
                <w:sz w:val="18"/>
                <w:szCs w:val="18"/>
              </w:rPr>
              <w:t xml:space="preserve"> are</w:t>
            </w:r>
            <w:r w:rsidRPr="00B54EB4">
              <w:rPr>
                <w:rFonts w:cs="Arial"/>
                <w:sz w:val="18"/>
                <w:szCs w:val="18"/>
              </w:rPr>
              <w:t xml:space="preserve"> aligned to 4 bytes</w:t>
            </w:r>
            <w:r w:rsidR="00EC53A8">
              <w:rPr>
                <w:rFonts w:cs="Arial"/>
                <w:sz w:val="18"/>
                <w:szCs w:val="18"/>
              </w:rPr>
              <w:t>.</w:t>
            </w:r>
          </w:p>
          <w:p w14:paraId="4064EA57" w14:textId="72A651B1" w:rsidR="00C35F60" w:rsidRPr="00B54EB4" w:rsidRDefault="00C35F60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B07F92">
              <w:rPr>
                <w:rFonts w:cs="Arial"/>
                <w:sz w:val="18"/>
                <w:szCs w:val="18"/>
              </w:rPr>
              <w:t>e</w:t>
            </w:r>
            <w:r w:rsidR="00B13CE9">
              <w:rPr>
                <w:rFonts w:cs="Arial"/>
                <w:sz w:val="18"/>
                <w:szCs w:val="18"/>
              </w:rPr>
              <w:t>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pre-initialized</w:t>
            </w:r>
            <w:r w:rsidR="00EC53A8">
              <w:rPr>
                <w:rFonts w:cs="Arial"/>
                <w:sz w:val="18"/>
                <w:szCs w:val="18"/>
              </w:rPr>
              <w:t>.</w:t>
            </w:r>
          </w:p>
          <w:p w14:paraId="5234C634" w14:textId="77777777" w:rsidR="00C35F60" w:rsidRDefault="00C35F60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Set memory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tables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pointer</w:t>
            </w:r>
            <w:r w:rsidR="00EC53A8">
              <w:rPr>
                <w:rFonts w:cs="Arial"/>
                <w:sz w:val="18"/>
                <w:szCs w:val="18"/>
              </w:rPr>
              <w:t>.</w:t>
            </w:r>
          </w:p>
          <w:p w14:paraId="6EDAC8FD" w14:textId="599D1E4D" w:rsidR="00CB684A" w:rsidRPr="00B54EB4" w:rsidRDefault="00CB684A" w:rsidP="00CB684A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</w:t>
            </w:r>
            <w:r w:rsidRPr="00CB684A">
              <w:rPr>
                <w:rFonts w:cs="Arial"/>
                <w:sz w:val="18"/>
                <w:szCs w:val="18"/>
              </w:rPr>
              <w:t xml:space="preserve">ark </w:t>
            </w:r>
            <w:proofErr w:type="spellStart"/>
            <w:r w:rsidRPr="00CB684A">
              <w:rPr>
                <w:rFonts w:cs="Arial"/>
                <w:sz w:val="18"/>
                <w:szCs w:val="18"/>
              </w:rPr>
              <w:t>memtabs</w:t>
            </w:r>
            <w:proofErr w:type="spellEnd"/>
            <w:r w:rsidRPr="00CB684A">
              <w:rPr>
                <w:rFonts w:cs="Arial"/>
                <w:sz w:val="18"/>
                <w:szCs w:val="18"/>
              </w:rPr>
              <w:t xml:space="preserve"> step </w:t>
            </w:r>
            <w:proofErr w:type="gramStart"/>
            <w:r w:rsidRPr="00CB684A">
              <w:rPr>
                <w:rFonts w:cs="Arial"/>
                <w:sz w:val="18"/>
                <w:szCs w:val="18"/>
              </w:rPr>
              <w:t>is done</w:t>
            </w:r>
            <w:proofErr w:type="gramEnd"/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523F99C4" w14:textId="42FC7143" w:rsidR="005D0B4C" w:rsidRPr="00B54EB4" w:rsidRDefault="007B2E71" w:rsidP="007B2E71">
      <w:pPr>
        <w:pStyle w:val="RefIDs"/>
      </w:pPr>
      <w:r>
        <w:lastRenderedPageBreak/>
        <w:t xml:space="preserve">[Covers: </w:t>
      </w:r>
      <w:r w:rsidR="004902F9">
        <w:t>FD_PLG_EQZ_018</w:t>
      </w:r>
      <w:r>
        <w:t>]</w:t>
      </w:r>
    </w:p>
    <w:p w14:paraId="6CFAE558" w14:textId="77777777" w:rsidR="005D0B4C" w:rsidRPr="00B54EB4" w:rsidRDefault="005D0B4C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99E1694" wp14:editId="44FC63FB">
            <wp:extent cx="5556883" cy="6903315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3" cy="69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832E" w14:textId="0835451E" w:rsidR="00C35F60" w:rsidRDefault="005D0B4C" w:rsidP="00B07F92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61" w:name="_Toc528676317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14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_set_memtabs_ptr</w:t>
      </w:r>
      <w:proofErr w:type="spellEnd"/>
      <w:r w:rsidRPr="00B54EB4">
        <w:rPr>
          <w:rFonts w:cs="Arial"/>
        </w:rPr>
        <w:t xml:space="preserve"> flowchart</w:t>
      </w:r>
      <w:bookmarkEnd w:id="61"/>
      <w:r w:rsidR="00C35F60">
        <w:rPr>
          <w:rFonts w:cs="Arial"/>
        </w:rPr>
        <w:br w:type="page"/>
      </w:r>
    </w:p>
    <w:p w14:paraId="6440FF4E" w14:textId="48F84B01" w:rsidR="008D3622" w:rsidRDefault="00B2250D" w:rsidP="00860689">
      <w:pPr>
        <w:pStyle w:val="Heading4"/>
        <w:spacing w:after="120" w:line="240" w:lineRule="auto"/>
        <w:rPr>
          <w:rFonts w:cs="Arial"/>
        </w:rPr>
      </w:pPr>
      <w:bookmarkStart w:id="62" w:name="_Toc528676289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8D3622" w:rsidRPr="00B54EB4">
        <w:rPr>
          <w:rFonts w:cs="Arial"/>
        </w:rPr>
        <w:t>_get_n_memtabs</w:t>
      </w:r>
      <w:bookmarkEnd w:id="62"/>
      <w:proofErr w:type="spellEnd"/>
    </w:p>
    <w:p w14:paraId="7BE8A643" w14:textId="300B9108" w:rsidR="00D728E1" w:rsidRPr="00D728E1" w:rsidRDefault="00D728E1" w:rsidP="00D728E1">
      <w:pPr>
        <w:pStyle w:val="ReqID"/>
      </w:pPr>
      <w:r>
        <w:t>DD_PLG_EQZ_01_011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8D3622" w:rsidRPr="00B54EB4" w14:paraId="270C95F5" w14:textId="77777777" w:rsidTr="00C22C36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8F477A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FB5DBA1" w14:textId="09AECA29" w:rsidR="008D3622" w:rsidRPr="00B54EB4" w:rsidRDefault="006263A9" w:rsidP="00C22C36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static </w:t>
            </w:r>
            <w:proofErr w:type="spellStart"/>
            <w:r>
              <w:t>XA_ERRORCODE</w:t>
            </w:r>
            <w:proofErr w:type="spellEnd"/>
            <w:r>
              <w:t xml:space="preserve">  </w:t>
            </w:r>
            <w:proofErr w:type="spellStart"/>
            <w:r w:rsidR="00B2250D">
              <w:t>xa_rel</w:t>
            </w:r>
            <w:r w:rsidR="00B13CE9">
              <w:t>eqz</w:t>
            </w:r>
            <w:r w:rsidR="008D3622" w:rsidRPr="00B54EB4">
              <w:t>_get_n_memtabs</w:t>
            </w:r>
            <w:proofErr w:type="spellEnd"/>
            <w:r w:rsidR="008D3622" w:rsidRPr="00B54EB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="008D3622" w:rsidRPr="00B54EB4">
              <w:t xml:space="preserve">, </w:t>
            </w:r>
          </w:p>
          <w:p w14:paraId="4EB76DD4" w14:textId="6D7C59D6" w:rsidR="008D3622" w:rsidRPr="00B54EB4" w:rsidRDefault="008D3622" w:rsidP="00C22C36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</w:t>
            </w:r>
            <w:r w:rsidR="00C22C36">
              <w:t xml:space="preserve">                          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 </w:t>
            </w:r>
            <w:r w:rsidR="00EC53A8">
              <w:t xml:space="preserve"> </w:t>
            </w:r>
            <w:r w:rsidRPr="00B54EB4">
              <w:t xml:space="preserve">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6DFD3CA6" w14:textId="1B517F5D" w:rsidR="008D3622" w:rsidRPr="00B54EB4" w:rsidRDefault="008D3622" w:rsidP="00C22C36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</w:t>
            </w:r>
            <w:r w:rsidR="00C22C36">
              <w:t xml:space="preserve">        </w:t>
            </w:r>
            <w:r w:rsidR="00F958B7">
              <w:t xml:space="preserve">        </w:t>
            </w:r>
            <w:r w:rsidR="00C22C36">
              <w:t xml:space="preserve">           </w:t>
            </w:r>
            <w:r w:rsidRPr="00B54EB4">
              <w:t xml:space="preserve">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  </w:t>
            </w:r>
            <w:r w:rsidR="00EC53A8">
              <w:t xml:space="preserve"> </w:t>
            </w:r>
            <w:r w:rsidRPr="00B54EB4">
              <w:t xml:space="preserve">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8D3622" w:rsidRPr="00B54EB4" w14:paraId="432AB0E3" w14:textId="77777777" w:rsidTr="00C22C36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8E18FFA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05D3798" w14:textId="43AEE62C" w:rsidR="008D3622" w:rsidRPr="00B54EB4" w:rsidRDefault="00CB684A" w:rsidP="00CB684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CB684A">
              <w:rPr>
                <w:rFonts w:cs="Arial"/>
                <w:color w:val="000000"/>
                <w:sz w:val="18"/>
                <w:szCs w:val="18"/>
              </w:rPr>
              <w:t>is used</w:t>
            </w:r>
            <w:proofErr w:type="gramEnd"/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to obtain the number of memory blocks the equalizer needs. This value </w:t>
            </w:r>
            <w:proofErr w:type="gramStart"/>
            <w:r w:rsidRPr="00CB684A">
              <w:rPr>
                <w:rFonts w:cs="Arial"/>
                <w:color w:val="000000"/>
                <w:sz w:val="18"/>
                <w:szCs w:val="18"/>
              </w:rPr>
              <w:t>is used</w:t>
            </w:r>
            <w:proofErr w:type="gramEnd"/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as the iteration counter for the allocation of the memory blocks. A pointer to each memory block </w:t>
            </w:r>
            <w:proofErr w:type="gramStart"/>
            <w:r w:rsidRPr="00CB684A">
              <w:rPr>
                <w:rFonts w:cs="Arial"/>
                <w:color w:val="000000"/>
                <w:sz w:val="18"/>
                <w:szCs w:val="18"/>
              </w:rPr>
              <w:t>will be placed</w:t>
            </w:r>
            <w:proofErr w:type="gramEnd"/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in the previously allocated memory tables.</w:t>
            </w:r>
          </w:p>
        </w:tc>
      </w:tr>
      <w:tr w:rsidR="008D3622" w:rsidRPr="00B54EB4" w14:paraId="55F4DBDA" w14:textId="77777777" w:rsidTr="00C22C36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7D0D93E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2B0521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708227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3DF0BB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D490941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8D3622" w:rsidRPr="00B54EB4" w14:paraId="2378CE57" w14:textId="77777777" w:rsidTr="00C22C36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A320D9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62FF8D3" w14:textId="05FB393C" w:rsidR="008D3622" w:rsidRPr="00B54EB4" w:rsidRDefault="002D2A5A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9A83E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3A73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972525" w14:textId="514745FE" w:rsidR="008D3622" w:rsidRPr="00B54EB4" w:rsidRDefault="008D3622" w:rsidP="00C22C3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10D7351C" w14:textId="77777777" w:rsidTr="00C22C36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C90A789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4781B00" w14:textId="5369C8F5" w:rsidR="008D3622" w:rsidRPr="00B54EB4" w:rsidRDefault="00F958B7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07597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BEA3D" w14:textId="6D39B768" w:rsidR="008D3622" w:rsidRPr="00B54EB4" w:rsidRDefault="00D27C3F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75EB78" w14:textId="06F79E05" w:rsidR="008D3622" w:rsidRPr="00B54EB4" w:rsidRDefault="008D3622" w:rsidP="00C22C3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of sub-command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30D7187A" w14:textId="77777777" w:rsidTr="00C22C36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B1D36D5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ACD640B" w14:textId="36C860A6" w:rsidR="008D3622" w:rsidRPr="00B54EB4" w:rsidRDefault="00F958B7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3CB98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58A3" w14:textId="7CD3ABA0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235DEC" w14:textId="04BEB998" w:rsidR="008D3622" w:rsidRPr="00B54EB4" w:rsidRDefault="00C22C36" w:rsidP="00C22C3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C22C36">
              <w:rPr>
                <w:rFonts w:cs="Arial"/>
                <w:szCs w:val="18"/>
              </w:rPr>
              <w:t xml:space="preserve">Pointer to variable of number of memory buffers required to </w:t>
            </w:r>
            <w:proofErr w:type="gramStart"/>
            <w:r w:rsidRPr="00C22C36">
              <w:rPr>
                <w:rFonts w:cs="Arial"/>
                <w:szCs w:val="18"/>
              </w:rPr>
              <w:t>be allocated</w:t>
            </w:r>
            <w:proofErr w:type="gramEnd"/>
            <w:r w:rsidR="00567725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67634A6B" w14:textId="77777777" w:rsidTr="00C22C36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D2CFD2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7B7A6A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140727" w14:textId="32E58BAC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FE1E8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699B8274" w14:textId="77777777" w:rsidTr="00C22C36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72AD03F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083F7DF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21ACFE" w14:textId="778A23E5" w:rsidR="008D3622" w:rsidRDefault="008D3622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FE1E89">
              <w:rPr>
                <w:rFonts w:cs="Arial"/>
                <w:szCs w:val="18"/>
              </w:rPr>
              <w:t>.</w:t>
            </w:r>
          </w:p>
          <w:p w14:paraId="11C910F0" w14:textId="720E6AD8" w:rsidR="00C35F60" w:rsidRPr="00B54EB4" w:rsidRDefault="00C35F60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proofErr w:type="gramStart"/>
            <w:r w:rsidRPr="00B54EB4">
              <w:rPr>
                <w:rFonts w:cs="Arial"/>
                <w:szCs w:val="18"/>
              </w:rPr>
              <w:t>pv_value</w:t>
            </w:r>
            <w:proofErr w:type="spellEnd"/>
            <w:proofErr w:type="gramEnd"/>
            <w:r w:rsidRPr="00B54EB4">
              <w:rPr>
                <w:rFonts w:cs="Arial"/>
                <w:szCs w:val="18"/>
              </w:rPr>
              <w:t xml:space="preserve">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C22C36" w:rsidRPr="00B54EB4" w14:paraId="323557DD" w14:textId="77777777" w:rsidTr="00C22C36">
        <w:trPr>
          <w:trHeight w:val="144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E88FFC" w14:textId="77777777" w:rsidR="00C22C36" w:rsidRPr="00B54EB4" w:rsidRDefault="00C22C36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2DE862FB" w14:textId="77777777" w:rsidR="00C22C36" w:rsidRPr="00B54EB4" w:rsidRDefault="00C22C36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472A0602" w14:textId="32DC7BA9" w:rsidR="00C22C36" w:rsidRPr="00B54EB4" w:rsidRDefault="00C22C36" w:rsidP="00C22C3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60F1C4CA" w14:textId="77777777" w:rsidTr="00C22C36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FF7521F" w14:textId="77777777" w:rsidR="008D3622" w:rsidRPr="00B54EB4" w:rsidRDefault="008D3622" w:rsidP="00C22C3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E163D87" w14:textId="7720C2F6" w:rsidR="008D3622" w:rsidRPr="00B54EB4" w:rsidRDefault="00B2250D" w:rsidP="00C22C3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8D3622" w:rsidRPr="00B54EB4">
              <w:rPr>
                <w:rFonts w:cs="Arial"/>
                <w:sz w:val="18"/>
                <w:szCs w:val="18"/>
              </w:rPr>
              <w:t>_get_n_memtabs</w:t>
            </w:r>
            <w:proofErr w:type="spellEnd"/>
            <w:r w:rsidR="008D3622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06432024" w14:textId="1E883D05" w:rsidR="008D3622" w:rsidRPr="00B54EB4" w:rsidRDefault="008D3622" w:rsidP="00C22C3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gramStart"/>
            <w:r w:rsidRPr="00B54EB4">
              <w:rPr>
                <w:rFonts w:cs="Arial"/>
                <w:sz w:val="18"/>
                <w:szCs w:val="18"/>
              </w:rPr>
              <w:t>Check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API structure</w:t>
            </w:r>
            <w:r w:rsidR="00C22C36">
              <w:rPr>
                <w:rFonts w:cs="Arial"/>
                <w:sz w:val="18"/>
                <w:szCs w:val="18"/>
              </w:rPr>
              <w:t xml:space="preserve"> and </w:t>
            </w:r>
            <w:proofErr w:type="spellStart"/>
            <w:r w:rsidR="00C22C36">
              <w:rPr>
                <w:rFonts w:cs="Arial"/>
                <w:sz w:val="18"/>
                <w:szCs w:val="18"/>
              </w:rPr>
              <w:t>pv_value</w:t>
            </w:r>
            <w:proofErr w:type="spellEnd"/>
            <w:r w:rsidRPr="00B54EB4">
              <w:rPr>
                <w:rFonts w:cs="Arial"/>
                <w:sz w:val="18"/>
                <w:szCs w:val="18"/>
              </w:rPr>
              <w:t xml:space="preserve"> </w:t>
            </w:r>
            <w:r w:rsidR="00C22C36">
              <w:rPr>
                <w:rFonts w:cs="Arial"/>
                <w:sz w:val="18"/>
                <w:szCs w:val="18"/>
              </w:rPr>
              <w:t>are</w:t>
            </w:r>
            <w:r w:rsidRPr="00B54EB4">
              <w:rPr>
                <w:rFonts w:cs="Arial"/>
                <w:sz w:val="18"/>
                <w:szCs w:val="18"/>
              </w:rPr>
              <w:t xml:space="preserve"> valid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  <w:p w14:paraId="5834AC1D" w14:textId="535CDDCD" w:rsidR="008D3622" w:rsidRPr="00B54EB4" w:rsidRDefault="008D3622" w:rsidP="00C22C3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  <w:p w14:paraId="79C3A083" w14:textId="7A5AB92D" w:rsidR="008D3622" w:rsidRPr="00B54EB4" w:rsidRDefault="008D3622" w:rsidP="00C22C3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Get number of memory in plugin</w:t>
            </w:r>
            <w:r w:rsidR="00FE1E89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6175552" w14:textId="457C77CD" w:rsidR="008D3622" w:rsidRPr="00B54EB4" w:rsidRDefault="007768D1" w:rsidP="007768D1">
      <w:pPr>
        <w:pStyle w:val="RefIDs"/>
      </w:pPr>
      <w:r>
        <w:t xml:space="preserve">[Covers: </w:t>
      </w:r>
      <w:r w:rsidR="00124219">
        <w:t>FD_PLG_EQZ_019</w:t>
      </w:r>
      <w:r>
        <w:t>]</w:t>
      </w:r>
    </w:p>
    <w:p w14:paraId="3830FFC2" w14:textId="77777777" w:rsidR="008D3622" w:rsidRPr="00B54EB4" w:rsidRDefault="008D3622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3DFA2964" wp14:editId="3E365220">
            <wp:extent cx="4879898" cy="423355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36" cy="42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58BD" w14:textId="3E21F47A" w:rsidR="00CB684A" w:rsidRPr="00CB684A" w:rsidRDefault="008D3622" w:rsidP="00CB684A">
      <w:pPr>
        <w:pStyle w:val="Caption"/>
        <w:spacing w:after="120"/>
        <w:jc w:val="center"/>
      </w:pPr>
      <w:bookmarkStart w:id="63" w:name="_Toc528676318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15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_get_n_memtabs</w:t>
      </w:r>
      <w:proofErr w:type="spellEnd"/>
      <w:r w:rsidRPr="00B54EB4">
        <w:rPr>
          <w:rFonts w:cs="Arial"/>
        </w:rPr>
        <w:t xml:space="preserve"> flowchart</w:t>
      </w:r>
      <w:bookmarkEnd w:id="63"/>
      <w:r w:rsidR="0090168D" w:rsidRPr="00B54EB4">
        <w:br w:type="page"/>
      </w:r>
    </w:p>
    <w:p w14:paraId="1D8D202F" w14:textId="545934D1" w:rsidR="008D3622" w:rsidRDefault="00B2250D" w:rsidP="00CB684A">
      <w:pPr>
        <w:pStyle w:val="Heading4"/>
      </w:pPr>
      <w:bookmarkStart w:id="64" w:name="_Toc528676290"/>
      <w:proofErr w:type="spellStart"/>
      <w:r>
        <w:lastRenderedPageBreak/>
        <w:t>xa_rel</w:t>
      </w:r>
      <w:r w:rsidR="00B13CE9">
        <w:t>eqz</w:t>
      </w:r>
      <w:r w:rsidR="008D3622" w:rsidRPr="00B54EB4">
        <w:t>_get_mem_info_size</w:t>
      </w:r>
      <w:bookmarkEnd w:id="64"/>
      <w:proofErr w:type="spellEnd"/>
    </w:p>
    <w:p w14:paraId="443E5565" w14:textId="57F5E348" w:rsidR="0069365D" w:rsidRPr="0069365D" w:rsidRDefault="0069365D" w:rsidP="0069365D">
      <w:pPr>
        <w:pStyle w:val="ReqID"/>
      </w:pPr>
      <w:r>
        <w:t>DD_PLG_EQZ_01_012</w:t>
      </w:r>
    </w:p>
    <w:tbl>
      <w:tblPr>
        <w:tblpPr w:leftFromText="180" w:rightFromText="180" w:vertAnchor="text" w:horzAnchor="margin" w:tblpY="30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8D3622" w:rsidRPr="00B54EB4" w14:paraId="3C643AD0" w14:textId="77777777" w:rsidTr="0029790B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185E8D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3F018E6" w14:textId="197EB362" w:rsidR="008D3622" w:rsidRPr="00B54EB4" w:rsidRDefault="008D362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</w:t>
            </w:r>
            <w:proofErr w:type="spellStart"/>
            <w:r w:rsidRPr="00B54EB4">
              <w:t>XA_ERRORCODE</w:t>
            </w:r>
            <w:proofErr w:type="spellEnd"/>
            <w:r w:rsidRPr="00B54EB4"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="00107FC8" w:rsidRPr="00B54EB4">
              <w:t>_get_mem_info_size</w:t>
            </w:r>
            <w:proofErr w:type="spellEnd"/>
            <w:r w:rsidRPr="00B54EB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Pr="00B54EB4">
              <w:t xml:space="preserve">, </w:t>
            </w:r>
          </w:p>
          <w:p w14:paraId="4CF7E295" w14:textId="46043358" w:rsidR="008D3622" w:rsidRPr="00B54EB4" w:rsidRDefault="008D362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</w:t>
            </w:r>
            <w:r w:rsidR="00F958B7">
              <w:t xml:space="preserve">                           </w:t>
            </w:r>
            <w:r w:rsidRPr="00B54EB4">
              <w:t xml:space="preserve">                 </w:t>
            </w:r>
            <w:r w:rsidR="00107FC8" w:rsidRPr="00B54EB4">
              <w:t xml:space="preserve">  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 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5CBC3C5A" w14:textId="3683089C" w:rsidR="008D3622" w:rsidRPr="00B54EB4" w:rsidRDefault="008D362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</w:t>
            </w:r>
            <w:r w:rsidR="00F958B7">
              <w:t xml:space="preserve">                       </w:t>
            </w:r>
            <w:r w:rsidRPr="00B54EB4">
              <w:t xml:space="preserve">                  </w:t>
            </w:r>
            <w:r w:rsidR="00107FC8" w:rsidRPr="00B54EB4">
              <w:t xml:space="preserve">  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  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8D3622" w:rsidRPr="00B54EB4" w14:paraId="4E9D720C" w14:textId="77777777" w:rsidTr="0029790B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C31098A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047D404" w14:textId="516755A0" w:rsidR="008D3622" w:rsidRPr="00B54EB4" w:rsidRDefault="00CB684A" w:rsidP="00CB684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obtains the size of the memory type </w:t>
            </w:r>
            <w:proofErr w:type="gramStart"/>
            <w:r w:rsidRPr="00CB684A">
              <w:rPr>
                <w:rFonts w:cs="Arial"/>
                <w:color w:val="000000"/>
                <w:sz w:val="18"/>
                <w:szCs w:val="18"/>
              </w:rPr>
              <w:t>being referred</w:t>
            </w:r>
            <w:proofErr w:type="gramEnd"/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to by the index. The size in bytes </w:t>
            </w:r>
            <w:proofErr w:type="gramStart"/>
            <w:r w:rsidRPr="00CB684A">
              <w:rPr>
                <w:rFonts w:cs="Arial"/>
                <w:color w:val="000000"/>
                <w:sz w:val="18"/>
                <w:szCs w:val="18"/>
              </w:rPr>
              <w:t>is returned</w:t>
            </w:r>
            <w:proofErr w:type="gramEnd"/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in the variable pointed to by the final argument.</w:t>
            </w:r>
          </w:p>
        </w:tc>
      </w:tr>
      <w:tr w:rsidR="008D3622" w:rsidRPr="00B54EB4" w14:paraId="606B13C2" w14:textId="77777777" w:rsidTr="0029790B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92D12F9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13DA16B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46639DF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0C6FC19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CC22DFD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8D3622" w:rsidRPr="00B54EB4" w14:paraId="5BAAC476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6E1D2F2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663CBF" w14:textId="5B99485A" w:rsidR="008D3622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53306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3132B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3335FC" w14:textId="5963E0FE" w:rsidR="008D3622" w:rsidRPr="00B54EB4" w:rsidRDefault="008D3622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07967A7A" w14:textId="77777777" w:rsidTr="0029790B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3FBA62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4DE216F" w14:textId="19D86A0D" w:rsidR="008D3622" w:rsidRPr="00B54EB4" w:rsidRDefault="004E56D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58561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A9CDA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607970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Index of the memory</w:t>
            </w:r>
          </w:p>
          <w:p w14:paraId="621FC156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0 - Persistent Area</w:t>
            </w:r>
          </w:p>
          <w:p w14:paraId="7748DF9F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1 - Input Buffer</w:t>
            </w:r>
          </w:p>
          <w:p w14:paraId="41B7DFBB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2 - Output Buffer</w:t>
            </w:r>
          </w:p>
          <w:p w14:paraId="25F01D08" w14:textId="460EE445" w:rsidR="008D3622" w:rsidRPr="00B54EB4" w:rsidRDefault="00CB684A" w:rsidP="00CB684A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3 – Scratch Area</w:t>
            </w:r>
          </w:p>
        </w:tc>
      </w:tr>
      <w:tr w:rsidR="008D3622" w:rsidRPr="00B54EB4" w14:paraId="41EC9FD3" w14:textId="77777777" w:rsidTr="0029790B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2E54122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0092A4" w14:textId="17CD5100" w:rsidR="008D3622" w:rsidRPr="00B54EB4" w:rsidRDefault="004E56D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65686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22E50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7B8E2" w14:textId="7ECAAC5F" w:rsidR="008D3622" w:rsidRPr="00B54EB4" w:rsidRDefault="00107FC8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memory size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2C3223AE" w14:textId="77777777" w:rsidTr="0029790B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BC46CF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AF52EEB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15BE4C" w14:textId="6F2DAE5D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63FBF021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A8F9B49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2450787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83F619" w14:textId="66ECDDA3" w:rsidR="00C35F60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193E49">
              <w:rPr>
                <w:rFonts w:cs="Arial"/>
                <w:szCs w:val="18"/>
              </w:rPr>
              <w:t>.</w:t>
            </w:r>
          </w:p>
          <w:p w14:paraId="7D3E8EDF" w14:textId="5EC06F8A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proofErr w:type="gramStart"/>
            <w:r w:rsidRPr="00B54EB4">
              <w:rPr>
                <w:rFonts w:cs="Arial"/>
                <w:szCs w:val="18"/>
              </w:rPr>
              <w:t>pv_value</w:t>
            </w:r>
            <w:proofErr w:type="spellEnd"/>
            <w:proofErr w:type="gramEnd"/>
            <w:r w:rsidRPr="00B54EB4">
              <w:rPr>
                <w:rFonts w:cs="Arial"/>
                <w:szCs w:val="18"/>
              </w:rPr>
              <w:t xml:space="preserve">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2BFAEDAC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380A36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7ECACDC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B03556" w14:textId="5BB21894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2B2AC6" w:rsidRPr="00B54EB4" w14:paraId="7AD591EE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9D68E40" w14:textId="77777777" w:rsidR="002B2AC6" w:rsidRPr="00B54EB4" w:rsidRDefault="002B2AC6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71C0BE3" w14:textId="1ED91204" w:rsidR="002B2AC6" w:rsidRPr="00B54EB4" w:rsidRDefault="002B2AC6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XA_API_FATAL_INVALID_CMD_TYPE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A00C6C1" w14:textId="3F0EA3AB" w:rsidR="00C35F60" w:rsidRPr="00B54EB4" w:rsidRDefault="002B2AC6" w:rsidP="00FC7E0D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1DFFF309" w14:textId="77777777" w:rsidTr="0029790B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47CB99F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FE9F64E" w14:textId="18841BC9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_CONFIG_FATAL_STATE</w:t>
            </w:r>
            <w:proofErr w:type="spellEnd"/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D9AFD9A" w14:textId="5E76522D" w:rsidR="008D3622" w:rsidRPr="00B54EB4" w:rsidRDefault="00B13CE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8D3622" w:rsidRPr="00B54EB4">
              <w:rPr>
                <w:rFonts w:cs="Arial"/>
                <w:szCs w:val="18"/>
              </w:rPr>
              <w:t>has not post-</w:t>
            </w:r>
            <w:proofErr w:type="spellStart"/>
            <w:r w:rsidR="008D3622" w:rsidRPr="00B54EB4">
              <w:rPr>
                <w:rFonts w:cs="Arial"/>
                <w:szCs w:val="18"/>
              </w:rPr>
              <w:t>init</w:t>
            </w:r>
            <w:proofErr w:type="spellEnd"/>
            <w:r w:rsidR="008D3622" w:rsidRPr="00B54EB4">
              <w:rPr>
                <w:rFonts w:cs="Arial"/>
                <w:szCs w:val="18"/>
              </w:rPr>
              <w:t xml:space="preserve"> yet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8D3622" w:rsidRPr="00B54EB4" w14:paraId="700C29A4" w14:textId="77777777" w:rsidTr="0029790B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F1B5DEF" w14:textId="77777777" w:rsidR="008D3622" w:rsidRPr="00B54EB4" w:rsidRDefault="008D362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7EF8678" w14:textId="437F1FEB" w:rsidR="008D3622" w:rsidRPr="00B54EB4" w:rsidRDefault="005261BB" w:rsidP="005261B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 w:rsidRPr="005261BB"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Pr="005261BB">
              <w:rPr>
                <w:rFonts w:cs="Arial"/>
                <w:sz w:val="18"/>
                <w:szCs w:val="18"/>
              </w:rPr>
              <w:t>_get_mem_info_size</w:t>
            </w:r>
            <w:proofErr w:type="spellEnd"/>
            <w:r w:rsidR="008D3622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1B06921F" w14:textId="45288AFE" w:rsidR="008D3622" w:rsidRPr="00B54EB4" w:rsidRDefault="008D362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662071A5" w14:textId="2C48E0A8" w:rsidR="008D3622" w:rsidRPr="00B54EB4" w:rsidRDefault="008D362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05B4C49A" w14:textId="33349F29" w:rsidR="008D3622" w:rsidRPr="00B54EB4" w:rsidRDefault="008D362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B07F92">
              <w:rPr>
                <w:rFonts w:cs="Arial"/>
                <w:sz w:val="18"/>
                <w:szCs w:val="18"/>
              </w:rPr>
              <w:t>e</w:t>
            </w:r>
            <w:r w:rsidR="00B13CE9">
              <w:rPr>
                <w:rFonts w:cs="Arial"/>
                <w:sz w:val="18"/>
                <w:szCs w:val="18"/>
              </w:rPr>
              <w:t>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post-initialized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02E6EC84" w14:textId="3D18F385" w:rsidR="00107FC8" w:rsidRPr="00B54EB4" w:rsidRDefault="00107FC8" w:rsidP="00284DC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Get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 xml:space="preserve">memory buffer </w:t>
            </w:r>
            <w:r w:rsidR="00E84289">
              <w:rPr>
                <w:rFonts w:cs="Arial"/>
                <w:sz w:val="18"/>
                <w:szCs w:val="18"/>
              </w:rPr>
              <w:t xml:space="preserve">size </w:t>
            </w:r>
            <w:r w:rsidRPr="00B54EB4">
              <w:rPr>
                <w:rFonts w:cs="Arial"/>
                <w:sz w:val="18"/>
                <w:szCs w:val="18"/>
              </w:rPr>
              <w:t>base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on </w:t>
            </w:r>
            <w:proofErr w:type="spellStart"/>
            <w:r w:rsidR="00284DCE">
              <w:rPr>
                <w:rFonts w:cs="Arial"/>
                <w:sz w:val="18"/>
                <w:szCs w:val="18"/>
              </w:rPr>
              <w:t>i_idx</w:t>
            </w:r>
            <w:proofErr w:type="spellEnd"/>
            <w:r w:rsidR="00193E49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235D4FC7" w14:textId="29816676" w:rsidR="007768D1" w:rsidRPr="00B54EB4" w:rsidRDefault="007768D1" w:rsidP="007768D1">
      <w:pPr>
        <w:pStyle w:val="RefIDs"/>
      </w:pPr>
      <w:r>
        <w:t xml:space="preserve">[Covers: </w:t>
      </w:r>
      <w:r w:rsidR="00632D78">
        <w:t>FD_PLG_EQZ_020</w:t>
      </w:r>
      <w:r>
        <w:t>]</w:t>
      </w:r>
    </w:p>
    <w:p w14:paraId="1DA6606F" w14:textId="77777777" w:rsidR="008D3622" w:rsidRPr="00B54EB4" w:rsidRDefault="008D3622" w:rsidP="00860689">
      <w:pPr>
        <w:spacing w:after="120" w:line="240" w:lineRule="auto"/>
        <w:rPr>
          <w:rFonts w:cs="Arial"/>
        </w:rPr>
      </w:pPr>
    </w:p>
    <w:p w14:paraId="12CE4371" w14:textId="77777777" w:rsidR="008D3622" w:rsidRPr="00B54EB4" w:rsidRDefault="008D3622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62776BEE" wp14:editId="64CB6DC3">
            <wp:extent cx="6287877" cy="659771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877" cy="65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7F03" w14:textId="3B6D5DCC" w:rsidR="00882479" w:rsidRPr="00B54EB4" w:rsidRDefault="002B2AC6" w:rsidP="00CB684A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65" w:name="_Toc528676319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16</w:t>
      </w:r>
      <w:r w:rsidR="0029790B" w:rsidRPr="00B54EB4">
        <w:rPr>
          <w:rFonts w:cs="Arial"/>
          <w:noProof/>
        </w:rPr>
        <w:fldChar w:fldCharType="end"/>
      </w:r>
      <w:r w:rsidR="008D3622" w:rsidRPr="00B54EB4">
        <w:rPr>
          <w:rFonts w:cs="Arial"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_get_mem_info_size</w:t>
      </w:r>
      <w:proofErr w:type="spellEnd"/>
      <w:r w:rsidRPr="00B54EB4">
        <w:rPr>
          <w:rFonts w:cs="Arial"/>
        </w:rPr>
        <w:t xml:space="preserve"> </w:t>
      </w:r>
      <w:r w:rsidR="008D3622" w:rsidRPr="00B54EB4">
        <w:rPr>
          <w:rFonts w:cs="Arial"/>
        </w:rPr>
        <w:t>flowchart</w:t>
      </w:r>
      <w:bookmarkEnd w:id="65"/>
      <w:r w:rsidR="00882479" w:rsidRPr="00B54EB4">
        <w:rPr>
          <w:rFonts w:cs="Arial"/>
        </w:rPr>
        <w:br w:type="page"/>
      </w:r>
    </w:p>
    <w:p w14:paraId="1037EDA3" w14:textId="1FEBFA7C" w:rsidR="00D81D32" w:rsidRDefault="00B2250D" w:rsidP="00860689">
      <w:pPr>
        <w:pStyle w:val="Heading4"/>
        <w:spacing w:after="120" w:line="240" w:lineRule="auto"/>
        <w:rPr>
          <w:rFonts w:cs="Arial"/>
        </w:rPr>
      </w:pPr>
      <w:bookmarkStart w:id="66" w:name="_Toc528676291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D81D32" w:rsidRPr="00B54EB4">
        <w:rPr>
          <w:rFonts w:cs="Arial"/>
        </w:rPr>
        <w:t>_get_mem_info_alignment</w:t>
      </w:r>
      <w:bookmarkEnd w:id="66"/>
      <w:proofErr w:type="spellEnd"/>
    </w:p>
    <w:p w14:paraId="184D17C0" w14:textId="49FBC577" w:rsidR="00241234" w:rsidRPr="00241234" w:rsidRDefault="00241234" w:rsidP="00241234">
      <w:pPr>
        <w:pStyle w:val="ReqID"/>
      </w:pPr>
      <w:r>
        <w:t>DD_PLG_EQZ_01_013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D81D32" w:rsidRPr="00B54EB4" w14:paraId="2FB47614" w14:textId="77777777" w:rsidTr="00D81D32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A43053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1DEBD23" w14:textId="225E9B88" w:rsidR="00D81D32" w:rsidRPr="00B54EB4" w:rsidRDefault="00D81D3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</w:t>
            </w:r>
            <w:proofErr w:type="spellStart"/>
            <w:r w:rsidRPr="00B54EB4">
              <w:t>XA_ERRORCODE</w:t>
            </w:r>
            <w:proofErr w:type="spellEnd"/>
            <w:r w:rsidRPr="00B54EB4"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Pr="00B54EB4">
              <w:t>_get_mem_inf</w:t>
            </w:r>
            <w:r w:rsidR="00F958B7">
              <w:t>o_alignment</w:t>
            </w:r>
            <w:proofErr w:type="spellEnd"/>
            <w:r w:rsidRPr="00B54EB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Pr="00B54EB4">
              <w:t xml:space="preserve">, </w:t>
            </w:r>
          </w:p>
          <w:p w14:paraId="690AD183" w14:textId="2F671FA5" w:rsidR="00D81D32" w:rsidRPr="00B54EB4" w:rsidRDefault="00D81D3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    </w:t>
            </w:r>
            <w:r w:rsidR="00F958B7">
              <w:t xml:space="preserve">                       </w:t>
            </w:r>
            <w:r w:rsidR="000833D0">
              <w:t xml:space="preserve">   </w:t>
            </w:r>
            <w:r w:rsidRPr="00B54EB4">
              <w:t xml:space="preserve">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 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5F147AB6" w14:textId="0C5D65D1" w:rsidR="00D81D32" w:rsidRPr="00B54EB4" w:rsidRDefault="00D81D32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  </w:t>
            </w:r>
            <w:r w:rsidR="00F958B7">
              <w:t xml:space="preserve">                        </w:t>
            </w:r>
            <w:r w:rsidR="000833D0">
              <w:t xml:space="preserve">  </w:t>
            </w:r>
            <w:r w:rsidRPr="00B54EB4">
              <w:t xml:space="preserve">  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  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D81D32" w:rsidRPr="00B54EB4" w14:paraId="5C0F1889" w14:textId="77777777" w:rsidTr="00D81D32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922AE90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28FA73A" w14:textId="561AB0FC" w:rsidR="00D81D32" w:rsidRPr="00B54EB4" w:rsidRDefault="00CB684A" w:rsidP="00CB684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gets the alignment information of the memory-type referred to by the index. The alignment required in bytes </w:t>
            </w:r>
            <w:proofErr w:type="gramStart"/>
            <w:r w:rsidRPr="00CB684A">
              <w:rPr>
                <w:rFonts w:cs="Arial"/>
                <w:color w:val="000000"/>
                <w:sz w:val="18"/>
                <w:szCs w:val="18"/>
              </w:rPr>
              <w:t>is returned</w:t>
            </w:r>
            <w:proofErr w:type="gramEnd"/>
            <w:r w:rsidRPr="00CB684A">
              <w:rPr>
                <w:rFonts w:cs="Arial"/>
                <w:color w:val="000000"/>
                <w:sz w:val="18"/>
                <w:szCs w:val="18"/>
              </w:rPr>
              <w:t xml:space="preserve"> to the application.</w:t>
            </w:r>
          </w:p>
        </w:tc>
      </w:tr>
      <w:tr w:rsidR="00D81D32" w:rsidRPr="00B54EB4" w14:paraId="2E45A5BC" w14:textId="77777777" w:rsidTr="00D81D32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2D3004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97D7AE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639F9F6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93744B6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853B4A3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D81D32" w:rsidRPr="00B54EB4" w14:paraId="2F20D1A6" w14:textId="77777777" w:rsidTr="00D81D32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F3F2F1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9BBD2A0" w14:textId="2BE3A954" w:rsidR="00D81D32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447A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BDBEE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A10A9C" w14:textId="5C4D7F39" w:rsidR="00D81D32" w:rsidRPr="00B54EB4" w:rsidRDefault="00D81D32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3686EA62" w14:textId="77777777" w:rsidTr="00D81D32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9179204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8496C95" w14:textId="1426559A" w:rsidR="00D81D32" w:rsidRPr="00B54EB4" w:rsidRDefault="00F958B7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774C1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70E25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B24799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Index of the memory</w:t>
            </w:r>
          </w:p>
          <w:p w14:paraId="10718EC1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0 - Persistent Area</w:t>
            </w:r>
          </w:p>
          <w:p w14:paraId="6F7E3FA0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1 - Input Buffer</w:t>
            </w:r>
          </w:p>
          <w:p w14:paraId="595BE232" w14:textId="77777777" w:rsidR="00CB684A" w:rsidRPr="00CB684A" w:rsidRDefault="00CB684A" w:rsidP="00CB684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2 - Output Buffer</w:t>
            </w:r>
          </w:p>
          <w:p w14:paraId="42D66900" w14:textId="350188C8" w:rsidR="00D81D32" w:rsidRPr="00B54EB4" w:rsidRDefault="00CB684A" w:rsidP="00CB684A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CB684A">
              <w:rPr>
                <w:rFonts w:cs="Arial"/>
                <w:szCs w:val="18"/>
              </w:rPr>
              <w:t>3 – Scratch Area</w:t>
            </w:r>
          </w:p>
        </w:tc>
      </w:tr>
      <w:tr w:rsidR="00D81D32" w:rsidRPr="00B54EB4" w14:paraId="26A870D1" w14:textId="77777777" w:rsidTr="00D81D32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0DA9315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C497289" w14:textId="3D599057" w:rsidR="00D81D32" w:rsidRPr="00B54EB4" w:rsidRDefault="00F958B7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BA671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D317D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906CBE" w14:textId="05835C92" w:rsidR="00D81D32" w:rsidRPr="00B54EB4" w:rsidRDefault="000833D0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833D0">
              <w:rPr>
                <w:rFonts w:cs="Arial"/>
                <w:szCs w:val="18"/>
              </w:rPr>
              <w:t>Pointer to the alignment info variable</w:t>
            </w:r>
            <w:r w:rsidR="00567725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219A8129" w14:textId="77777777" w:rsidTr="00D81D32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FCD9D2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D3D033D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B20C9C" w14:textId="61DB22E3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3AE8208F" w14:textId="77777777" w:rsidTr="00D81D3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F59B61F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FAC8DE3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50E951" w14:textId="70214321" w:rsidR="00D81D32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API object </w:t>
            </w:r>
            <w:r w:rsidR="00D81D32" w:rsidRPr="00B54EB4">
              <w:rPr>
                <w:rFonts w:cs="Arial"/>
                <w:szCs w:val="18"/>
              </w:rPr>
              <w:t>is NULL</w:t>
            </w:r>
            <w:r w:rsidR="00193E49">
              <w:rPr>
                <w:rFonts w:cs="Arial"/>
                <w:szCs w:val="18"/>
              </w:rPr>
              <w:t>.</w:t>
            </w:r>
          </w:p>
          <w:p w14:paraId="49CC3A5F" w14:textId="2DAC66EE" w:rsidR="00C35F60" w:rsidRPr="00B54EB4" w:rsidRDefault="00C35F6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proofErr w:type="gramStart"/>
            <w:r w:rsidRPr="00B54EB4">
              <w:rPr>
                <w:rFonts w:cs="Arial"/>
                <w:szCs w:val="18"/>
              </w:rPr>
              <w:t>pv_value</w:t>
            </w:r>
            <w:proofErr w:type="spellEnd"/>
            <w:proofErr w:type="gramEnd"/>
            <w:r w:rsidRPr="00B54EB4">
              <w:rPr>
                <w:rFonts w:cs="Arial"/>
                <w:szCs w:val="18"/>
              </w:rPr>
              <w:t xml:space="preserve">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1704D7AC" w14:textId="77777777" w:rsidTr="00D81D3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635E3D0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C71A8EA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69C057" w14:textId="4281905F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2C0AFCF6" w14:textId="77777777" w:rsidTr="00D81D3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D2A3F2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EE8592D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XA_API_FATAL_INVALID_CMD_TYPE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B1DA27" w14:textId="1CA419E0" w:rsidR="00C35F60" w:rsidRPr="00B54EB4" w:rsidRDefault="00D81D32" w:rsidP="00EC53A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476D6835" w14:textId="77777777" w:rsidTr="00D81D32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C972755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DCCCA0A" w14:textId="110FC3E0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_CONFIG_FATAL_STATE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46F932A" w14:textId="787A5028" w:rsidR="00D81D32" w:rsidRPr="00B54EB4" w:rsidRDefault="00B13CE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D81D32" w:rsidRPr="00B54EB4">
              <w:rPr>
                <w:rFonts w:cs="Arial"/>
                <w:szCs w:val="18"/>
              </w:rPr>
              <w:t>has not post-</w:t>
            </w:r>
            <w:proofErr w:type="spellStart"/>
            <w:r w:rsidR="00D81D32" w:rsidRPr="00B54EB4">
              <w:rPr>
                <w:rFonts w:cs="Arial"/>
                <w:szCs w:val="18"/>
              </w:rPr>
              <w:t>init</w:t>
            </w:r>
            <w:proofErr w:type="spellEnd"/>
            <w:r w:rsidR="00D81D32" w:rsidRPr="00B54EB4">
              <w:rPr>
                <w:rFonts w:cs="Arial"/>
                <w:szCs w:val="18"/>
              </w:rPr>
              <w:t xml:space="preserve"> yet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D81D32" w:rsidRPr="00B54EB4" w14:paraId="74A4D681" w14:textId="77777777" w:rsidTr="00D81D32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B438AB3" w14:textId="77777777" w:rsidR="00D81D32" w:rsidRPr="00B54EB4" w:rsidRDefault="00D81D32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92CDFDF" w14:textId="6236E027" w:rsidR="00D81D32" w:rsidRPr="00B54EB4" w:rsidRDefault="00B2250D" w:rsidP="0086068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95320B" w:rsidRPr="00B54EB4">
              <w:rPr>
                <w:rFonts w:cs="Arial"/>
                <w:sz w:val="18"/>
                <w:szCs w:val="18"/>
              </w:rPr>
              <w:t>_get_mem_info_</w:t>
            </w:r>
            <w:r w:rsidR="00D81D32" w:rsidRPr="00B54EB4">
              <w:rPr>
                <w:rFonts w:cs="Arial"/>
                <w:sz w:val="18"/>
                <w:szCs w:val="18"/>
              </w:rPr>
              <w:t>alignment</w:t>
            </w:r>
            <w:proofErr w:type="spellEnd"/>
            <w:r w:rsidR="00D81D32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49956EF7" w14:textId="1FA0639E" w:rsidR="00D81D32" w:rsidRPr="00B54EB4" w:rsidRDefault="00D81D3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04CEC470" w14:textId="28603298" w:rsidR="00D81D32" w:rsidRPr="00B54EB4" w:rsidRDefault="00D81D3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0B52B3D7" w14:textId="5E2AD138" w:rsidR="00D81D32" w:rsidRPr="00B54EB4" w:rsidRDefault="00D81D32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B07F92">
              <w:rPr>
                <w:rFonts w:cs="Arial"/>
                <w:sz w:val="18"/>
                <w:szCs w:val="18"/>
              </w:rPr>
              <w:t>e</w:t>
            </w:r>
            <w:r w:rsidR="00B13CE9">
              <w:rPr>
                <w:rFonts w:cs="Arial"/>
                <w:sz w:val="18"/>
                <w:szCs w:val="18"/>
              </w:rPr>
              <w:t>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post-initialized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22A0247F" w14:textId="4C8DF8EE" w:rsidR="00D81D32" w:rsidRPr="00B54EB4" w:rsidRDefault="00D81D32" w:rsidP="00284DC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Get alignment information of the memory base on </w:t>
            </w:r>
            <w:proofErr w:type="spellStart"/>
            <w:r w:rsidR="00284DCE">
              <w:rPr>
                <w:rFonts w:cs="Arial"/>
                <w:sz w:val="18"/>
                <w:szCs w:val="18"/>
              </w:rPr>
              <w:t>i_idx</w:t>
            </w:r>
            <w:proofErr w:type="spellEnd"/>
            <w:r w:rsidR="00193E49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0A30ED5F" w14:textId="6F7C6583" w:rsidR="00D23E9D" w:rsidRPr="00B54EB4" w:rsidRDefault="00D23E9D" w:rsidP="00D23E9D">
      <w:pPr>
        <w:pStyle w:val="RefIDs"/>
      </w:pPr>
      <w:r>
        <w:t xml:space="preserve">[Covers: </w:t>
      </w:r>
      <w:r w:rsidR="00E6125F">
        <w:t>FD_PLG_EQZ_022</w:t>
      </w:r>
      <w:r>
        <w:t>]</w:t>
      </w:r>
    </w:p>
    <w:p w14:paraId="72C5FFCE" w14:textId="77777777" w:rsidR="00D81D32" w:rsidRPr="00B54EB4" w:rsidRDefault="00D81D32" w:rsidP="00860689">
      <w:pPr>
        <w:spacing w:after="120" w:line="240" w:lineRule="auto"/>
        <w:rPr>
          <w:rFonts w:cs="Arial"/>
        </w:rPr>
      </w:pPr>
    </w:p>
    <w:p w14:paraId="30F3863C" w14:textId="77777777" w:rsidR="00D81D32" w:rsidRPr="00B54EB4" w:rsidRDefault="00D81D32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62E71279" wp14:editId="3B51A0C0">
            <wp:extent cx="6516298" cy="71275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298" cy="71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1926" w14:textId="28BF4CC4" w:rsidR="00F76653" w:rsidRPr="00B54EB4" w:rsidRDefault="00D81D32" w:rsidP="00650631">
      <w:pPr>
        <w:pStyle w:val="Caption"/>
        <w:spacing w:after="120"/>
        <w:jc w:val="center"/>
        <w:rPr>
          <w:rFonts w:cs="Arial"/>
        </w:rPr>
      </w:pPr>
      <w:bookmarkStart w:id="67" w:name="_Toc528676320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17</w:t>
      </w:r>
      <w:r w:rsidRPr="00B54EB4">
        <w:rPr>
          <w:rFonts w:cs="Arial"/>
          <w:noProof/>
        </w:rPr>
        <w:fldChar w:fldCharType="end"/>
      </w:r>
      <w:r w:rsidR="005B01A6"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95320B" w:rsidRPr="00B54EB4">
        <w:rPr>
          <w:rFonts w:cs="Arial"/>
        </w:rPr>
        <w:t>_get_mem_info_</w:t>
      </w:r>
      <w:r w:rsidR="005B01A6" w:rsidRPr="00B54EB4">
        <w:rPr>
          <w:rFonts w:cs="Arial"/>
        </w:rPr>
        <w:t>alignment</w:t>
      </w:r>
      <w:proofErr w:type="spellEnd"/>
      <w:r w:rsidRPr="00B54EB4">
        <w:rPr>
          <w:rFonts w:cs="Arial"/>
        </w:rPr>
        <w:t xml:space="preserve"> flowchart</w:t>
      </w:r>
      <w:bookmarkEnd w:id="67"/>
      <w:r w:rsidR="00F76653" w:rsidRPr="00B54EB4">
        <w:rPr>
          <w:rFonts w:cs="Arial"/>
        </w:rPr>
        <w:br w:type="page"/>
      </w:r>
    </w:p>
    <w:p w14:paraId="0BD35F88" w14:textId="3CA6B3FE" w:rsidR="00F76653" w:rsidRDefault="00B2250D" w:rsidP="00860689">
      <w:pPr>
        <w:pStyle w:val="Heading4"/>
        <w:spacing w:after="120" w:line="240" w:lineRule="auto"/>
        <w:rPr>
          <w:rFonts w:cs="Arial"/>
        </w:rPr>
      </w:pPr>
      <w:bookmarkStart w:id="68" w:name="_Toc528676292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F76653" w:rsidRPr="00B54EB4">
        <w:rPr>
          <w:rFonts w:cs="Arial"/>
        </w:rPr>
        <w:t>_get_mem_info_type</w:t>
      </w:r>
      <w:bookmarkEnd w:id="68"/>
      <w:proofErr w:type="spellEnd"/>
    </w:p>
    <w:p w14:paraId="21E10273" w14:textId="6325DA00" w:rsidR="005F0BCE" w:rsidRPr="005F0BCE" w:rsidRDefault="005F0BCE" w:rsidP="005F0BCE">
      <w:pPr>
        <w:pStyle w:val="ReqID"/>
      </w:pPr>
      <w:r>
        <w:t>DD_PLG_EQZ_01_014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F76653" w:rsidRPr="00B54EB4" w14:paraId="15436DE1" w14:textId="77777777" w:rsidTr="00650631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704A7D7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8A7CF3B" w14:textId="5C03A2B1" w:rsidR="00F76653" w:rsidRPr="00B54EB4" w:rsidRDefault="00F76653" w:rsidP="00650631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</w:t>
            </w:r>
            <w:proofErr w:type="spellStart"/>
            <w:r w:rsidRPr="00B54EB4">
              <w:t>XA_ERRORCODE</w:t>
            </w:r>
            <w:proofErr w:type="spellEnd"/>
            <w:r w:rsidRPr="00B54EB4"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="00F958B7">
              <w:t>_get_mem_info_type</w:t>
            </w:r>
            <w:proofErr w:type="spellEnd"/>
            <w:r w:rsidRPr="00B54EB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Pr="00B54EB4">
              <w:t xml:space="preserve">, </w:t>
            </w:r>
          </w:p>
          <w:p w14:paraId="78C5C207" w14:textId="0FEBF969" w:rsidR="00F76653" w:rsidRPr="00B54EB4" w:rsidRDefault="00F76653" w:rsidP="00650631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  </w:t>
            </w:r>
            <w:r w:rsidR="00492C4C">
              <w:t xml:space="preserve">            </w:t>
            </w:r>
            <w:r w:rsidR="00F958B7">
              <w:t xml:space="preserve">           </w:t>
            </w:r>
            <w:r w:rsidR="00492C4C">
              <w:t xml:space="preserve">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 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55B17E34" w14:textId="0CBE0CB8" w:rsidR="00F76653" w:rsidRPr="00B54EB4" w:rsidRDefault="00F76653" w:rsidP="00650631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</w:t>
            </w:r>
            <w:r w:rsidR="00F958B7">
              <w:t xml:space="preserve">                        </w:t>
            </w:r>
            <w:r w:rsidR="00492C4C">
              <w:t xml:space="preserve"> 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  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F76653" w:rsidRPr="00B54EB4" w14:paraId="328691C5" w14:textId="77777777" w:rsidTr="00650631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6DB142C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DA1C81B" w14:textId="45EFBE6F" w:rsidR="00F76653" w:rsidRPr="00B54EB4" w:rsidRDefault="00650631" w:rsidP="00650631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650631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650631">
              <w:rPr>
                <w:rFonts w:cs="Arial"/>
                <w:color w:val="000000"/>
                <w:sz w:val="18"/>
                <w:szCs w:val="18"/>
              </w:rPr>
              <w:t xml:space="preserve"> gets the type of memory </w:t>
            </w:r>
            <w:proofErr w:type="gramStart"/>
            <w:r w:rsidRPr="00650631">
              <w:rPr>
                <w:rFonts w:cs="Arial"/>
                <w:color w:val="000000"/>
                <w:sz w:val="18"/>
                <w:szCs w:val="18"/>
              </w:rPr>
              <w:t>being referred</w:t>
            </w:r>
            <w:proofErr w:type="gramEnd"/>
            <w:r w:rsidRPr="00650631">
              <w:rPr>
                <w:rFonts w:cs="Arial"/>
                <w:color w:val="000000"/>
                <w:sz w:val="18"/>
                <w:szCs w:val="18"/>
              </w:rPr>
              <w:t xml:space="preserve"> to by the index.</w:t>
            </w:r>
          </w:p>
        </w:tc>
      </w:tr>
      <w:tr w:rsidR="00F76653" w:rsidRPr="00B54EB4" w14:paraId="2D076FD8" w14:textId="77777777" w:rsidTr="00650631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F9303DC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6081231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EAEEAFF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7A0298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EC23F68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F76653" w:rsidRPr="00B54EB4" w14:paraId="6F4F08BB" w14:textId="77777777" w:rsidTr="00650631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15A7D13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77CFFF1" w14:textId="584C4EF3" w:rsidR="00F76653" w:rsidRPr="00B54EB4" w:rsidRDefault="002D2A5A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3A9AC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259D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4CFB3C" w14:textId="664E118F" w:rsidR="00F76653" w:rsidRPr="00B54EB4" w:rsidRDefault="00F76653" w:rsidP="00650631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F76653" w:rsidRPr="00B54EB4" w14:paraId="1A24D13B" w14:textId="77777777" w:rsidTr="00650631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0EE944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517AEF1" w14:textId="0DC7C544" w:rsidR="00F76653" w:rsidRPr="00B54EB4" w:rsidRDefault="00F958B7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3A34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B0E2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D210A1" w14:textId="77777777" w:rsidR="00650631" w:rsidRPr="00650631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0631">
              <w:rPr>
                <w:rFonts w:cs="Arial"/>
                <w:szCs w:val="18"/>
              </w:rPr>
              <w:t>Index of the memory</w:t>
            </w:r>
          </w:p>
          <w:p w14:paraId="54D4C7A1" w14:textId="77777777" w:rsidR="00650631" w:rsidRPr="00650631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0631">
              <w:rPr>
                <w:rFonts w:cs="Arial"/>
                <w:szCs w:val="18"/>
              </w:rPr>
              <w:t>0 - Persistent Area</w:t>
            </w:r>
          </w:p>
          <w:p w14:paraId="01FB4ED9" w14:textId="77777777" w:rsidR="00650631" w:rsidRPr="00650631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0631">
              <w:rPr>
                <w:rFonts w:cs="Arial"/>
                <w:szCs w:val="18"/>
              </w:rPr>
              <w:t>1 - Input Buffer</w:t>
            </w:r>
          </w:p>
          <w:p w14:paraId="210C88C4" w14:textId="77777777" w:rsidR="00650631" w:rsidRPr="00650631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0631">
              <w:rPr>
                <w:rFonts w:cs="Arial"/>
                <w:szCs w:val="18"/>
              </w:rPr>
              <w:t>2 - Output Buffer</w:t>
            </w:r>
          </w:p>
          <w:p w14:paraId="49F6BFB1" w14:textId="78E787F1" w:rsidR="00F76653" w:rsidRPr="00B54EB4" w:rsidRDefault="00650631" w:rsidP="00650631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650631">
              <w:rPr>
                <w:rFonts w:cs="Arial"/>
                <w:szCs w:val="18"/>
              </w:rPr>
              <w:t>3 – Scratch Area</w:t>
            </w:r>
          </w:p>
        </w:tc>
      </w:tr>
      <w:tr w:rsidR="00F76653" w:rsidRPr="00B54EB4" w14:paraId="0CE873F4" w14:textId="77777777" w:rsidTr="00650631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17B7571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8551B95" w14:textId="5FA3B509" w:rsidR="00F76653" w:rsidRPr="00B54EB4" w:rsidRDefault="00F958B7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0116D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94475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442FBF" w14:textId="1ECD1EA9" w:rsidR="00F76653" w:rsidRPr="00B54EB4" w:rsidRDefault="00492C4C" w:rsidP="00650631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92C4C">
              <w:rPr>
                <w:rFonts w:cs="Arial"/>
                <w:szCs w:val="18"/>
              </w:rPr>
              <w:t>Pointer to memory type variable</w:t>
            </w:r>
            <w:r w:rsidR="00567725">
              <w:rPr>
                <w:rFonts w:cs="Arial"/>
                <w:szCs w:val="18"/>
              </w:rPr>
              <w:t>.</w:t>
            </w:r>
          </w:p>
        </w:tc>
      </w:tr>
      <w:tr w:rsidR="00F76653" w:rsidRPr="00B54EB4" w14:paraId="1BF0A7BE" w14:textId="77777777" w:rsidTr="00650631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B508A5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8198AD5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EFE352" w14:textId="0EBA9C5F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F76653" w:rsidRPr="00B54EB4" w14:paraId="028C8CB8" w14:textId="77777777" w:rsidTr="00650631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A5FED86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D283526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238980F" w14:textId="112E7D66" w:rsidR="00F76653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193E49">
              <w:rPr>
                <w:rFonts w:cs="Arial"/>
                <w:szCs w:val="18"/>
              </w:rPr>
              <w:t>.</w:t>
            </w:r>
          </w:p>
          <w:p w14:paraId="1A8BDC3B" w14:textId="138C1B55" w:rsidR="00C35F60" w:rsidRPr="00B54EB4" w:rsidRDefault="00C35F60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proofErr w:type="gramStart"/>
            <w:r w:rsidRPr="00B54EB4">
              <w:rPr>
                <w:rFonts w:cs="Arial"/>
                <w:szCs w:val="18"/>
              </w:rPr>
              <w:t>pv_value</w:t>
            </w:r>
            <w:proofErr w:type="spellEnd"/>
            <w:proofErr w:type="gramEnd"/>
            <w:r w:rsidRPr="00B54EB4">
              <w:rPr>
                <w:rFonts w:cs="Arial"/>
                <w:szCs w:val="18"/>
              </w:rPr>
              <w:t xml:space="preserve">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F76653" w:rsidRPr="00B54EB4" w14:paraId="6EC06A98" w14:textId="77777777" w:rsidTr="00650631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4FF14AE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8C94D01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9BD829" w14:textId="5CFD858F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193E49">
              <w:rPr>
                <w:rFonts w:cs="Arial"/>
                <w:szCs w:val="18"/>
              </w:rPr>
              <w:t>.</w:t>
            </w:r>
          </w:p>
        </w:tc>
      </w:tr>
      <w:tr w:rsidR="00650631" w:rsidRPr="00B54EB4" w14:paraId="1EF29868" w14:textId="77777777" w:rsidTr="00650631">
        <w:trPr>
          <w:trHeight w:val="144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C630EB" w14:textId="77777777" w:rsidR="00650631" w:rsidRPr="00B54EB4" w:rsidRDefault="00650631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C4F9032" w14:textId="77777777" w:rsidR="00650631" w:rsidRPr="00B54EB4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XA_API_FATAL_INVALID_CMD_TYPE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35BAC6C" w14:textId="24847AB9" w:rsidR="00650631" w:rsidRPr="00B54EB4" w:rsidRDefault="00650631" w:rsidP="0065063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F76653" w:rsidRPr="00B54EB4" w14:paraId="0B997FE7" w14:textId="77777777" w:rsidTr="00650631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13840B2" w14:textId="77777777" w:rsidR="00F76653" w:rsidRPr="00B54EB4" w:rsidRDefault="00F76653" w:rsidP="00650631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616CBBF" w14:textId="23DA8836" w:rsidR="00F76653" w:rsidRPr="00B54EB4" w:rsidRDefault="00B2250D" w:rsidP="00650631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95320B" w:rsidRPr="00B54EB4">
              <w:rPr>
                <w:rFonts w:cs="Arial"/>
                <w:sz w:val="18"/>
                <w:szCs w:val="18"/>
              </w:rPr>
              <w:t>_get_mem_info_</w:t>
            </w:r>
            <w:r w:rsidR="00F76653" w:rsidRPr="00B54EB4">
              <w:rPr>
                <w:rFonts w:cs="Arial"/>
                <w:sz w:val="18"/>
                <w:szCs w:val="18"/>
              </w:rPr>
              <w:t>type</w:t>
            </w:r>
            <w:proofErr w:type="spellEnd"/>
            <w:r w:rsidR="00F76653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73934B7B" w14:textId="0A29A48C" w:rsidR="00F76653" w:rsidRPr="00B54EB4" w:rsidRDefault="00F76653" w:rsidP="00650631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74C39981" w14:textId="6516FC62" w:rsidR="00F76653" w:rsidRPr="00B54EB4" w:rsidRDefault="00F76653" w:rsidP="00650631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0EE4D264" w14:textId="1FFBC033" w:rsidR="00F76653" w:rsidRPr="00B54EB4" w:rsidRDefault="00F76653" w:rsidP="00650631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FD68FE">
              <w:rPr>
                <w:rFonts w:cs="Arial"/>
                <w:sz w:val="18"/>
                <w:szCs w:val="18"/>
              </w:rPr>
              <w:t>e</w:t>
            </w:r>
            <w:r w:rsidR="00B13CE9">
              <w:rPr>
                <w:rFonts w:cs="Arial"/>
                <w:sz w:val="18"/>
                <w:szCs w:val="18"/>
              </w:rPr>
              <w:t>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post-initialized</w:t>
            </w:r>
            <w:r w:rsidR="00193E49">
              <w:rPr>
                <w:rFonts w:cs="Arial"/>
                <w:sz w:val="18"/>
                <w:szCs w:val="18"/>
              </w:rPr>
              <w:t>.</w:t>
            </w:r>
          </w:p>
          <w:p w14:paraId="61260BA4" w14:textId="4F4E4509" w:rsidR="00F76653" w:rsidRPr="00B54EB4" w:rsidRDefault="00F76653" w:rsidP="00650631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Get type information of the memory base on </w:t>
            </w:r>
            <w:proofErr w:type="spellStart"/>
            <w:r w:rsidR="00284DCE">
              <w:rPr>
                <w:rFonts w:cs="Arial"/>
                <w:sz w:val="18"/>
                <w:szCs w:val="18"/>
              </w:rPr>
              <w:t>i_idx</w:t>
            </w:r>
            <w:proofErr w:type="spellEnd"/>
            <w:r w:rsidR="00193E49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E54CAFE" w14:textId="69917B77" w:rsidR="0044210E" w:rsidRPr="00B54EB4" w:rsidRDefault="0044210E" w:rsidP="0044210E">
      <w:pPr>
        <w:pStyle w:val="RefIDs"/>
      </w:pPr>
      <w:r>
        <w:t xml:space="preserve">[Covers: </w:t>
      </w:r>
      <w:r w:rsidR="00FB28DF">
        <w:t>FD_PLG_EQZ_021</w:t>
      </w:r>
      <w:r>
        <w:t>]</w:t>
      </w:r>
    </w:p>
    <w:p w14:paraId="1ACC74EC" w14:textId="77777777" w:rsidR="00F76653" w:rsidRPr="00B54EB4" w:rsidRDefault="00F76653" w:rsidP="00860689">
      <w:pPr>
        <w:spacing w:after="120" w:line="240" w:lineRule="auto"/>
        <w:rPr>
          <w:rFonts w:cs="Arial"/>
        </w:rPr>
      </w:pPr>
    </w:p>
    <w:p w14:paraId="30AE3776" w14:textId="77777777" w:rsidR="00F76653" w:rsidRPr="00B54EB4" w:rsidRDefault="00F76653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596F9AFE" wp14:editId="4EA7A54D">
            <wp:extent cx="6439601" cy="6381411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601" cy="63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26A0" w14:textId="1340798F" w:rsidR="00BE5D83" w:rsidRPr="00B54EB4" w:rsidRDefault="00F76653" w:rsidP="00650631">
      <w:pPr>
        <w:pStyle w:val="Caption"/>
        <w:spacing w:after="120"/>
        <w:jc w:val="center"/>
        <w:rPr>
          <w:rFonts w:cs="Arial"/>
        </w:rPr>
      </w:pPr>
      <w:bookmarkStart w:id="69" w:name="_Toc528676321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18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492C4C">
        <w:rPr>
          <w:rFonts w:cs="Arial"/>
        </w:rPr>
        <w:t>_get_mem_info_type</w:t>
      </w:r>
      <w:proofErr w:type="spellEnd"/>
      <w:r w:rsidRPr="00B54EB4">
        <w:rPr>
          <w:rFonts w:cs="Arial"/>
        </w:rPr>
        <w:t xml:space="preserve"> flowchart</w:t>
      </w:r>
      <w:bookmarkEnd w:id="69"/>
      <w:r w:rsidR="00BE5D83" w:rsidRPr="00B54EB4">
        <w:rPr>
          <w:rFonts w:cs="Arial"/>
        </w:rPr>
        <w:br w:type="page"/>
      </w:r>
    </w:p>
    <w:p w14:paraId="226D70CB" w14:textId="6526710B" w:rsidR="00BE5D83" w:rsidRDefault="00B2250D" w:rsidP="00860689">
      <w:pPr>
        <w:pStyle w:val="Heading4"/>
        <w:spacing w:after="120" w:line="240" w:lineRule="auto"/>
        <w:rPr>
          <w:rFonts w:cs="Arial"/>
        </w:rPr>
      </w:pPr>
      <w:bookmarkStart w:id="70" w:name="_Toc528676293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BE5D83" w:rsidRPr="00B54EB4">
        <w:rPr>
          <w:rFonts w:cs="Arial"/>
        </w:rPr>
        <w:t>_set_mem_ptr</w:t>
      </w:r>
      <w:bookmarkEnd w:id="70"/>
      <w:proofErr w:type="spellEnd"/>
    </w:p>
    <w:p w14:paraId="4CAE3F44" w14:textId="4E0A5829" w:rsidR="001C5AD8" w:rsidRPr="001C5AD8" w:rsidRDefault="001C5AD8" w:rsidP="001C5AD8">
      <w:pPr>
        <w:pStyle w:val="ReqID"/>
      </w:pPr>
      <w:r>
        <w:t>DD_PLG_EQZ_01_015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BE5D83" w:rsidRPr="00B54EB4" w14:paraId="22875CE9" w14:textId="77777777" w:rsidTr="00A07A5E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B8CF13D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90F94AA" w14:textId="1C2E2797" w:rsidR="00BE5D83" w:rsidRPr="00B54EB4" w:rsidRDefault="006263A9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static </w:t>
            </w:r>
            <w:proofErr w:type="spellStart"/>
            <w:r>
              <w:t>XA_ERRORCODE</w:t>
            </w:r>
            <w:proofErr w:type="spellEnd"/>
            <w:r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="00BE5D83" w:rsidRPr="00B54EB4">
              <w:t>_set_mem_ptr</w:t>
            </w:r>
            <w:proofErr w:type="spellEnd"/>
            <w:r w:rsidR="00BE5D83" w:rsidRPr="00B54EB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*d</w:t>
            </w:r>
            <w:r w:rsidR="00BE5D83" w:rsidRPr="00B54EB4">
              <w:t xml:space="preserve">, </w:t>
            </w:r>
          </w:p>
          <w:p w14:paraId="75C71FFC" w14:textId="37A130D8" w:rsidR="00BE5D83" w:rsidRPr="00B54EB4" w:rsidRDefault="00BE5D83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</w:t>
            </w:r>
            <w:r w:rsidR="00F958B7">
              <w:t xml:space="preserve">                           </w:t>
            </w:r>
            <w:r w:rsidRPr="00B54EB4">
              <w:t xml:space="preserve">      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 </w:t>
            </w:r>
            <w:r w:rsidR="00EC53A8">
              <w:t xml:space="preserve"> </w:t>
            </w:r>
            <w:r w:rsidRPr="00B54EB4">
              <w:t xml:space="preserve">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73230BC4" w14:textId="7F6C9BB4" w:rsidR="00BE5D83" w:rsidRPr="00B54EB4" w:rsidRDefault="00BE5D83" w:rsidP="00860689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</w:t>
            </w:r>
            <w:r w:rsidR="00F958B7">
              <w:t xml:space="preserve">                           </w:t>
            </w:r>
            <w:r w:rsidRPr="00B54EB4">
              <w:t xml:space="preserve">       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</w:t>
            </w:r>
            <w:r w:rsidR="00EC53A8">
              <w:t xml:space="preserve"> </w:t>
            </w:r>
            <w:r w:rsidRPr="00B54EB4">
              <w:t xml:space="preserve">  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BE5D83" w:rsidRPr="00B54EB4" w14:paraId="209B7978" w14:textId="77777777" w:rsidTr="00A07A5E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04101D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EB0E97" w14:textId="466402B2" w:rsidR="00BE5D83" w:rsidRPr="00B54EB4" w:rsidRDefault="00654810" w:rsidP="00654810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654810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654810">
              <w:rPr>
                <w:rFonts w:cs="Arial"/>
                <w:color w:val="000000"/>
                <w:sz w:val="18"/>
                <w:szCs w:val="18"/>
              </w:rPr>
              <w:t xml:space="preserve"> passes to the equalizer the pointer to the allocated memory.</w:t>
            </w:r>
          </w:p>
        </w:tc>
      </w:tr>
      <w:tr w:rsidR="00BE5D83" w:rsidRPr="00B54EB4" w14:paraId="39EE19BF" w14:textId="77777777" w:rsidTr="00A07A5E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8FB66E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F565887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E8F0039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F0841A0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ACA9CCC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BE5D83" w:rsidRPr="00B54EB4" w14:paraId="6A0622E2" w14:textId="77777777" w:rsidTr="00A07A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E5E93D8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D5AAF0C" w14:textId="272F66D7" w:rsidR="00BE5D83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A1049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FB1D0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65449E" w14:textId="7628EF74" w:rsidR="00BE5D83" w:rsidRPr="00B54EB4" w:rsidRDefault="00BE5D83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1358B8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37E96F01" w14:textId="77777777" w:rsidTr="00A07A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8752EDE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293AA4E" w14:textId="52B31AE0" w:rsidR="00BE5D83" w:rsidRPr="00B54EB4" w:rsidRDefault="00BE5D83" w:rsidP="00492C4C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939E4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ECB94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15F447" w14:textId="77777777" w:rsidR="00654810" w:rsidRPr="00654810" w:rsidRDefault="00654810" w:rsidP="0065481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4810">
              <w:rPr>
                <w:rFonts w:cs="Arial"/>
                <w:szCs w:val="18"/>
              </w:rPr>
              <w:t>Index of the memory</w:t>
            </w:r>
          </w:p>
          <w:p w14:paraId="4B4904C9" w14:textId="77777777" w:rsidR="00654810" w:rsidRPr="00654810" w:rsidRDefault="00654810" w:rsidP="0065481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4810">
              <w:rPr>
                <w:rFonts w:cs="Arial"/>
                <w:szCs w:val="18"/>
              </w:rPr>
              <w:t>0 - Persistent Area</w:t>
            </w:r>
          </w:p>
          <w:p w14:paraId="4B496750" w14:textId="77777777" w:rsidR="00654810" w:rsidRPr="00654810" w:rsidRDefault="00654810" w:rsidP="0065481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4810">
              <w:rPr>
                <w:rFonts w:cs="Arial"/>
                <w:szCs w:val="18"/>
              </w:rPr>
              <w:t>1 - Input Buffer</w:t>
            </w:r>
          </w:p>
          <w:p w14:paraId="5A0D4F2A" w14:textId="77777777" w:rsidR="00654810" w:rsidRPr="00654810" w:rsidRDefault="00654810" w:rsidP="0065481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4810">
              <w:rPr>
                <w:rFonts w:cs="Arial"/>
                <w:szCs w:val="18"/>
              </w:rPr>
              <w:t>2 - Output Buffer</w:t>
            </w:r>
          </w:p>
          <w:p w14:paraId="6F44A7E2" w14:textId="4BA2D5B3" w:rsidR="00BE5D83" w:rsidRPr="00B54EB4" w:rsidRDefault="00654810" w:rsidP="00654810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654810">
              <w:rPr>
                <w:rFonts w:cs="Arial"/>
                <w:szCs w:val="18"/>
              </w:rPr>
              <w:t>3 – Scratch Area</w:t>
            </w:r>
          </w:p>
        </w:tc>
      </w:tr>
      <w:tr w:rsidR="00BE5D83" w:rsidRPr="00B54EB4" w14:paraId="0B89C48B" w14:textId="77777777" w:rsidTr="00A07A5E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1545468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36C17E" w14:textId="3AAB00E5" w:rsidR="00BE5D83" w:rsidRPr="00B54EB4" w:rsidRDefault="00BE5D83" w:rsidP="00492C4C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pVOID</w:t>
            </w:r>
            <w:proofErr w:type="spellEnd"/>
            <w:r w:rsidRPr="00B54EB4">
              <w:rPr>
                <w:rFonts w:cs="Arial"/>
                <w:szCs w:val="18"/>
              </w:rPr>
              <w:t xml:space="preserve"> 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9E2F4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47EEF" w14:textId="04DAF532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367DEC" w14:textId="6470AE72" w:rsidR="00BE5D83" w:rsidRPr="00B54EB4" w:rsidRDefault="00492C4C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92C4C">
              <w:rPr>
                <w:rFonts w:cs="Arial"/>
                <w:szCs w:val="18"/>
              </w:rPr>
              <w:t>Pointer to memory buffer allocated</w:t>
            </w:r>
            <w:r w:rsidR="00567725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000BAD1C" w14:textId="77777777" w:rsidTr="00A07A5E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F45BB13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12692AE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D601B0" w14:textId="1C162446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1358B8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7466A4C9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AFCBB80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CB1FD69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3244EB" w14:textId="7B252E13" w:rsidR="00BE5D83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r w:rsidR="00767001">
              <w:rPr>
                <w:rFonts w:cs="Arial"/>
                <w:szCs w:val="18"/>
              </w:rPr>
              <w:t>is</w:t>
            </w:r>
            <w:r w:rsidRPr="00B54EB4">
              <w:rPr>
                <w:rFonts w:cs="Arial"/>
                <w:szCs w:val="18"/>
              </w:rPr>
              <w:t xml:space="preserve"> NULL</w:t>
            </w:r>
            <w:r w:rsidR="001358B8">
              <w:rPr>
                <w:rFonts w:cs="Arial"/>
                <w:szCs w:val="18"/>
              </w:rPr>
              <w:t>.</w:t>
            </w:r>
          </w:p>
          <w:p w14:paraId="43537970" w14:textId="24DAB8B4" w:rsidR="001A6913" w:rsidRPr="00B54EB4" w:rsidRDefault="001A6913" w:rsidP="00767001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proofErr w:type="gramStart"/>
            <w:r w:rsidRPr="00B54EB4">
              <w:rPr>
                <w:rFonts w:cs="Arial"/>
                <w:szCs w:val="18"/>
              </w:rPr>
              <w:t>pv_value</w:t>
            </w:r>
            <w:proofErr w:type="spellEnd"/>
            <w:proofErr w:type="gramEnd"/>
            <w:r w:rsidRPr="00B54EB4">
              <w:rPr>
                <w:rFonts w:cs="Arial"/>
                <w:szCs w:val="18"/>
              </w:rPr>
              <w:t xml:space="preserve"> </w:t>
            </w:r>
            <w:r w:rsidR="00767001">
              <w:rPr>
                <w:rFonts w:cs="Arial"/>
                <w:szCs w:val="18"/>
              </w:rPr>
              <w:t>is</w:t>
            </w:r>
            <w:r w:rsidRPr="00B54EB4">
              <w:rPr>
                <w:rFonts w:cs="Arial"/>
                <w:szCs w:val="18"/>
              </w:rPr>
              <w:t xml:space="preserve">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4EE8A71D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0CCB0D4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A86797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9AFCFF" w14:textId="6B9B7B6C" w:rsidR="001A691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</w:t>
            </w:r>
            <w:r w:rsidR="00FA5EC4" w:rsidRPr="00B54EB4">
              <w:rPr>
                <w:rFonts w:cs="Arial"/>
                <w:szCs w:val="18"/>
              </w:rPr>
              <w:t xml:space="preserve"> </w:t>
            </w:r>
            <w:proofErr w:type="gramStart"/>
            <w:r w:rsidR="00FA5EC4" w:rsidRPr="00B54EB4">
              <w:rPr>
                <w:rFonts w:cs="Arial"/>
                <w:szCs w:val="18"/>
              </w:rPr>
              <w:t>are</w:t>
            </w:r>
            <w:r w:rsidRPr="00B54EB4">
              <w:rPr>
                <w:rFonts w:cs="Arial"/>
                <w:szCs w:val="18"/>
              </w:rPr>
              <w:t xml:space="preserve">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1358B8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0CA89AB3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E5FF3A1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2123723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XA_API_FATAL_INVALID_CMD_TYPE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DA16C7" w14:textId="7A2BA392" w:rsidR="001A691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 w:rsidR="001358B8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024D9472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4386AA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8920618" w14:textId="44E7BDEE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_CONFIG_FATAL_STATE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5009480" w14:textId="3C723836" w:rsidR="00BE5D83" w:rsidRPr="00B54EB4" w:rsidRDefault="00B13CE9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BE5D83" w:rsidRPr="00B54EB4">
              <w:rPr>
                <w:rFonts w:cs="Arial"/>
                <w:szCs w:val="18"/>
              </w:rPr>
              <w:t>has not post-</w:t>
            </w:r>
            <w:proofErr w:type="spellStart"/>
            <w:r w:rsidR="00BE5D83" w:rsidRPr="00B54EB4">
              <w:rPr>
                <w:rFonts w:cs="Arial"/>
                <w:szCs w:val="18"/>
              </w:rPr>
              <w:t>init</w:t>
            </w:r>
            <w:proofErr w:type="spellEnd"/>
            <w:r w:rsidR="00BE5D83" w:rsidRPr="00B54EB4">
              <w:rPr>
                <w:rFonts w:cs="Arial"/>
                <w:szCs w:val="18"/>
              </w:rPr>
              <w:t xml:space="preserve"> yet</w:t>
            </w:r>
            <w:r w:rsidR="001358B8">
              <w:rPr>
                <w:rFonts w:cs="Arial"/>
                <w:szCs w:val="18"/>
              </w:rPr>
              <w:t>.</w:t>
            </w:r>
          </w:p>
        </w:tc>
      </w:tr>
      <w:tr w:rsidR="00BE5D83" w:rsidRPr="00B54EB4" w14:paraId="6C8D463C" w14:textId="77777777" w:rsidTr="00A07A5E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54497C0" w14:textId="77777777" w:rsidR="00BE5D83" w:rsidRPr="00B54EB4" w:rsidRDefault="00BE5D83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37EA5C0" w14:textId="60CFEB89" w:rsidR="00BE5D83" w:rsidRPr="00B54EB4" w:rsidRDefault="00B2250D" w:rsidP="0086068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BE5D83" w:rsidRPr="00B54EB4">
              <w:rPr>
                <w:rFonts w:cs="Arial"/>
                <w:sz w:val="18"/>
                <w:szCs w:val="18"/>
              </w:rPr>
              <w:t>_set_mem_ptr</w:t>
            </w:r>
            <w:proofErr w:type="spellEnd"/>
            <w:r w:rsidR="00BE5D83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0CA9910B" w14:textId="752DA61B" w:rsidR="00BE5D83" w:rsidRPr="00B54EB4" w:rsidRDefault="00BE5D83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1358B8">
              <w:rPr>
                <w:rFonts w:cs="Arial"/>
                <w:sz w:val="18"/>
                <w:szCs w:val="18"/>
              </w:rPr>
              <w:t>.</w:t>
            </w:r>
          </w:p>
          <w:p w14:paraId="602E01C0" w14:textId="0ACDB08F" w:rsidR="00BE5D83" w:rsidRPr="00B54EB4" w:rsidRDefault="00BE5D83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1358B8">
              <w:rPr>
                <w:rFonts w:cs="Arial"/>
                <w:sz w:val="18"/>
                <w:szCs w:val="18"/>
              </w:rPr>
              <w:t>.</w:t>
            </w:r>
          </w:p>
          <w:p w14:paraId="600609C6" w14:textId="1ECDBBF2" w:rsidR="00BE5D83" w:rsidRPr="00B54EB4" w:rsidRDefault="00BE5D83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</w:t>
            </w:r>
            <w:r w:rsidR="00010A16">
              <w:rPr>
                <w:rFonts w:cs="Arial"/>
                <w:sz w:val="18"/>
                <w:szCs w:val="18"/>
              </w:rPr>
              <w:t xml:space="preserve"> </w:t>
            </w:r>
            <w:r w:rsidR="00B13CE9">
              <w:rPr>
                <w:rFonts w:cs="Arial"/>
                <w:sz w:val="18"/>
                <w:szCs w:val="18"/>
              </w:rPr>
              <w:t>Equalizer</w:t>
            </w:r>
            <w:r w:rsidR="00AF475E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post-initialized</w:t>
            </w:r>
            <w:r w:rsidR="001358B8">
              <w:rPr>
                <w:rFonts w:cs="Arial"/>
                <w:sz w:val="18"/>
                <w:szCs w:val="18"/>
              </w:rPr>
              <w:t>.</w:t>
            </w:r>
          </w:p>
          <w:p w14:paraId="5E152730" w14:textId="066CB220" w:rsidR="00BE5D83" w:rsidRPr="00B54EB4" w:rsidRDefault="00BE5D83" w:rsidP="00284DC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Set memory pointer base on </w:t>
            </w:r>
            <w:proofErr w:type="spellStart"/>
            <w:r w:rsidR="00284DCE">
              <w:rPr>
                <w:rFonts w:cs="Arial"/>
                <w:sz w:val="18"/>
                <w:szCs w:val="18"/>
              </w:rPr>
              <w:t>i_idx</w:t>
            </w:r>
            <w:proofErr w:type="spellEnd"/>
            <w:r w:rsidR="001358B8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1F6E66B9" w14:textId="3E42431B" w:rsidR="00082082" w:rsidRPr="00B54EB4" w:rsidRDefault="00082082" w:rsidP="00082082">
      <w:pPr>
        <w:pStyle w:val="RefIDs"/>
      </w:pPr>
      <w:r>
        <w:t xml:space="preserve">[Covers: </w:t>
      </w:r>
      <w:r w:rsidR="00CC7CBD">
        <w:t>FD_PLG_EQZ_023</w:t>
      </w:r>
      <w:r>
        <w:t>]</w:t>
      </w:r>
    </w:p>
    <w:p w14:paraId="02CC57EC" w14:textId="77777777" w:rsidR="00BE5D83" w:rsidRPr="00B54EB4" w:rsidRDefault="00BE5D83" w:rsidP="00860689">
      <w:pPr>
        <w:spacing w:after="120" w:line="240" w:lineRule="auto"/>
        <w:rPr>
          <w:rFonts w:cs="Arial"/>
        </w:rPr>
      </w:pPr>
    </w:p>
    <w:p w14:paraId="7455B067" w14:textId="77777777" w:rsidR="00BE5D83" w:rsidRPr="00B54EB4" w:rsidRDefault="00BE5D83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16EDE23B" wp14:editId="72464CC6">
            <wp:extent cx="6062925" cy="5974002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25" cy="597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14CE" w14:textId="7A462D03" w:rsidR="00BE5D83" w:rsidRPr="00B54EB4" w:rsidRDefault="00BE5D83" w:rsidP="007B495E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71" w:name="_Toc52867632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19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_set_mem_ptr</w:t>
      </w:r>
      <w:proofErr w:type="spellEnd"/>
      <w:r w:rsidRPr="00B54EB4">
        <w:rPr>
          <w:rFonts w:cs="Arial"/>
        </w:rPr>
        <w:t xml:space="preserve"> flowchart</w:t>
      </w:r>
      <w:bookmarkEnd w:id="71"/>
      <w:r w:rsidRPr="00B54EB4">
        <w:rPr>
          <w:rFonts w:cs="Arial"/>
        </w:rPr>
        <w:br w:type="page"/>
      </w:r>
    </w:p>
    <w:p w14:paraId="5B9DAB21" w14:textId="35BB2C79" w:rsidR="00FA5EC4" w:rsidRDefault="00B2250D" w:rsidP="00860689">
      <w:pPr>
        <w:pStyle w:val="Heading4"/>
        <w:spacing w:after="120" w:line="240" w:lineRule="auto"/>
        <w:rPr>
          <w:rFonts w:cs="Arial"/>
        </w:rPr>
      </w:pPr>
      <w:bookmarkStart w:id="72" w:name="_Toc528676294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FA5EC4" w:rsidRPr="00B54EB4">
        <w:rPr>
          <w:rFonts w:cs="Arial"/>
        </w:rPr>
        <w:t>_input_over</w:t>
      </w:r>
      <w:bookmarkEnd w:id="72"/>
      <w:proofErr w:type="spellEnd"/>
    </w:p>
    <w:p w14:paraId="5CCD9697" w14:textId="4DCB01E3" w:rsidR="00A16C31" w:rsidRPr="00A16C31" w:rsidRDefault="00A16C31" w:rsidP="00A16C31">
      <w:pPr>
        <w:pStyle w:val="ReqID"/>
      </w:pPr>
      <w:r>
        <w:t>DD_PLG_EQZ_01_016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FA5EC4" w:rsidRPr="00B54EB4" w14:paraId="6F1879FA" w14:textId="77777777" w:rsidTr="00E8399A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BAEF06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0709173" w14:textId="41080241" w:rsidR="00FA5EC4" w:rsidRPr="00B54EB4" w:rsidRDefault="006263A9" w:rsidP="00E8399A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static </w:t>
            </w:r>
            <w:proofErr w:type="spellStart"/>
            <w:r>
              <w:t>XA_ERRORCODE</w:t>
            </w:r>
            <w:proofErr w:type="spellEnd"/>
            <w:r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="00FA5EC4" w:rsidRPr="00B54EB4">
              <w:t>_input_over</w:t>
            </w:r>
            <w:proofErr w:type="spellEnd"/>
            <w:r w:rsidR="00FA5EC4" w:rsidRPr="00B54EB4">
              <w:t>(</w:t>
            </w:r>
            <w:proofErr w:type="spellStart"/>
            <w:r w:rsidR="002A70C5">
              <w:t>XARelEqz</w:t>
            </w:r>
            <w:proofErr w:type="spellEnd"/>
            <w:r w:rsidR="002A70C5">
              <w:t xml:space="preserve"> </w:t>
            </w:r>
            <w:r w:rsidR="00E84289">
              <w:t xml:space="preserve">     </w:t>
            </w:r>
            <w:r w:rsidR="002A70C5">
              <w:t>*d</w:t>
            </w:r>
            <w:r w:rsidR="00FA5EC4" w:rsidRPr="00B54EB4">
              <w:t xml:space="preserve">, </w:t>
            </w:r>
          </w:p>
          <w:p w14:paraId="79889B33" w14:textId="4FAA14F7" w:rsidR="00FA5EC4" w:rsidRPr="00B54EB4" w:rsidRDefault="00FA5EC4" w:rsidP="00E8399A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</w:t>
            </w:r>
            <w:r w:rsidR="00825457">
              <w:t xml:space="preserve">                          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 </w:t>
            </w:r>
            <w:r w:rsidR="00EC53A8">
              <w:t xml:space="preserve">  </w:t>
            </w:r>
            <w:r w:rsidRPr="00B54EB4">
              <w:t xml:space="preserve">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08B6FD1A" w14:textId="492BA3B1" w:rsidR="00FA5EC4" w:rsidRPr="00B54EB4" w:rsidRDefault="00FA5EC4" w:rsidP="00E8399A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</w:t>
            </w:r>
            <w:r w:rsidR="00825457">
              <w:t xml:space="preserve">                           </w:t>
            </w:r>
            <w:r w:rsidRPr="00B54EB4">
              <w:t xml:space="preserve">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 </w:t>
            </w:r>
            <w:r w:rsidR="00EC53A8">
              <w:t xml:space="preserve">  </w:t>
            </w:r>
            <w:r w:rsidRPr="00B54EB4">
              <w:t xml:space="preserve"> 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FA5EC4" w:rsidRPr="00B54EB4" w14:paraId="6F12EFB7" w14:textId="77777777" w:rsidTr="00E8399A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90C5A1E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9E9F2C4" w14:textId="14F77495" w:rsidR="00FA5EC4" w:rsidRPr="00B54EB4" w:rsidRDefault="007B495E" w:rsidP="007B495E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B495E">
              <w:rPr>
                <w:rFonts w:cs="Arial"/>
                <w:color w:val="000000"/>
                <w:sz w:val="18"/>
                <w:szCs w:val="18"/>
              </w:rPr>
              <w:t xml:space="preserve">This command </w:t>
            </w:r>
            <w:proofErr w:type="gramStart"/>
            <w:r w:rsidRPr="007B495E">
              <w:rPr>
                <w:rFonts w:cs="Arial"/>
                <w:color w:val="000000"/>
                <w:sz w:val="18"/>
                <w:szCs w:val="18"/>
              </w:rPr>
              <w:t>is used</w:t>
            </w:r>
            <w:proofErr w:type="gramEnd"/>
            <w:r w:rsidRPr="007B495E">
              <w:rPr>
                <w:rFonts w:cs="Arial"/>
                <w:color w:val="000000"/>
                <w:sz w:val="18"/>
                <w:szCs w:val="18"/>
              </w:rPr>
              <w:t xml:space="preserve"> to </w:t>
            </w:r>
            <w:r>
              <w:rPr>
                <w:rFonts w:cs="Arial"/>
                <w:color w:val="000000"/>
                <w:sz w:val="18"/>
                <w:szCs w:val="18"/>
              </w:rPr>
              <w:t>notify</w:t>
            </w:r>
            <w:r w:rsidRPr="007B495E">
              <w:rPr>
                <w:rFonts w:cs="Arial"/>
                <w:color w:val="000000"/>
                <w:sz w:val="18"/>
                <w:szCs w:val="18"/>
              </w:rPr>
              <w:t xml:space="preserve"> the equalizer that the end of the input data has been reached. This situation can arise both in the initialization loop and the execute loop.</w:t>
            </w:r>
          </w:p>
        </w:tc>
      </w:tr>
      <w:tr w:rsidR="00FA5EC4" w:rsidRPr="00B54EB4" w14:paraId="39FC11E3" w14:textId="77777777" w:rsidTr="00E8399A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832742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685D87A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CEC7CB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2D379CF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5F4C37B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FA5EC4" w:rsidRPr="00B54EB4" w14:paraId="56EC6038" w14:textId="77777777" w:rsidTr="00E8399A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64700E4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CF9F2FC" w14:textId="04EC6E80" w:rsidR="00FA5EC4" w:rsidRPr="00B54EB4" w:rsidRDefault="002D2A5A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8450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FD7F0" w14:textId="2FC2E4E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  <w:r w:rsidR="006442F9">
              <w:rPr>
                <w:rFonts w:cs="Arial"/>
                <w:szCs w:val="18"/>
              </w:rPr>
              <w:t>/O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4BFB17" w14:textId="2C1887AF" w:rsidR="00FA5EC4" w:rsidRPr="00B54EB4" w:rsidRDefault="00FA5EC4" w:rsidP="00E8399A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FA5EC4" w:rsidRPr="00B54EB4" w14:paraId="10CF7887" w14:textId="77777777" w:rsidTr="00E8399A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5342D65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DBE487D" w14:textId="17B15E13" w:rsidR="00FA5EC4" w:rsidRPr="00B54EB4" w:rsidRDefault="00567725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FEA96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723AF" w14:textId="64ABF745" w:rsidR="00FA5EC4" w:rsidRPr="00B54EB4" w:rsidRDefault="002C113E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F0A3FA" w14:textId="4BD427E6" w:rsidR="00FA5EC4" w:rsidRPr="00B54EB4" w:rsidRDefault="002C113E" w:rsidP="00E8399A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Not necessary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FA5EC4" w:rsidRPr="00B54EB4" w14:paraId="352EF4FC" w14:textId="77777777" w:rsidTr="00E8399A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24F8A32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07547A7" w14:textId="7CE3E594" w:rsidR="00FA5EC4" w:rsidRPr="00B54EB4" w:rsidRDefault="00567725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AA0F1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D3523" w14:textId="754B8295" w:rsidR="00FA5EC4" w:rsidRPr="00B54EB4" w:rsidRDefault="002C113E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BC55A8" w14:textId="17A634EA" w:rsidR="00FA5EC4" w:rsidRPr="00B54EB4" w:rsidRDefault="002C113E" w:rsidP="00E8399A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Not necessary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FA5EC4" w:rsidRPr="00B54EB4" w14:paraId="463D8E68" w14:textId="77777777" w:rsidTr="00E8399A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579310D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5BA0D4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35CE70" w14:textId="4DDBCF0E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FA5EC4" w:rsidRPr="00B54EB4" w14:paraId="3FD7ADA9" w14:textId="77777777" w:rsidTr="00E8399A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8CFEF4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61DA1F2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DA8972" w14:textId="4BA5A8AA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r w:rsidR="002C113E" w:rsidRPr="00B54EB4">
              <w:rPr>
                <w:rFonts w:cs="Arial"/>
                <w:szCs w:val="18"/>
              </w:rPr>
              <w:t>is</w:t>
            </w:r>
            <w:r w:rsidRPr="00B54EB4">
              <w:rPr>
                <w:rFonts w:cs="Arial"/>
                <w:szCs w:val="18"/>
              </w:rPr>
              <w:t xml:space="preserve"> NULL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E8399A" w:rsidRPr="00B54EB4" w14:paraId="024A964C" w14:textId="77777777" w:rsidTr="00E8399A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02DFEAA" w14:textId="77777777" w:rsidR="00E8399A" w:rsidRPr="00B54EB4" w:rsidRDefault="00E8399A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F8FAA89" w14:textId="77777777" w:rsidR="00E8399A" w:rsidRPr="00B54EB4" w:rsidRDefault="00E8399A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58DF707" w14:textId="28FD085B" w:rsidR="00E8399A" w:rsidRPr="00B54EB4" w:rsidRDefault="00E8399A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FA5EC4" w:rsidRPr="00B54EB4" w14:paraId="4F2E8819" w14:textId="77777777" w:rsidTr="00E8399A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0A31208" w14:textId="77777777" w:rsidR="00FA5EC4" w:rsidRPr="00B54EB4" w:rsidRDefault="00FA5EC4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AF78DAE" w14:textId="37B1C9D4" w:rsidR="00FA5EC4" w:rsidRPr="00B54EB4" w:rsidRDefault="00B2250D" w:rsidP="00E8399A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567725">
              <w:rPr>
                <w:rFonts w:cs="Arial"/>
                <w:sz w:val="18"/>
                <w:szCs w:val="18"/>
              </w:rPr>
              <w:t>_input_over</w:t>
            </w:r>
            <w:proofErr w:type="spellEnd"/>
            <w:r w:rsidR="00FA5EC4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76031EB4" w14:textId="44A11386" w:rsidR="00FA5EC4" w:rsidRPr="00B54EB4" w:rsidRDefault="00FA5EC4" w:rsidP="00E8399A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BC482C">
              <w:rPr>
                <w:rFonts w:cs="Arial"/>
                <w:sz w:val="18"/>
                <w:szCs w:val="18"/>
              </w:rPr>
              <w:t>.</w:t>
            </w:r>
          </w:p>
          <w:p w14:paraId="70BDDF11" w14:textId="1CB2C771" w:rsidR="00FA5EC4" w:rsidRPr="00B54EB4" w:rsidRDefault="007B495E" w:rsidP="00E8399A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="00FA5EC4"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="00FA5EC4"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BC482C">
              <w:rPr>
                <w:rFonts w:cs="Arial"/>
                <w:sz w:val="18"/>
                <w:szCs w:val="18"/>
              </w:rPr>
              <w:t>.</w:t>
            </w:r>
          </w:p>
          <w:p w14:paraId="33C60805" w14:textId="55389B23" w:rsidR="00FA5EC4" w:rsidRPr="00B54EB4" w:rsidRDefault="007B495E" w:rsidP="007B495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Mark </w:t>
            </w:r>
            <w:r w:rsidRPr="007B495E">
              <w:rPr>
                <w:rFonts w:cs="Arial"/>
                <w:sz w:val="18"/>
                <w:szCs w:val="18"/>
              </w:rPr>
              <w:t>end-of-stream flag</w:t>
            </w:r>
            <w:r w:rsidR="00BC482C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71B4EE5" w14:textId="79CA710F" w:rsidR="009021FB" w:rsidRPr="00B54EB4" w:rsidRDefault="009021FB" w:rsidP="009021FB">
      <w:pPr>
        <w:pStyle w:val="RefIDs"/>
      </w:pPr>
      <w:r>
        <w:t xml:space="preserve">[Covers: </w:t>
      </w:r>
      <w:r w:rsidR="00D229E4">
        <w:t>FD_PLG_EQZ_035</w:t>
      </w:r>
      <w:r>
        <w:t>]</w:t>
      </w:r>
    </w:p>
    <w:p w14:paraId="47281095" w14:textId="087D4B82" w:rsidR="00FA5EC4" w:rsidRPr="00B54EB4" w:rsidRDefault="00FA5EC4" w:rsidP="00860689">
      <w:pPr>
        <w:spacing w:after="120" w:line="240" w:lineRule="auto"/>
        <w:rPr>
          <w:rFonts w:cs="Arial"/>
        </w:rPr>
      </w:pPr>
    </w:p>
    <w:p w14:paraId="6710F460" w14:textId="77777777" w:rsidR="00FA5EC4" w:rsidRPr="00B54EB4" w:rsidRDefault="00FA5EC4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E7F1A96" wp14:editId="2401D817">
            <wp:extent cx="4215606" cy="3226320"/>
            <wp:effectExtent l="0" t="0" r="0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6" cy="32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F553" w14:textId="1C610743" w:rsidR="0090168D" w:rsidRPr="00B54EB4" w:rsidRDefault="00FA5EC4" w:rsidP="00860689">
      <w:pPr>
        <w:pStyle w:val="Caption"/>
        <w:spacing w:after="120"/>
        <w:jc w:val="center"/>
        <w:rPr>
          <w:rFonts w:cs="Arial"/>
        </w:rPr>
      </w:pPr>
      <w:bookmarkStart w:id="73" w:name="_Toc52867632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20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_input_over</w:t>
      </w:r>
      <w:proofErr w:type="spellEnd"/>
      <w:r w:rsidRPr="00B54EB4">
        <w:rPr>
          <w:rFonts w:cs="Arial"/>
        </w:rPr>
        <w:t xml:space="preserve"> flowchart</w:t>
      </w:r>
      <w:bookmarkEnd w:id="73"/>
    </w:p>
    <w:p w14:paraId="113FEA05" w14:textId="0E4C1AE7" w:rsidR="00FA5EC4" w:rsidRPr="00B54EB4" w:rsidRDefault="0090168D" w:rsidP="00860689">
      <w:pPr>
        <w:overflowPunct/>
        <w:autoSpaceDE/>
        <w:autoSpaceDN/>
        <w:adjustRightInd/>
        <w:spacing w:after="120" w:line="240" w:lineRule="auto"/>
        <w:textAlignment w:val="auto"/>
        <w:rPr>
          <w:rFonts w:eastAsia="Times New Roman" w:cs="Arial"/>
          <w:b/>
          <w:bCs/>
        </w:rPr>
      </w:pPr>
      <w:r w:rsidRPr="00B54EB4">
        <w:rPr>
          <w:rFonts w:cs="Arial"/>
        </w:rPr>
        <w:br w:type="page"/>
      </w:r>
    </w:p>
    <w:p w14:paraId="5189C536" w14:textId="361878E9" w:rsidR="001C4B05" w:rsidRDefault="00B2250D" w:rsidP="00860689">
      <w:pPr>
        <w:pStyle w:val="Heading4"/>
        <w:spacing w:after="120" w:line="240" w:lineRule="auto"/>
        <w:rPr>
          <w:rFonts w:cs="Arial"/>
        </w:rPr>
      </w:pPr>
      <w:bookmarkStart w:id="74" w:name="_Toc528676295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1C4B05" w:rsidRPr="00B54EB4">
        <w:rPr>
          <w:rFonts w:cs="Arial"/>
        </w:rPr>
        <w:t>_set_input_bytes</w:t>
      </w:r>
      <w:bookmarkEnd w:id="74"/>
      <w:proofErr w:type="spellEnd"/>
    </w:p>
    <w:p w14:paraId="165E0F29" w14:textId="484FA59B" w:rsidR="00933AAF" w:rsidRPr="00933AAF" w:rsidRDefault="00933AAF" w:rsidP="00933AAF">
      <w:pPr>
        <w:pStyle w:val="ReqID"/>
      </w:pPr>
      <w:r>
        <w:t>DD_PLG_EQZ_01_017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1C4B05" w:rsidRPr="00B54EB4" w14:paraId="5D85AF1C" w14:textId="77777777" w:rsidTr="00191A1F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5F903F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62D7C61" w14:textId="6BE83780" w:rsidR="001C4B05" w:rsidRPr="00BC482C" w:rsidRDefault="00EC53A8" w:rsidP="00191A1F">
            <w:pPr>
              <w:pStyle w:val="Syntax"/>
              <w:framePr w:hSpace="0" w:wrap="auto" w:vAnchor="margin" w:hAnchor="text" w:yAlign="inline"/>
              <w:spacing w:after="120" w:line="240" w:lineRule="auto"/>
              <w:rPr>
                <w:rStyle w:val="Emphasis"/>
                <w:i w:val="0"/>
              </w:rPr>
            </w:pPr>
            <w:r>
              <w:rPr>
                <w:rStyle w:val="Emphasis"/>
                <w:i w:val="0"/>
              </w:rPr>
              <w:t xml:space="preserve">static </w:t>
            </w:r>
            <w:proofErr w:type="spellStart"/>
            <w:r>
              <w:rPr>
                <w:rStyle w:val="Emphasis"/>
                <w:i w:val="0"/>
              </w:rPr>
              <w:t>XA_ERRORCODE</w:t>
            </w:r>
            <w:proofErr w:type="spellEnd"/>
            <w:r>
              <w:rPr>
                <w:rStyle w:val="Emphasis"/>
                <w:i w:val="0"/>
              </w:rPr>
              <w:t xml:space="preserve"> </w:t>
            </w:r>
            <w:proofErr w:type="spellStart"/>
            <w:r w:rsidR="00B2250D">
              <w:rPr>
                <w:rStyle w:val="Emphasis"/>
                <w:i w:val="0"/>
              </w:rPr>
              <w:t>xa_rel</w:t>
            </w:r>
            <w:r w:rsidR="00B13CE9">
              <w:rPr>
                <w:rStyle w:val="Emphasis"/>
                <w:i w:val="0"/>
              </w:rPr>
              <w:t>eqz</w:t>
            </w:r>
            <w:r w:rsidR="001C4B05" w:rsidRPr="00BC482C">
              <w:rPr>
                <w:rStyle w:val="Emphasis"/>
                <w:i w:val="0"/>
              </w:rPr>
              <w:t>_set_input_bytes</w:t>
            </w:r>
            <w:proofErr w:type="spellEnd"/>
            <w:r w:rsidR="001C4B05" w:rsidRPr="00BC482C">
              <w:rPr>
                <w:rStyle w:val="Emphasis"/>
                <w:i w:val="0"/>
              </w:rPr>
              <w:t>(</w:t>
            </w:r>
            <w:proofErr w:type="spellStart"/>
            <w:r w:rsidR="002A70C5">
              <w:rPr>
                <w:rStyle w:val="Emphasis"/>
                <w:i w:val="0"/>
              </w:rPr>
              <w:t>XARelEqz</w:t>
            </w:r>
            <w:proofErr w:type="spellEnd"/>
            <w:r w:rsidR="00E84289">
              <w:rPr>
                <w:rStyle w:val="Emphasis"/>
                <w:i w:val="0"/>
              </w:rPr>
              <w:t xml:space="preserve">    </w:t>
            </w:r>
            <w:r w:rsidR="002A70C5">
              <w:rPr>
                <w:rStyle w:val="Emphasis"/>
                <w:i w:val="0"/>
              </w:rPr>
              <w:t xml:space="preserve"> *d</w:t>
            </w:r>
            <w:r w:rsidR="001C4B05" w:rsidRPr="00BC482C">
              <w:rPr>
                <w:rStyle w:val="Emphasis"/>
                <w:i w:val="0"/>
              </w:rPr>
              <w:t xml:space="preserve">, </w:t>
            </w:r>
          </w:p>
          <w:p w14:paraId="5A09779E" w14:textId="380DECF5" w:rsidR="001C4B05" w:rsidRPr="00BC482C" w:rsidRDefault="001C4B05" w:rsidP="00191A1F">
            <w:pPr>
              <w:pStyle w:val="Syntax"/>
              <w:framePr w:hSpace="0" w:wrap="auto" w:vAnchor="margin" w:hAnchor="text" w:yAlign="inline"/>
              <w:spacing w:after="120" w:line="240" w:lineRule="auto"/>
              <w:rPr>
                <w:rStyle w:val="Emphasis"/>
                <w:i w:val="0"/>
              </w:rPr>
            </w:pPr>
            <w:r w:rsidRPr="00BC482C">
              <w:rPr>
                <w:rStyle w:val="Emphasis"/>
                <w:i w:val="0"/>
              </w:rPr>
              <w:t xml:space="preserve">                   </w:t>
            </w:r>
            <w:r w:rsidR="00191A1F">
              <w:rPr>
                <w:rStyle w:val="Emphasis"/>
                <w:i w:val="0"/>
              </w:rPr>
              <w:t xml:space="preserve">                           </w:t>
            </w:r>
            <w:proofErr w:type="spellStart"/>
            <w:r w:rsidRPr="00BC482C">
              <w:rPr>
                <w:rStyle w:val="Emphasis"/>
                <w:i w:val="0"/>
              </w:rPr>
              <w:t>WORD32</w:t>
            </w:r>
            <w:proofErr w:type="spellEnd"/>
            <w:r w:rsidRPr="00BC482C">
              <w:rPr>
                <w:rStyle w:val="Emphasis"/>
                <w:i w:val="0"/>
              </w:rPr>
              <w:t xml:space="preserve">     </w:t>
            </w:r>
            <w:r w:rsidR="00EC53A8">
              <w:rPr>
                <w:rStyle w:val="Emphasis"/>
                <w:i w:val="0"/>
              </w:rPr>
              <w:t xml:space="preserve">  </w:t>
            </w:r>
            <w:proofErr w:type="spellStart"/>
            <w:r w:rsidRPr="00BC482C">
              <w:rPr>
                <w:rStyle w:val="Emphasis"/>
                <w:i w:val="0"/>
              </w:rPr>
              <w:t>i_idx</w:t>
            </w:r>
            <w:proofErr w:type="spellEnd"/>
            <w:r w:rsidRPr="00BC482C">
              <w:rPr>
                <w:rStyle w:val="Emphasis"/>
                <w:i w:val="0"/>
              </w:rPr>
              <w:t xml:space="preserve">, </w:t>
            </w:r>
          </w:p>
          <w:p w14:paraId="383ED532" w14:textId="37CDC1D1" w:rsidR="001C4B05" w:rsidRPr="00BC482C" w:rsidRDefault="001C4B05" w:rsidP="00191A1F">
            <w:pPr>
              <w:pStyle w:val="Syntax"/>
              <w:framePr w:hSpace="0" w:wrap="auto" w:vAnchor="margin" w:hAnchor="text" w:yAlign="inline"/>
              <w:spacing w:after="120" w:line="240" w:lineRule="auto"/>
              <w:rPr>
                <w:rStyle w:val="Emphasis"/>
                <w:i w:val="0"/>
              </w:rPr>
            </w:pPr>
            <w:r w:rsidRPr="00BC482C">
              <w:rPr>
                <w:rStyle w:val="Emphasis"/>
                <w:i w:val="0"/>
              </w:rPr>
              <w:t xml:space="preserve">                  </w:t>
            </w:r>
            <w:r w:rsidR="00191A1F">
              <w:rPr>
                <w:rStyle w:val="Emphasis"/>
                <w:i w:val="0"/>
              </w:rPr>
              <w:t xml:space="preserve">                            </w:t>
            </w:r>
            <w:proofErr w:type="spellStart"/>
            <w:r w:rsidRPr="00BC482C">
              <w:rPr>
                <w:rStyle w:val="Emphasis"/>
                <w:i w:val="0"/>
              </w:rPr>
              <w:t>pVOID</w:t>
            </w:r>
            <w:proofErr w:type="spellEnd"/>
            <w:r w:rsidRPr="00BC482C">
              <w:rPr>
                <w:rStyle w:val="Emphasis"/>
                <w:i w:val="0"/>
              </w:rPr>
              <w:t xml:space="preserve">     </w:t>
            </w:r>
            <w:r w:rsidR="00EC53A8">
              <w:rPr>
                <w:rStyle w:val="Emphasis"/>
                <w:i w:val="0"/>
              </w:rPr>
              <w:t xml:space="preserve">   </w:t>
            </w:r>
            <w:proofErr w:type="spellStart"/>
            <w:r w:rsidRPr="00BC482C">
              <w:rPr>
                <w:rStyle w:val="Emphasis"/>
                <w:i w:val="0"/>
              </w:rPr>
              <w:t>pv_value</w:t>
            </w:r>
            <w:proofErr w:type="spellEnd"/>
            <w:r w:rsidRPr="00BC482C">
              <w:rPr>
                <w:rStyle w:val="Emphasis"/>
                <w:i w:val="0"/>
              </w:rPr>
              <w:t>)</w:t>
            </w:r>
          </w:p>
        </w:tc>
      </w:tr>
      <w:tr w:rsidR="001C4B05" w:rsidRPr="00B54EB4" w14:paraId="76CC45ED" w14:textId="77777777" w:rsidTr="00191A1F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C9BBE1B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DD8F218" w14:textId="6738A1E0" w:rsidR="001C4B05" w:rsidRPr="00B54EB4" w:rsidRDefault="007B495E" w:rsidP="00191A1F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B495E">
              <w:rPr>
                <w:rFonts w:cs="Arial"/>
                <w:color w:val="000000"/>
                <w:sz w:val="18"/>
                <w:szCs w:val="18"/>
              </w:rPr>
              <w:t xml:space="preserve">This command </w:t>
            </w:r>
            <w:proofErr w:type="gramStart"/>
            <w:r w:rsidRPr="007B495E">
              <w:rPr>
                <w:rFonts w:cs="Arial"/>
                <w:color w:val="000000"/>
                <w:sz w:val="18"/>
                <w:szCs w:val="18"/>
              </w:rPr>
              <w:t>is used</w:t>
            </w:r>
            <w:proofErr w:type="gramEnd"/>
            <w:r w:rsidRPr="007B495E">
              <w:rPr>
                <w:rFonts w:cs="Arial"/>
                <w:color w:val="000000"/>
                <w:sz w:val="18"/>
                <w:szCs w:val="18"/>
              </w:rPr>
              <w:t xml:space="preserve"> to set the number of bytes available in the input buffer for the execution.</w:t>
            </w:r>
          </w:p>
        </w:tc>
      </w:tr>
      <w:tr w:rsidR="001C4B05" w:rsidRPr="00B54EB4" w14:paraId="28CC9391" w14:textId="77777777" w:rsidTr="00191A1F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5A392AE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3EE12C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512528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60B5702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C15BBA6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1C4B05" w:rsidRPr="00B54EB4" w14:paraId="5621503F" w14:textId="77777777" w:rsidTr="00191A1F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45E75C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3C98B6A" w14:textId="3078074D" w:rsidR="001C4B05" w:rsidRPr="00B54EB4" w:rsidRDefault="002D2A5A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636EC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5FEA3" w14:textId="1D08E5EE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  <w:r w:rsidR="00567725">
              <w:rPr>
                <w:rFonts w:cs="Arial"/>
                <w:szCs w:val="18"/>
              </w:rPr>
              <w:t>/O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267347" w14:textId="6A6DA6BB" w:rsidR="001C4B05" w:rsidRPr="00B54EB4" w:rsidRDefault="001C4B05" w:rsidP="00191A1F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BC482C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27AEB0B2" w14:textId="77777777" w:rsidTr="00191A1F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71063F1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AD6F356" w14:textId="03496E99" w:rsidR="001C4B05" w:rsidRPr="00B54EB4" w:rsidRDefault="00191A1F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1FB78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8DA2C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B6B0F0" w14:textId="2D589819" w:rsidR="001C4B05" w:rsidRPr="00B54EB4" w:rsidRDefault="00E84289" w:rsidP="00191A1F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Not necessary</w:t>
            </w:r>
            <w:r w:rsidR="00191A1F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18FD408A" w14:textId="77777777" w:rsidTr="00191A1F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3BD5768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1CF1A35" w14:textId="2BFC60B1" w:rsidR="001C4B05" w:rsidRPr="00B54EB4" w:rsidRDefault="00191A1F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D2C9C" w14:textId="77777777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52FD7" w14:textId="6F131278" w:rsidR="001C4B05" w:rsidRPr="00B54EB4" w:rsidRDefault="001C4B05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D93CC6" w14:textId="4EBC2166" w:rsidR="001C4B05" w:rsidRPr="00B54EB4" w:rsidRDefault="00191A1F" w:rsidP="00191A1F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  <w:r w:rsidRPr="00191A1F">
              <w:rPr>
                <w:rFonts w:cs="Arial"/>
                <w:szCs w:val="18"/>
              </w:rPr>
              <w:t>umber of input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84289" w:rsidRPr="00B54EB4" w14:paraId="11A8D4AA" w14:textId="77777777" w:rsidTr="00191A1F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A1A1FC" w14:textId="77777777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1D00EB3" w14:textId="77777777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D0ADCF" w14:textId="7EA00A41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84289" w:rsidRPr="00B54EB4" w14:paraId="475FF3D1" w14:textId="77777777" w:rsidTr="00191A1F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4F337E8" w14:textId="77777777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51B470F5" w14:textId="77777777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125E5141" w14:textId="584877E5" w:rsidR="00E84289" w:rsidRPr="00B54EB4" w:rsidRDefault="00E84289" w:rsidP="00191A1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84289" w:rsidRPr="00B54EB4" w14:paraId="4A79A25C" w14:textId="77777777" w:rsidTr="00191A1F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C41983E" w14:textId="77777777" w:rsidR="00E84289" w:rsidRPr="00B54EB4" w:rsidRDefault="00E84289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5B7A7982" w14:textId="68B600E5" w:rsidR="00E84289" w:rsidRPr="00B54EB4" w:rsidRDefault="00E84289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E8399A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04945B27" w14:textId="7E36A59A" w:rsidR="00E84289" w:rsidRPr="00B54EB4" w:rsidRDefault="00E84289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84289" w:rsidRPr="00B54EB4" w14:paraId="7208D586" w14:textId="77777777" w:rsidTr="00191A1F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5C98543" w14:textId="77777777" w:rsidR="00E84289" w:rsidRPr="00B54EB4" w:rsidRDefault="00E84289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3F0A1CD4" w14:textId="6BF5E63B" w:rsidR="00E84289" w:rsidRPr="00E8399A" w:rsidRDefault="00E84289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E8399A">
              <w:rPr>
                <w:rFonts w:cs="Arial"/>
                <w:szCs w:val="18"/>
              </w:rPr>
              <w:t>XA_</w:t>
            </w:r>
            <w:r>
              <w:rPr>
                <w:rFonts w:cs="Arial"/>
                <w:szCs w:val="18"/>
              </w:rPr>
              <w:t>EQZ</w:t>
            </w:r>
            <w:r w:rsidRPr="00E8399A">
              <w:rPr>
                <w:rFonts w:cs="Arial"/>
                <w:szCs w:val="18"/>
              </w:rPr>
              <w:t>_EXEC_FATAL_STATE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0200C16B" w14:textId="6987006A" w:rsidR="00E84289" w:rsidRPr="00B54EB4" w:rsidRDefault="00E84289" w:rsidP="002972D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Pr="002972DA">
              <w:rPr>
                <w:rFonts w:cs="Arial"/>
                <w:szCs w:val="18"/>
              </w:rPr>
              <w:t xml:space="preserve"> </w:t>
            </w:r>
            <w:r>
              <w:rPr>
                <w:rFonts w:cs="Arial"/>
                <w:szCs w:val="18"/>
              </w:rPr>
              <w:t>is not</w:t>
            </w:r>
            <w:r w:rsidRPr="002972DA">
              <w:rPr>
                <w:rFonts w:cs="Arial"/>
                <w:szCs w:val="18"/>
              </w:rPr>
              <w:t xml:space="preserve"> </w:t>
            </w:r>
            <w:r>
              <w:rPr>
                <w:rFonts w:cs="Arial"/>
                <w:szCs w:val="18"/>
              </w:rPr>
              <w:t xml:space="preserve">post </w:t>
            </w:r>
            <w:proofErr w:type="spellStart"/>
            <w:r>
              <w:rPr>
                <w:rFonts w:cs="Arial"/>
                <w:szCs w:val="18"/>
              </w:rPr>
              <w:t>init.</w:t>
            </w:r>
            <w:proofErr w:type="spellEnd"/>
          </w:p>
        </w:tc>
      </w:tr>
      <w:tr w:rsidR="00E84289" w:rsidRPr="00B54EB4" w14:paraId="497DA34F" w14:textId="77777777" w:rsidTr="00397E83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92397F" w14:textId="77777777" w:rsidR="00E84289" w:rsidRPr="00B54EB4" w:rsidRDefault="00E84289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6B4A1D7" w14:textId="17C9FC61" w:rsidR="00E84289" w:rsidRPr="00E8399A" w:rsidRDefault="00E84289" w:rsidP="00E8399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2972DA">
              <w:rPr>
                <w:rFonts w:cs="Arial"/>
                <w:szCs w:val="18"/>
              </w:rPr>
              <w:t>XA_</w:t>
            </w:r>
            <w:r>
              <w:rPr>
                <w:rFonts w:cs="Arial"/>
                <w:szCs w:val="18"/>
              </w:rPr>
              <w:t>EQZ</w:t>
            </w:r>
            <w:r w:rsidRPr="002972DA">
              <w:rPr>
                <w:rFonts w:cs="Arial"/>
                <w:szCs w:val="18"/>
              </w:rPr>
              <w:t>_EXEC_FATAL_INPUT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AB193BE" w14:textId="0D6AF552" w:rsidR="00E84289" w:rsidRDefault="00E84289" w:rsidP="002972DA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  <w:r w:rsidRPr="002972DA">
              <w:rPr>
                <w:rFonts w:cs="Arial"/>
                <w:szCs w:val="18"/>
              </w:rPr>
              <w:t xml:space="preserve">nput buffer pointer </w:t>
            </w:r>
            <w:r>
              <w:rPr>
                <w:rFonts w:cs="Arial"/>
                <w:szCs w:val="18"/>
              </w:rPr>
              <w:t>is invalid.</w:t>
            </w:r>
          </w:p>
        </w:tc>
      </w:tr>
      <w:tr w:rsidR="00E8399A" w:rsidRPr="00B54EB4" w14:paraId="4C3F9A31" w14:textId="77777777" w:rsidTr="00397E83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7F3376C" w14:textId="77777777" w:rsidR="00E8399A" w:rsidRPr="00B54EB4" w:rsidRDefault="00E8399A" w:rsidP="00E8399A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EC7AD19" w14:textId="028AC8F6" w:rsidR="00E8399A" w:rsidRPr="00FD68FE" w:rsidRDefault="00E8399A" w:rsidP="00E8399A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 w:rsidRPr="00FD68FE">
              <w:rPr>
                <w:rFonts w:cs="Arial"/>
                <w:sz w:val="18"/>
                <w:szCs w:val="18"/>
              </w:rPr>
              <w:t>xa_rel</w:t>
            </w:r>
            <w:r w:rsidR="00B13CE9" w:rsidRPr="00FD68FE">
              <w:rPr>
                <w:rFonts w:cs="Arial"/>
                <w:sz w:val="18"/>
                <w:szCs w:val="18"/>
              </w:rPr>
              <w:t>eqz</w:t>
            </w:r>
            <w:r w:rsidRPr="00FD68FE">
              <w:rPr>
                <w:rFonts w:cs="Arial"/>
                <w:sz w:val="18"/>
                <w:szCs w:val="18"/>
              </w:rPr>
              <w:t>_set_inpu</w:t>
            </w:r>
            <w:r w:rsidR="007B495E" w:rsidRPr="00FD68FE">
              <w:rPr>
                <w:rFonts w:cs="Arial"/>
                <w:sz w:val="18"/>
                <w:szCs w:val="18"/>
              </w:rPr>
              <w:t>t_bytes</w:t>
            </w:r>
            <w:proofErr w:type="spellEnd"/>
            <w:r w:rsidRPr="00FD68FE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6AAE3CA2" w14:textId="281B4C57" w:rsidR="00E8399A" w:rsidRPr="00FD68FE" w:rsidRDefault="00E8399A" w:rsidP="00E8399A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FD68FE">
              <w:rPr>
                <w:rFonts w:cs="Arial"/>
                <w:sz w:val="18"/>
                <w:szCs w:val="18"/>
              </w:rPr>
              <w:t>Check API structure is valid.</w:t>
            </w:r>
          </w:p>
          <w:p w14:paraId="319E333B" w14:textId="77777777" w:rsidR="00E8399A" w:rsidRPr="00FD68FE" w:rsidRDefault="00E8399A" w:rsidP="00E8399A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FD68FE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FD68FE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FD68FE">
              <w:rPr>
                <w:rFonts w:cs="Arial"/>
                <w:sz w:val="18"/>
                <w:szCs w:val="18"/>
              </w:rPr>
              <w:t xml:space="preserve"> to 4 bytes.</w:t>
            </w:r>
          </w:p>
          <w:p w14:paraId="3389E5BF" w14:textId="65A19540" w:rsidR="002972DA" w:rsidRPr="00FD68FE" w:rsidRDefault="007B495E" w:rsidP="007B495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FD68FE">
              <w:rPr>
                <w:rFonts w:cs="Arial"/>
                <w:sz w:val="18"/>
                <w:szCs w:val="18"/>
              </w:rPr>
              <w:t>Set</w:t>
            </w:r>
            <w:r w:rsidRPr="00FD68FE">
              <w:rPr>
                <w:sz w:val="18"/>
                <w:szCs w:val="18"/>
              </w:rPr>
              <w:t xml:space="preserve"> </w:t>
            </w:r>
            <w:r w:rsidRPr="00FD68FE">
              <w:rPr>
                <w:rFonts w:cs="Arial"/>
                <w:sz w:val="18"/>
                <w:szCs w:val="18"/>
              </w:rPr>
              <w:t>input buffer size.</w:t>
            </w:r>
          </w:p>
        </w:tc>
      </w:tr>
    </w:tbl>
    <w:p w14:paraId="0C485A5B" w14:textId="178D5CB3" w:rsidR="00393FD5" w:rsidRPr="00B54EB4" w:rsidRDefault="00393FD5" w:rsidP="00393FD5">
      <w:pPr>
        <w:pStyle w:val="RefIDs"/>
      </w:pPr>
      <w:r>
        <w:t xml:space="preserve">[Covers: </w:t>
      </w:r>
      <w:r w:rsidR="00CA0095">
        <w:t>FD_PLG_EQZ_034</w:t>
      </w:r>
      <w:r>
        <w:t>]</w:t>
      </w:r>
    </w:p>
    <w:p w14:paraId="7A4A279D" w14:textId="116EA9A2" w:rsidR="001C4B05" w:rsidRPr="00B54EB4" w:rsidRDefault="001C4B05" w:rsidP="00860689">
      <w:pPr>
        <w:spacing w:after="120" w:line="240" w:lineRule="auto"/>
        <w:rPr>
          <w:rFonts w:cs="Arial"/>
        </w:rPr>
      </w:pPr>
    </w:p>
    <w:p w14:paraId="59F62513" w14:textId="613692C4" w:rsidR="00116666" w:rsidRPr="00B54EB4" w:rsidRDefault="00116666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3F74ACCD" wp14:editId="080381BD">
            <wp:extent cx="4389073" cy="4233554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580" cy="42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AB78" w14:textId="08A51278" w:rsidR="00116666" w:rsidRDefault="00116666" w:rsidP="007B495E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75" w:name="_Toc52867632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C643B8" w:rsidRPr="00C643B8">
        <w:rPr>
          <w:rFonts w:cs="Arial"/>
        </w:rPr>
        <w:t>xa_rel</w:t>
      </w:r>
      <w:r w:rsidR="00B13CE9">
        <w:rPr>
          <w:rFonts w:cs="Arial"/>
        </w:rPr>
        <w:t>eqz</w:t>
      </w:r>
      <w:r w:rsidR="00C643B8" w:rsidRPr="00C643B8">
        <w:rPr>
          <w:rFonts w:cs="Arial"/>
        </w:rPr>
        <w:t>_set_input_bytes</w:t>
      </w:r>
      <w:proofErr w:type="spellEnd"/>
      <w:r w:rsidR="00705BE9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5"/>
      <w:r>
        <w:rPr>
          <w:rFonts w:cs="Arial"/>
        </w:rPr>
        <w:br w:type="page"/>
      </w:r>
    </w:p>
    <w:p w14:paraId="6768E395" w14:textId="78198A5C" w:rsidR="001C4B05" w:rsidRDefault="00B2250D" w:rsidP="00860689">
      <w:pPr>
        <w:pStyle w:val="Heading4"/>
        <w:spacing w:after="120" w:line="240" w:lineRule="auto"/>
        <w:rPr>
          <w:rFonts w:cs="Arial"/>
        </w:rPr>
      </w:pPr>
      <w:bookmarkStart w:id="76" w:name="_Toc528676296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1C4B05" w:rsidRPr="00B54EB4">
        <w:rPr>
          <w:rFonts w:cs="Arial"/>
        </w:rPr>
        <w:t>_get_curidx_input_buf</w:t>
      </w:r>
      <w:bookmarkEnd w:id="76"/>
      <w:proofErr w:type="spellEnd"/>
    </w:p>
    <w:p w14:paraId="0FE12010" w14:textId="54130A8B" w:rsidR="009E7B75" w:rsidRPr="009E7B75" w:rsidRDefault="009E7B75" w:rsidP="009E7B75">
      <w:pPr>
        <w:pStyle w:val="ReqID"/>
      </w:pPr>
      <w:r>
        <w:t>DD_PLG_EQZ_01_018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1C4B05" w:rsidRPr="00B54EB4" w14:paraId="3663BDAF" w14:textId="77777777" w:rsidTr="007B495E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DEFB142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F6FFA8F" w14:textId="5903957F" w:rsidR="001C4B05" w:rsidRPr="00B54EB4" w:rsidRDefault="001C4B05" w:rsidP="007B495E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static </w:t>
            </w:r>
            <w:proofErr w:type="spellStart"/>
            <w:r w:rsidRPr="00B54EB4">
              <w:t>XA_ERRORCODE</w:t>
            </w:r>
            <w:proofErr w:type="spellEnd"/>
            <w:r w:rsidRPr="00B54EB4"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Pr="00B54EB4">
              <w:t>_get_curidx_input_buf</w:t>
            </w:r>
            <w:proofErr w:type="spellEnd"/>
            <w:r w:rsidRPr="00B54EB4">
              <w:t>(</w:t>
            </w:r>
            <w:proofErr w:type="spellStart"/>
            <w:r w:rsidR="00E84289">
              <w:t>XARelEqz</w:t>
            </w:r>
            <w:proofErr w:type="spellEnd"/>
            <w:r w:rsidR="00E84289">
              <w:t xml:space="preserve">     *d</w:t>
            </w:r>
            <w:r w:rsidRPr="00B54EB4">
              <w:t xml:space="preserve">, </w:t>
            </w:r>
          </w:p>
          <w:p w14:paraId="75EC01A9" w14:textId="04C3A410" w:rsidR="001C4B05" w:rsidRPr="00B54EB4" w:rsidRDefault="001C4B05" w:rsidP="007B495E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         </w:t>
            </w:r>
            <w:r w:rsidR="00226028">
              <w:t xml:space="preserve">              </w:t>
            </w:r>
            <w:r w:rsidR="00EC53A8">
              <w:t xml:space="preserve">     </w:t>
            </w:r>
            <w:r w:rsidRPr="00B54EB4">
              <w:t xml:space="preserve">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</w:t>
            </w:r>
            <w:r w:rsidR="00EC53A8">
              <w:t xml:space="preserve">  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7A0895B2" w14:textId="14FA8167" w:rsidR="001C4B05" w:rsidRPr="00B54EB4" w:rsidRDefault="001C4B05" w:rsidP="007B495E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  </w:t>
            </w:r>
            <w:r w:rsidR="00226028">
              <w:t xml:space="preserve">                    </w:t>
            </w:r>
            <w:r w:rsidR="00EC53A8">
              <w:t xml:space="preserve">      </w:t>
            </w:r>
            <w:r w:rsidRPr="00B54EB4">
              <w:t xml:space="preserve">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</w:t>
            </w:r>
            <w:r w:rsidR="00EC53A8">
              <w:t xml:space="preserve">   </w:t>
            </w:r>
            <w:r w:rsidRPr="00B54EB4">
              <w:t xml:space="preserve">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1C4B05" w:rsidRPr="00B54EB4" w14:paraId="1AD26F08" w14:textId="77777777" w:rsidTr="007B495E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B70AB55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C699DAB" w14:textId="6099498E" w:rsidR="001C4B05" w:rsidRPr="00B54EB4" w:rsidRDefault="007B495E" w:rsidP="007B495E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B495E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7B495E">
              <w:rPr>
                <w:rFonts w:cs="Arial"/>
                <w:color w:val="000000"/>
                <w:sz w:val="18"/>
                <w:szCs w:val="18"/>
              </w:rPr>
              <w:t xml:space="preserve"> gets the number of input buffer bytes consumed by the equalizer.</w:t>
            </w:r>
          </w:p>
        </w:tc>
      </w:tr>
      <w:tr w:rsidR="001C4B05" w:rsidRPr="00B54EB4" w14:paraId="03080930" w14:textId="77777777" w:rsidTr="007B495E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5FA4B71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E2CF71B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10A478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826B62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95E55A3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1C4B05" w:rsidRPr="00B54EB4" w14:paraId="5CD5AA1D" w14:textId="77777777" w:rsidTr="007B49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55280A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EDEAEA" w14:textId="73AA0FAF" w:rsidR="001C4B05" w:rsidRPr="00B54EB4" w:rsidRDefault="002D2A5A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9F757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807A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AB780D1" w14:textId="4782461D" w:rsidR="001C4B05" w:rsidRPr="00B54EB4" w:rsidRDefault="001C4B05" w:rsidP="007B495E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0DD85EC6" w14:textId="77777777" w:rsidTr="007B49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BEC12B9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A97042B" w14:textId="51494190" w:rsidR="001C4B05" w:rsidRPr="00B54EB4" w:rsidRDefault="00F958B7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7D1F9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EE3C0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C3E943" w14:textId="1835EA35" w:rsidR="001C4B05" w:rsidRPr="00B54EB4" w:rsidRDefault="001C4B05" w:rsidP="007B495E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Not necessary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45E56EB0" w14:textId="77777777" w:rsidTr="007B495E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0B88495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1C319E1" w14:textId="05265607" w:rsidR="001C4B05" w:rsidRPr="00B54EB4" w:rsidRDefault="00F958B7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486BC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1A467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BCE68D" w14:textId="7C37C036" w:rsidR="001C4B05" w:rsidRPr="00B54EB4" w:rsidRDefault="00E84289" w:rsidP="007B495E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84289">
              <w:rPr>
                <w:rFonts w:cs="Arial"/>
                <w:szCs w:val="18"/>
              </w:rPr>
              <w:t>Pointer to bytes consumed variable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CD5A32" w:rsidRPr="00B54EB4" w14:paraId="17B682E0" w14:textId="77777777" w:rsidTr="007B495E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D42A03" w14:textId="77777777" w:rsidR="00CD5A32" w:rsidRPr="00B54EB4" w:rsidRDefault="00CD5A32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F5C60ED" w14:textId="77777777" w:rsidR="00CD5A32" w:rsidRPr="00B54EB4" w:rsidRDefault="00CD5A32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5FF218A" w14:textId="5ED8727D" w:rsidR="00CD5A32" w:rsidRPr="00B54EB4" w:rsidRDefault="00CD5A32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CD5A32" w:rsidRPr="00B54EB4" w14:paraId="25DF7EA7" w14:textId="77777777" w:rsidTr="007B49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FC799C0" w14:textId="77777777" w:rsidR="00CD5A32" w:rsidRPr="00B54EB4" w:rsidRDefault="00CD5A32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7623471" w14:textId="77777777" w:rsidR="00CD5A32" w:rsidRPr="00B54EB4" w:rsidRDefault="00CD5A32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B524B7" w14:textId="40F12690" w:rsidR="00CD5A32" w:rsidRDefault="00CD5A32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r w:rsidR="007B495E">
              <w:rPr>
                <w:rFonts w:cs="Arial"/>
                <w:szCs w:val="18"/>
              </w:rPr>
              <w:t>or</w:t>
            </w:r>
            <w:r>
              <w:rPr>
                <w:rFonts w:cs="Arial"/>
                <w:szCs w:val="18"/>
              </w:rPr>
              <w:t xml:space="preserve"> </w:t>
            </w:r>
            <w:proofErr w:type="spellStart"/>
            <w:r>
              <w:rPr>
                <w:rFonts w:cs="Arial"/>
                <w:szCs w:val="18"/>
              </w:rPr>
              <w:t>pv_value</w:t>
            </w:r>
            <w:proofErr w:type="spellEnd"/>
            <w:r>
              <w:rPr>
                <w:rFonts w:cs="Arial"/>
                <w:szCs w:val="18"/>
              </w:rPr>
              <w:t xml:space="preserve"> are</w:t>
            </w:r>
            <w:r w:rsidRPr="00B54EB4">
              <w:rPr>
                <w:rFonts w:cs="Arial"/>
                <w:szCs w:val="18"/>
              </w:rPr>
              <w:t xml:space="preserve"> NULL</w:t>
            </w:r>
            <w:r>
              <w:rPr>
                <w:rFonts w:cs="Arial"/>
                <w:szCs w:val="18"/>
              </w:rPr>
              <w:t>.</w:t>
            </w:r>
          </w:p>
          <w:p w14:paraId="4D8296C9" w14:textId="08C5F6A0" w:rsidR="007B495E" w:rsidRPr="00B54EB4" w:rsidRDefault="007B495E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  <w:r w:rsidRPr="00CD5A32">
              <w:rPr>
                <w:rFonts w:cs="Arial"/>
                <w:szCs w:val="18"/>
              </w:rPr>
              <w:t xml:space="preserve">nput buffer </w:t>
            </w:r>
            <w:r>
              <w:rPr>
                <w:rFonts w:cs="Arial"/>
                <w:szCs w:val="18"/>
              </w:rPr>
              <w:t>is invalid.</w:t>
            </w:r>
          </w:p>
        </w:tc>
      </w:tr>
      <w:tr w:rsidR="007B495E" w:rsidRPr="00B54EB4" w14:paraId="0F6E5AB0" w14:textId="77777777" w:rsidTr="007B495E">
        <w:trPr>
          <w:trHeight w:val="144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0A9A26" w14:textId="77777777" w:rsidR="007B495E" w:rsidRPr="00B54EB4" w:rsidRDefault="007B495E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3C8503C" w14:textId="77777777" w:rsidR="007B495E" w:rsidRPr="00B54EB4" w:rsidRDefault="007B495E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6BB02FC" w14:textId="45DA6BAA" w:rsidR="007B495E" w:rsidRPr="00B54EB4" w:rsidRDefault="007B495E" w:rsidP="007B495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305E979F" w14:textId="77777777" w:rsidTr="007B495E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88D0F8B" w14:textId="77777777" w:rsidR="001C4B05" w:rsidRPr="00B54EB4" w:rsidRDefault="001C4B05" w:rsidP="007B495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69A07B6" w14:textId="2A2FC274" w:rsidR="001C4B05" w:rsidRPr="00B54EB4" w:rsidRDefault="00B2250D" w:rsidP="007B495E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CD5A32">
              <w:rPr>
                <w:rFonts w:cs="Arial"/>
                <w:sz w:val="18"/>
                <w:szCs w:val="18"/>
              </w:rPr>
              <w:t>_get_curidx_input_buf</w:t>
            </w:r>
            <w:proofErr w:type="spellEnd"/>
            <w:r w:rsidR="001C4B05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1E269E25" w14:textId="64E85C33" w:rsidR="001C4B05" w:rsidRPr="00B54EB4" w:rsidRDefault="001C4B05" w:rsidP="007B495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gramStart"/>
            <w:r w:rsidRPr="00B54EB4">
              <w:rPr>
                <w:rFonts w:cs="Arial"/>
                <w:sz w:val="18"/>
                <w:szCs w:val="18"/>
              </w:rPr>
              <w:t>Check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API structure</w:t>
            </w:r>
            <w:r w:rsidR="007C4048">
              <w:rPr>
                <w:rFonts w:cs="Arial"/>
                <w:sz w:val="18"/>
                <w:szCs w:val="18"/>
              </w:rPr>
              <w:t xml:space="preserve"> and </w:t>
            </w:r>
            <w:proofErr w:type="spellStart"/>
            <w:r w:rsidR="007C4048">
              <w:rPr>
                <w:rFonts w:cs="Arial"/>
                <w:sz w:val="18"/>
                <w:szCs w:val="18"/>
              </w:rPr>
              <w:t>pv_value</w:t>
            </w:r>
            <w:proofErr w:type="spellEnd"/>
            <w:r w:rsidRPr="00B54EB4">
              <w:rPr>
                <w:rFonts w:cs="Arial"/>
                <w:sz w:val="18"/>
                <w:szCs w:val="18"/>
              </w:rPr>
              <w:t xml:space="preserve"> is valid</w:t>
            </w:r>
            <w:r w:rsidR="009624F1">
              <w:rPr>
                <w:rFonts w:cs="Arial"/>
                <w:sz w:val="18"/>
                <w:szCs w:val="18"/>
              </w:rPr>
              <w:t>.</w:t>
            </w:r>
          </w:p>
          <w:p w14:paraId="4A8DC0CA" w14:textId="5F5DD445" w:rsidR="001C4B05" w:rsidRPr="00B54EB4" w:rsidRDefault="001C4B05" w:rsidP="007B495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9624F1">
              <w:rPr>
                <w:rFonts w:cs="Arial"/>
                <w:sz w:val="18"/>
                <w:szCs w:val="18"/>
              </w:rPr>
              <w:t>.</w:t>
            </w:r>
          </w:p>
          <w:p w14:paraId="527367B6" w14:textId="396F78BB" w:rsidR="001C4B05" w:rsidRPr="00B54EB4" w:rsidRDefault="00CD5A32" w:rsidP="007B495E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</w:t>
            </w:r>
            <w:r w:rsidRPr="00CD5A32">
              <w:rPr>
                <w:rFonts w:cs="Arial"/>
                <w:sz w:val="18"/>
                <w:szCs w:val="18"/>
              </w:rPr>
              <w:t>eturn number of bytes consumed</w:t>
            </w:r>
            <w:r w:rsidR="009624F1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2CBBBC5" w14:textId="08EDF85F" w:rsidR="00396177" w:rsidRPr="00B54EB4" w:rsidRDefault="00396177" w:rsidP="00396177">
      <w:pPr>
        <w:pStyle w:val="RefIDs"/>
      </w:pPr>
      <w:r>
        <w:t xml:space="preserve">[Covers: </w:t>
      </w:r>
      <w:r w:rsidR="00912ABC">
        <w:t>FD_PLG_EQZ_03</w:t>
      </w:r>
      <w:r w:rsidR="00511ECF">
        <w:t>9</w:t>
      </w:r>
      <w:r>
        <w:t>]</w:t>
      </w:r>
    </w:p>
    <w:p w14:paraId="37EB74D2" w14:textId="77777777" w:rsidR="001C4B05" w:rsidRPr="00B54EB4" w:rsidRDefault="001C4B05" w:rsidP="00860689">
      <w:pPr>
        <w:spacing w:after="120" w:line="240" w:lineRule="auto"/>
        <w:rPr>
          <w:rFonts w:cs="Arial"/>
        </w:rPr>
      </w:pPr>
    </w:p>
    <w:p w14:paraId="5EED6FC2" w14:textId="77777777" w:rsidR="001C4B05" w:rsidRPr="00B54EB4" w:rsidRDefault="001C4B05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8BA8114" wp14:editId="627E302B">
            <wp:extent cx="4416145" cy="4048917"/>
            <wp:effectExtent l="0" t="0" r="3810" b="889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145" cy="40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DF29" w14:textId="630BE541" w:rsidR="001C4B05" w:rsidRPr="00B54EB4" w:rsidRDefault="001C4B05" w:rsidP="00567725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77" w:name="_Toc528676325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_get_curidx_input_buf</w:t>
      </w:r>
      <w:proofErr w:type="spellEnd"/>
      <w:r w:rsidRPr="00B54EB4">
        <w:rPr>
          <w:rFonts w:cs="Arial"/>
        </w:rPr>
        <w:t xml:space="preserve"> flowchart</w:t>
      </w:r>
      <w:bookmarkEnd w:id="77"/>
      <w:r w:rsidRPr="00B54EB4">
        <w:rPr>
          <w:rFonts w:cs="Arial"/>
        </w:rPr>
        <w:br w:type="page"/>
      </w:r>
    </w:p>
    <w:p w14:paraId="1024669D" w14:textId="1593CC4D" w:rsidR="001C4B05" w:rsidRDefault="00B2250D" w:rsidP="00860689">
      <w:pPr>
        <w:pStyle w:val="Heading4"/>
        <w:spacing w:after="120" w:line="240" w:lineRule="auto"/>
        <w:rPr>
          <w:rFonts w:cs="Arial"/>
        </w:rPr>
      </w:pPr>
      <w:bookmarkStart w:id="78" w:name="_Toc528676297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1C4B05" w:rsidRPr="00B54EB4">
        <w:rPr>
          <w:rFonts w:cs="Arial"/>
        </w:rPr>
        <w:t>_execute</w:t>
      </w:r>
      <w:bookmarkEnd w:id="78"/>
      <w:proofErr w:type="spellEnd"/>
    </w:p>
    <w:p w14:paraId="0015EF0F" w14:textId="4DD2DC71" w:rsidR="004E7287" w:rsidRPr="004E7287" w:rsidRDefault="004E7287" w:rsidP="004E7287">
      <w:pPr>
        <w:pStyle w:val="ReqID"/>
      </w:pPr>
      <w:r>
        <w:t>DD_PLG_EQZ_01_019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1C4B05" w:rsidRPr="00B54EB4" w14:paraId="60757C01" w14:textId="77777777" w:rsidTr="009D5897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815A58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073BC7D" w14:textId="248617CB" w:rsidR="001C4B05" w:rsidRPr="00B54EB4" w:rsidRDefault="00EC53A8" w:rsidP="009D5897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static </w:t>
            </w:r>
            <w:proofErr w:type="spellStart"/>
            <w:r>
              <w:t>XA_ERRORCODE</w:t>
            </w:r>
            <w:proofErr w:type="spellEnd"/>
            <w:r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="001C4B05" w:rsidRPr="00B54EB4">
              <w:t>_execute</w:t>
            </w:r>
            <w:proofErr w:type="spellEnd"/>
            <w:r w:rsidR="001C4B05" w:rsidRPr="00B54EB4">
              <w:t>(</w:t>
            </w:r>
            <w:proofErr w:type="spellStart"/>
            <w:r w:rsidR="00E84289">
              <w:t>XARelEqz</w:t>
            </w:r>
            <w:proofErr w:type="spellEnd"/>
            <w:r w:rsidR="00E84289">
              <w:t xml:space="preserve">    *d</w:t>
            </w:r>
            <w:r w:rsidR="001C4B05" w:rsidRPr="00B54EB4">
              <w:t xml:space="preserve">, </w:t>
            </w:r>
          </w:p>
          <w:p w14:paraId="7312A4B4" w14:textId="5FAA07E4" w:rsidR="001C4B05" w:rsidRPr="00B54EB4" w:rsidRDefault="001C4B05" w:rsidP="009D5897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</w:t>
            </w:r>
            <w:r w:rsidR="00B26DC1">
              <w:t xml:space="preserve">                         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 </w:t>
            </w:r>
            <w:r w:rsidR="00EC53A8">
              <w:t xml:space="preserve">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2D458E6B" w14:textId="29614D73" w:rsidR="001C4B05" w:rsidRPr="00B54EB4" w:rsidRDefault="001C4B05" w:rsidP="009D5897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  </w:t>
            </w:r>
            <w:r w:rsidR="00EC53A8">
              <w:t xml:space="preserve">       </w:t>
            </w:r>
            <w:r w:rsidR="00B26DC1">
              <w:t xml:space="preserve">       </w:t>
            </w:r>
            <w:r w:rsidR="00EC53A8">
              <w:t xml:space="preserve"> 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</w:t>
            </w:r>
            <w:r w:rsidR="00EC53A8">
              <w:t xml:space="preserve"> </w:t>
            </w:r>
            <w:r w:rsidRPr="00B54EB4">
              <w:t xml:space="preserve"> 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1C4B05" w:rsidRPr="00B54EB4" w14:paraId="15E69014" w14:textId="77777777" w:rsidTr="009D5897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6232A1A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E12E4F6" w14:textId="27EEEF76" w:rsidR="001C4B05" w:rsidRPr="00B54EB4" w:rsidRDefault="00E6457A" w:rsidP="00E6457A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E6457A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="009A6E37">
              <w:rPr>
                <w:rFonts w:cs="Arial"/>
                <w:color w:val="000000"/>
                <w:sz w:val="18"/>
                <w:szCs w:val="18"/>
              </w:rPr>
              <w:t xml:space="preserve"> executes the Equalizer plugin in do execute process and completion status of processing in done process</w:t>
            </w:r>
            <w:r w:rsidRPr="00E6457A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1C4B05" w:rsidRPr="00B54EB4" w14:paraId="6F3F7A89" w14:textId="77777777" w:rsidTr="009D5897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9321985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209DD62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F7EB8D0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B84F6F3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702BDFD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1C4B05" w:rsidRPr="00B54EB4" w14:paraId="1898C25C" w14:textId="77777777" w:rsidTr="009D5897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14CBBA0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7C6CBA8" w14:textId="574B7921" w:rsidR="001C4B05" w:rsidRPr="00B54EB4" w:rsidRDefault="002D2A5A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C07B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7D700" w14:textId="5804AB58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  <w:r w:rsidR="006442F9">
              <w:rPr>
                <w:rFonts w:cs="Arial"/>
                <w:szCs w:val="18"/>
              </w:rPr>
              <w:t>/O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CFC3D7" w14:textId="59187CA0" w:rsidR="001C4B05" w:rsidRPr="00B54EB4" w:rsidRDefault="001C4B05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1301D856" w14:textId="77777777" w:rsidTr="009D5897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650031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8C51731" w14:textId="09A92F47" w:rsidR="001C4B05" w:rsidRPr="00B54EB4" w:rsidRDefault="00B26DC1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77FE6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973D" w14:textId="1147AA9B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3E11BB" w14:textId="77777777" w:rsidR="001C4B05" w:rsidRDefault="001C4B05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sub commands</w:t>
            </w:r>
            <w:r w:rsidR="009624F1">
              <w:rPr>
                <w:rFonts w:cs="Arial"/>
                <w:szCs w:val="18"/>
              </w:rPr>
              <w:t>.</w:t>
            </w:r>
          </w:p>
          <w:p w14:paraId="1A3B2401" w14:textId="77777777" w:rsidR="00D27C3F" w:rsidRDefault="00D27C3F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23D6F50D" w14:textId="77777777" w:rsidR="00D27C3F" w:rsidRDefault="00D27C3F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D27C3F">
              <w:rPr>
                <w:rFonts w:cs="Arial"/>
                <w:szCs w:val="18"/>
              </w:rPr>
              <w:t>XA_CMD_TYPE_DO_EXECUTE</w:t>
            </w:r>
            <w:proofErr w:type="spellEnd"/>
          </w:p>
          <w:p w14:paraId="4081428C" w14:textId="77777777" w:rsidR="00D27C3F" w:rsidRDefault="00D27C3F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D27C3F">
              <w:rPr>
                <w:rFonts w:cs="Arial"/>
                <w:szCs w:val="18"/>
              </w:rPr>
              <w:t>XA_CMD_TYPE_DONE_QUERY</w:t>
            </w:r>
            <w:proofErr w:type="spellEnd"/>
          </w:p>
          <w:p w14:paraId="0EC0BC3B" w14:textId="70675490" w:rsidR="00D27C3F" w:rsidRPr="00B54EB4" w:rsidRDefault="00D27C3F" w:rsidP="009D5897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D27C3F">
              <w:rPr>
                <w:rFonts w:cs="Arial"/>
                <w:szCs w:val="18"/>
              </w:rPr>
              <w:t>XA_CMD_TYPE_DO_RUNTIME_INIT</w:t>
            </w:r>
            <w:proofErr w:type="spellEnd"/>
          </w:p>
        </w:tc>
      </w:tr>
      <w:tr w:rsidR="001C4B05" w:rsidRPr="00B54EB4" w14:paraId="7B3B57AC" w14:textId="77777777" w:rsidTr="009D5897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8D517DC" w14:textId="69E0F182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012ABD" w14:textId="6BC19EAF" w:rsidR="001C4B05" w:rsidRPr="00B54EB4" w:rsidRDefault="00B26DC1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16A00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C7DEF" w14:textId="1804F54C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D7FE15" w14:textId="7C0FB3D0" w:rsidR="001C4B05" w:rsidRPr="00B54EB4" w:rsidRDefault="000223CC" w:rsidP="00D363B2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223CC">
              <w:rPr>
                <w:rFonts w:cs="Arial"/>
                <w:szCs w:val="18"/>
              </w:rPr>
              <w:t>Depend on every sub commands</w:t>
            </w:r>
            <w:r>
              <w:rPr>
                <w:rFonts w:cs="Arial"/>
                <w:szCs w:val="18"/>
              </w:rPr>
              <w:t xml:space="preserve"> </w:t>
            </w:r>
          </w:p>
        </w:tc>
      </w:tr>
      <w:tr w:rsidR="001C4B05" w:rsidRPr="00B54EB4" w14:paraId="7F36C6A0" w14:textId="77777777" w:rsidTr="009D5897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E9F5EFE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30BF357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832BDE" w14:textId="0527DADD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429E89BB" w14:textId="77777777" w:rsidTr="009D5897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36EE660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088F3A1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F7199E" w14:textId="76264916" w:rsidR="000223CC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77CDE139" w14:textId="77777777" w:rsidTr="009D5897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139B18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31D770" w14:textId="031CDAC0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22B6DC" w14:textId="1EFCF514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</w:t>
            </w:r>
            <w:r w:rsidR="00B53A7E" w:rsidRPr="00B54EB4">
              <w:rPr>
                <w:rFonts w:cs="Arial"/>
                <w:szCs w:val="18"/>
              </w:rPr>
              <w:t xml:space="preserve"> bytes</w:t>
            </w:r>
            <w:r w:rsidR="009624F1">
              <w:rPr>
                <w:rFonts w:cs="Arial"/>
                <w:szCs w:val="18"/>
              </w:rPr>
              <w:t>.</w:t>
            </w:r>
          </w:p>
        </w:tc>
      </w:tr>
      <w:tr w:rsidR="009D5897" w:rsidRPr="00B54EB4" w14:paraId="69F55DB9" w14:textId="77777777" w:rsidTr="009D5897">
        <w:trPr>
          <w:trHeight w:val="20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4844D99" w14:textId="77777777" w:rsidR="009D5897" w:rsidRPr="00B54EB4" w:rsidRDefault="009D5897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32A1AFF0" w14:textId="1C0BF098" w:rsidR="009D5897" w:rsidRPr="00B54EB4" w:rsidRDefault="009D5897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XA_API_FATAL_INVALID_CMD_TYPE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7FE75D5B" w14:textId="09ECA753" w:rsidR="009D5897" w:rsidRPr="00B54EB4" w:rsidRDefault="009D5897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C4B05" w:rsidRPr="00B54EB4" w14:paraId="3F03E76D" w14:textId="77777777" w:rsidTr="009D5897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716AD47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C0252F7" w14:textId="7C8CC2AC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_EXEC_FATAL_STATE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0357CDD" w14:textId="66B8F226" w:rsidR="001C4B05" w:rsidRPr="00B54EB4" w:rsidRDefault="00B13CE9" w:rsidP="009D5897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Equalizer</w:t>
            </w:r>
            <w:r w:rsidR="00AF475E">
              <w:rPr>
                <w:rFonts w:cs="Arial"/>
                <w:szCs w:val="18"/>
              </w:rPr>
              <w:t xml:space="preserve"> </w:t>
            </w:r>
            <w:r w:rsidR="000223CC">
              <w:rPr>
                <w:rFonts w:cs="Arial"/>
                <w:szCs w:val="18"/>
              </w:rPr>
              <w:t>is not running yet</w:t>
            </w:r>
          </w:p>
        </w:tc>
      </w:tr>
      <w:tr w:rsidR="001C4B05" w:rsidRPr="00B54EB4" w14:paraId="056C5E1C" w14:textId="77777777" w:rsidTr="009D5897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3D222D5" w14:textId="77777777" w:rsidR="001C4B05" w:rsidRPr="00B54EB4" w:rsidRDefault="001C4B05" w:rsidP="009D5897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F8EFDDF" w14:textId="2D093591" w:rsidR="001C4B05" w:rsidRPr="00B54EB4" w:rsidRDefault="00B2250D" w:rsidP="009D5897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B53A7E" w:rsidRPr="00B54EB4">
              <w:rPr>
                <w:rFonts w:cs="Arial"/>
                <w:sz w:val="18"/>
                <w:szCs w:val="18"/>
              </w:rPr>
              <w:t>_execute</w:t>
            </w:r>
            <w:proofErr w:type="spellEnd"/>
            <w:r w:rsidR="00B53A7E" w:rsidRPr="00B54EB4">
              <w:rPr>
                <w:rFonts w:cs="Arial"/>
                <w:sz w:val="18"/>
                <w:szCs w:val="18"/>
              </w:rPr>
              <w:t xml:space="preserve"> </w:t>
            </w:r>
            <w:r w:rsidR="001C4B05" w:rsidRPr="00B54EB4">
              <w:rPr>
                <w:rFonts w:cs="Arial"/>
                <w:sz w:val="18"/>
                <w:szCs w:val="18"/>
              </w:rPr>
              <w:t>command processing:</w:t>
            </w:r>
          </w:p>
          <w:p w14:paraId="2BAE5291" w14:textId="76B3929D" w:rsidR="001C4B05" w:rsidRPr="00B54EB4" w:rsidRDefault="001C4B05" w:rsidP="009D5897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9624F1">
              <w:rPr>
                <w:rFonts w:cs="Arial"/>
                <w:sz w:val="18"/>
                <w:szCs w:val="18"/>
              </w:rPr>
              <w:t>.</w:t>
            </w:r>
          </w:p>
          <w:p w14:paraId="59A25692" w14:textId="62A39113" w:rsidR="001C4B05" w:rsidRPr="00B54EB4" w:rsidRDefault="001C4B05" w:rsidP="009D5897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9624F1">
              <w:rPr>
                <w:rFonts w:cs="Arial"/>
                <w:sz w:val="18"/>
                <w:szCs w:val="18"/>
              </w:rPr>
              <w:t>.</w:t>
            </w:r>
          </w:p>
          <w:p w14:paraId="43E00D55" w14:textId="32109EE9" w:rsidR="001C4B05" w:rsidRPr="00B54EB4" w:rsidRDefault="001C4B05" w:rsidP="009D5897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Process individual command type base on </w:t>
            </w:r>
            <w:proofErr w:type="spellStart"/>
            <w:r w:rsidRPr="00B54EB4">
              <w:rPr>
                <w:rFonts w:cs="Arial"/>
                <w:sz w:val="18"/>
                <w:szCs w:val="18"/>
              </w:rPr>
              <w:t>i_idx</w:t>
            </w:r>
            <w:proofErr w:type="spellEnd"/>
            <w:r w:rsidR="009624F1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1AB036D5" w14:textId="0F62A730" w:rsidR="000A07A1" w:rsidRPr="00B54EB4" w:rsidRDefault="000A07A1" w:rsidP="000A07A1">
      <w:pPr>
        <w:pStyle w:val="RefIDs"/>
      </w:pPr>
      <w:r>
        <w:t xml:space="preserve">[Covers: </w:t>
      </w:r>
      <w:r w:rsidR="003B41A3">
        <w:t>FD_PLG_EQZ_036</w:t>
      </w:r>
      <w:r w:rsidR="00511ECF">
        <w:t>,</w:t>
      </w:r>
      <w:r w:rsidR="00511ECF" w:rsidRPr="00511ECF">
        <w:t xml:space="preserve"> </w:t>
      </w:r>
      <w:r w:rsidR="00511ECF">
        <w:t>FD_PLG_EQZ_037</w:t>
      </w:r>
      <w:r>
        <w:t>]</w:t>
      </w:r>
    </w:p>
    <w:p w14:paraId="2962FEB0" w14:textId="77777777" w:rsidR="001C4B05" w:rsidRPr="00B54EB4" w:rsidRDefault="001C4B05" w:rsidP="00860689">
      <w:pPr>
        <w:spacing w:after="120" w:line="240" w:lineRule="auto"/>
        <w:rPr>
          <w:rFonts w:cs="Arial"/>
        </w:rPr>
      </w:pPr>
    </w:p>
    <w:p w14:paraId="55D16759" w14:textId="77777777" w:rsidR="001C4B05" w:rsidRPr="00B54EB4" w:rsidRDefault="001C4B05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2D75F2C4" wp14:editId="08207EA1">
            <wp:extent cx="7089870" cy="4040072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870" cy="40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4B11" w14:textId="195389BD" w:rsidR="008F2BC1" w:rsidRDefault="001C4B05" w:rsidP="00D363B2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79" w:name="_Toc528676326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B53A7E" w:rsidRPr="00B54EB4">
        <w:rPr>
          <w:rFonts w:cs="Arial"/>
        </w:rPr>
        <w:t>_execute</w:t>
      </w:r>
      <w:proofErr w:type="spellEnd"/>
      <w:r w:rsidR="00B53A7E" w:rsidRPr="00B54EB4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9"/>
      <w:r w:rsidR="008F2BC1">
        <w:rPr>
          <w:rFonts w:cs="Arial"/>
        </w:rPr>
        <w:br w:type="page"/>
      </w:r>
    </w:p>
    <w:p w14:paraId="6D62174D" w14:textId="7A125A25" w:rsidR="00B53A7E" w:rsidRDefault="00B2250D" w:rsidP="00860689">
      <w:pPr>
        <w:pStyle w:val="Heading4"/>
        <w:spacing w:after="120" w:line="240" w:lineRule="auto"/>
        <w:rPr>
          <w:rFonts w:cs="Arial"/>
        </w:rPr>
      </w:pPr>
      <w:bookmarkStart w:id="80" w:name="_Toc528676298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B53A7E" w:rsidRPr="00B54EB4">
        <w:rPr>
          <w:rFonts w:cs="Arial"/>
        </w:rPr>
        <w:t>_get_output_bytes</w:t>
      </w:r>
      <w:bookmarkEnd w:id="80"/>
      <w:proofErr w:type="spellEnd"/>
    </w:p>
    <w:p w14:paraId="734F5562" w14:textId="14286907" w:rsidR="00CB27DD" w:rsidRPr="00CB27DD" w:rsidRDefault="00CB27DD" w:rsidP="00CB27DD">
      <w:pPr>
        <w:pStyle w:val="ReqID"/>
      </w:pPr>
      <w:r>
        <w:t>DD_PLG_EQZ_01_020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592"/>
      </w:tblGrid>
      <w:tr w:rsidR="00B53A7E" w:rsidRPr="00B54EB4" w14:paraId="6447AD84" w14:textId="77777777" w:rsidTr="009D3AC8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724C780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9067450" w14:textId="10E23F7A" w:rsidR="00B53A7E" w:rsidRPr="00B54EB4" w:rsidRDefault="00EC53A8" w:rsidP="009D3AC8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>
              <w:t xml:space="preserve">static </w:t>
            </w:r>
            <w:proofErr w:type="spellStart"/>
            <w:r>
              <w:t>XA_ERRORCODE</w:t>
            </w:r>
            <w:proofErr w:type="spellEnd"/>
            <w:r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="00B53A7E" w:rsidRPr="00B54EB4">
              <w:t>_get_output_bytes</w:t>
            </w:r>
            <w:proofErr w:type="spellEnd"/>
            <w:r w:rsidR="00B53A7E" w:rsidRPr="00B54EB4">
              <w:t>(</w:t>
            </w:r>
            <w:proofErr w:type="spellStart"/>
            <w:r w:rsidR="00E84289">
              <w:t>XARelEqz</w:t>
            </w:r>
            <w:proofErr w:type="spellEnd"/>
            <w:r w:rsidR="00E84289">
              <w:t xml:space="preserve">     *d</w:t>
            </w:r>
            <w:r w:rsidR="00B53A7E" w:rsidRPr="00B54EB4">
              <w:t xml:space="preserve">, </w:t>
            </w:r>
          </w:p>
          <w:p w14:paraId="57A8C95F" w14:textId="5264FADA" w:rsidR="00B53A7E" w:rsidRPr="00B54EB4" w:rsidRDefault="00B53A7E" w:rsidP="009D3AC8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 </w:t>
            </w:r>
            <w:r w:rsidR="00AB7CB7">
              <w:t xml:space="preserve">                          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 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01423714" w14:textId="7F1EBBC5" w:rsidR="00B53A7E" w:rsidRPr="00B54EB4" w:rsidRDefault="00B53A7E" w:rsidP="009D3AC8">
            <w:pPr>
              <w:pStyle w:val="Syntax"/>
              <w:framePr w:hSpace="0" w:wrap="auto" w:vAnchor="margin" w:hAnchor="text" w:yAlign="inline"/>
              <w:spacing w:after="120" w:line="240" w:lineRule="auto"/>
            </w:pPr>
            <w:r w:rsidRPr="00B54EB4">
              <w:t xml:space="preserve">                   </w:t>
            </w:r>
            <w:r w:rsidR="00AB7CB7">
              <w:t xml:space="preserve">                           </w:t>
            </w:r>
            <w:r w:rsidRPr="00B54EB4">
              <w:t xml:space="preserve">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  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B53A7E" w:rsidRPr="00B54EB4" w14:paraId="5EBCEBEA" w14:textId="77777777" w:rsidTr="009D3AC8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CD88416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9500AD9" w14:textId="5599C1A2" w:rsidR="00B53A7E" w:rsidRPr="00B54EB4" w:rsidRDefault="00D363B2" w:rsidP="00D363B2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D363B2">
              <w:rPr>
                <w:rFonts w:cs="Arial"/>
                <w:color w:val="000000"/>
                <w:sz w:val="18"/>
                <w:szCs w:val="18"/>
              </w:rPr>
              <w:t xml:space="preserve">This </w:t>
            </w:r>
            <w:r>
              <w:rPr>
                <w:rFonts w:cs="Arial"/>
                <w:color w:val="000000"/>
                <w:sz w:val="18"/>
                <w:szCs w:val="18"/>
              </w:rPr>
              <w:t>function</w:t>
            </w:r>
            <w:r w:rsidRPr="00D363B2">
              <w:rPr>
                <w:rFonts w:cs="Arial"/>
                <w:color w:val="000000"/>
                <w:sz w:val="18"/>
                <w:szCs w:val="18"/>
              </w:rPr>
              <w:t xml:space="preserve"> obtains the number of bytes output by the equalizer during the last execution.</w:t>
            </w:r>
          </w:p>
        </w:tc>
      </w:tr>
      <w:tr w:rsidR="00B53A7E" w:rsidRPr="00B54EB4" w14:paraId="38BBEE42" w14:textId="77777777" w:rsidTr="009D3AC8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0B35BFC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BDC7C35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495D6CB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5E05E8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9157F28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B53A7E" w:rsidRPr="00B54EB4" w14:paraId="1B97697F" w14:textId="77777777" w:rsidTr="009D3AC8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B033D1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EC0AA99" w14:textId="1E6AB60B" w:rsidR="00B53A7E" w:rsidRPr="00B54EB4" w:rsidRDefault="002D2A5A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D88F9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86AF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A7B353" w14:textId="30FC7BBF" w:rsidR="00B53A7E" w:rsidRPr="00B54EB4" w:rsidRDefault="00B53A7E" w:rsidP="009D3AC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860689">
              <w:rPr>
                <w:rFonts w:cs="Arial"/>
                <w:szCs w:val="18"/>
              </w:rPr>
              <w:t>.</w:t>
            </w:r>
          </w:p>
        </w:tc>
      </w:tr>
      <w:tr w:rsidR="00B53A7E" w:rsidRPr="00B54EB4" w14:paraId="01F2B344" w14:textId="77777777" w:rsidTr="009D3AC8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AB6E7CF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E7AC4A" w14:textId="06384AEA" w:rsidR="00B53A7E" w:rsidRPr="00B54EB4" w:rsidRDefault="00AB7CB7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986A5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F5A34" w14:textId="2F01E1DE" w:rsidR="00B53A7E" w:rsidRPr="00B54EB4" w:rsidRDefault="00234F3C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747D2C" w14:textId="70F3A6A1" w:rsidR="00B53A7E" w:rsidRPr="00B54EB4" w:rsidRDefault="00B53A7E" w:rsidP="009D3AC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Not necessary</w:t>
            </w:r>
            <w:r w:rsidR="00860689">
              <w:rPr>
                <w:rFonts w:cs="Arial"/>
                <w:szCs w:val="18"/>
              </w:rPr>
              <w:t>.</w:t>
            </w:r>
          </w:p>
        </w:tc>
      </w:tr>
      <w:tr w:rsidR="00B53A7E" w:rsidRPr="00B54EB4" w14:paraId="1BACB38D" w14:textId="77777777" w:rsidTr="009D3AC8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6D3E69B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A42BD47" w14:textId="513C48B1" w:rsidR="00B53A7E" w:rsidRPr="00B54EB4" w:rsidRDefault="00AB7CB7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405AB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1F6D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D47C2E" w14:textId="6CFF24DA" w:rsidR="00B53A7E" w:rsidRPr="00B54EB4" w:rsidRDefault="00D363B2" w:rsidP="009D3AC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D363B2">
              <w:rPr>
                <w:rFonts w:cs="Arial"/>
                <w:szCs w:val="18"/>
              </w:rPr>
              <w:t>Pointer to output bytes variable.</w:t>
            </w:r>
          </w:p>
        </w:tc>
      </w:tr>
      <w:tr w:rsidR="00B53A7E" w:rsidRPr="00B54EB4" w14:paraId="1B222088" w14:textId="77777777" w:rsidTr="009D3AC8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70DC99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3CBB226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7E2A1A" w14:textId="5094629B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860689">
              <w:rPr>
                <w:rFonts w:cs="Arial"/>
                <w:szCs w:val="18"/>
              </w:rPr>
              <w:t>.</w:t>
            </w:r>
          </w:p>
        </w:tc>
      </w:tr>
      <w:tr w:rsidR="00B53A7E" w:rsidRPr="00B54EB4" w14:paraId="673A8B2A" w14:textId="77777777" w:rsidTr="009D3AC8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46C944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1A3F099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CF09B1" w14:textId="77777777" w:rsidR="00B53A7E" w:rsidRDefault="00B53A7E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API object is NULL</w:t>
            </w:r>
            <w:r w:rsidR="00860689">
              <w:rPr>
                <w:rFonts w:cs="Arial"/>
                <w:szCs w:val="18"/>
              </w:rPr>
              <w:t>.</w:t>
            </w:r>
          </w:p>
          <w:p w14:paraId="4951EE94" w14:textId="1B42DF81" w:rsidR="00AB7CB7" w:rsidRPr="00B54EB4" w:rsidRDefault="00D363B2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proofErr w:type="gramStart"/>
            <w:r>
              <w:rPr>
                <w:rFonts w:cs="Arial"/>
                <w:szCs w:val="18"/>
              </w:rPr>
              <w:t>p</w:t>
            </w:r>
            <w:r w:rsidR="00AB7CB7">
              <w:rPr>
                <w:rFonts w:cs="Arial"/>
                <w:szCs w:val="18"/>
              </w:rPr>
              <w:t>v_value</w:t>
            </w:r>
            <w:proofErr w:type="spellEnd"/>
            <w:proofErr w:type="gramEnd"/>
            <w:r w:rsidR="00AB7CB7" w:rsidRPr="00B54EB4">
              <w:rPr>
                <w:rFonts w:cs="Arial"/>
                <w:szCs w:val="18"/>
              </w:rPr>
              <w:t xml:space="preserve"> is NULL</w:t>
            </w:r>
            <w:r w:rsidR="00AB7CB7">
              <w:rPr>
                <w:rFonts w:cs="Arial"/>
                <w:szCs w:val="18"/>
              </w:rPr>
              <w:t>.</w:t>
            </w:r>
          </w:p>
        </w:tc>
      </w:tr>
      <w:tr w:rsidR="00D363B2" w:rsidRPr="00B54EB4" w14:paraId="5773E5A4" w14:textId="77777777" w:rsidTr="009D3AC8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9B3586F" w14:textId="77777777" w:rsidR="00D363B2" w:rsidRPr="00B54EB4" w:rsidRDefault="00D363B2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0546699" w14:textId="26E86D2F" w:rsidR="00D363B2" w:rsidRPr="00B54EB4" w:rsidRDefault="00D363B2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D363B2">
              <w:rPr>
                <w:rFonts w:cs="Arial"/>
                <w:szCs w:val="18"/>
              </w:rPr>
              <w:t>XA_EQZ_EXEC_FATAL_STATE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F0F857" w14:textId="435CB77D" w:rsidR="00D363B2" w:rsidRPr="00B54EB4" w:rsidRDefault="00D363B2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Equalizer </w:t>
            </w:r>
            <w:r w:rsidR="00D8567F">
              <w:rPr>
                <w:rFonts w:cs="Arial"/>
                <w:szCs w:val="18"/>
              </w:rPr>
              <w:t xml:space="preserve">plugin </w:t>
            </w:r>
            <w:r>
              <w:rPr>
                <w:rFonts w:cs="Arial"/>
                <w:szCs w:val="18"/>
              </w:rPr>
              <w:t>is not running.</w:t>
            </w:r>
          </w:p>
        </w:tc>
      </w:tr>
      <w:tr w:rsidR="009D3AC8" w:rsidRPr="00B54EB4" w14:paraId="28367D08" w14:textId="77777777" w:rsidTr="002A70C5">
        <w:trPr>
          <w:trHeight w:val="144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F9BD92" w14:textId="77777777" w:rsidR="009D3AC8" w:rsidRPr="00B54EB4" w:rsidRDefault="009D3AC8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6EA78C8" w14:textId="77777777" w:rsidR="009D3AC8" w:rsidRPr="00B54EB4" w:rsidRDefault="009D3AC8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C287C54" w14:textId="43658C2D" w:rsidR="009D3AC8" w:rsidRPr="00B54EB4" w:rsidRDefault="009D3AC8" w:rsidP="009D3AC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B53A7E" w:rsidRPr="00B54EB4" w14:paraId="46D30557" w14:textId="77777777" w:rsidTr="002A70C5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F4403EB" w14:textId="77777777" w:rsidR="00B53A7E" w:rsidRPr="00B54EB4" w:rsidRDefault="00B53A7E" w:rsidP="009D3AC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F573001" w14:textId="40C98608" w:rsidR="00B53A7E" w:rsidRPr="00B54EB4" w:rsidRDefault="00B2250D" w:rsidP="009D3AC8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B53A7E" w:rsidRPr="00B54EB4">
              <w:rPr>
                <w:rFonts w:cs="Arial"/>
                <w:sz w:val="18"/>
                <w:szCs w:val="18"/>
              </w:rPr>
              <w:t>_get_output_bytes</w:t>
            </w:r>
            <w:proofErr w:type="spellEnd"/>
            <w:r w:rsidR="00B53A7E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72608D00" w14:textId="283AE3B3" w:rsidR="00B53A7E" w:rsidRPr="00B54EB4" w:rsidRDefault="00B53A7E" w:rsidP="009D3AC8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Get output index memory</w:t>
            </w:r>
            <w:r w:rsidR="00AB7CB7">
              <w:rPr>
                <w:rFonts w:cs="Arial"/>
                <w:sz w:val="18"/>
                <w:szCs w:val="18"/>
              </w:rPr>
              <w:t>.</w:t>
            </w:r>
          </w:p>
          <w:p w14:paraId="5ED963D6" w14:textId="01EA97F2" w:rsidR="00B53A7E" w:rsidRPr="00B54EB4" w:rsidRDefault="00B53A7E" w:rsidP="009D3AC8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AB7CB7">
              <w:rPr>
                <w:rFonts w:cs="Arial"/>
                <w:sz w:val="18"/>
                <w:szCs w:val="18"/>
              </w:rPr>
              <w:t>.</w:t>
            </w:r>
          </w:p>
          <w:p w14:paraId="2B2211B1" w14:textId="77777777" w:rsidR="00B53A7E" w:rsidRDefault="00B53A7E" w:rsidP="00C9697F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C9697F">
              <w:rPr>
                <w:rFonts w:cs="Arial"/>
                <w:sz w:val="18"/>
                <w:szCs w:val="18"/>
              </w:rPr>
              <w:t>.</w:t>
            </w:r>
          </w:p>
          <w:p w14:paraId="5AC15B28" w14:textId="57DA8C42" w:rsidR="002A70C5" w:rsidRPr="00C9697F" w:rsidRDefault="002A70C5" w:rsidP="002A70C5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Get </w:t>
            </w:r>
            <w:r w:rsidRPr="002A70C5">
              <w:rPr>
                <w:rFonts w:cs="Arial"/>
                <w:sz w:val="18"/>
                <w:szCs w:val="18"/>
              </w:rPr>
              <w:t>produced output samples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5BADEA83" w14:textId="699FC30E" w:rsidR="00F34356" w:rsidRPr="00B54EB4" w:rsidRDefault="00F34356" w:rsidP="00F34356">
      <w:pPr>
        <w:pStyle w:val="RefIDs"/>
      </w:pPr>
      <w:r>
        <w:t xml:space="preserve">[Covers: </w:t>
      </w:r>
      <w:r w:rsidR="00BD717C">
        <w:t>FD_PLG_EQZ_03</w:t>
      </w:r>
      <w:r w:rsidR="00511ECF">
        <w:t>8</w:t>
      </w:r>
      <w:r>
        <w:t>]</w:t>
      </w:r>
    </w:p>
    <w:p w14:paraId="2880C574" w14:textId="77777777" w:rsidR="00B53A7E" w:rsidRPr="00B54EB4" w:rsidRDefault="00B53A7E" w:rsidP="00860689">
      <w:pPr>
        <w:spacing w:after="120" w:line="240" w:lineRule="auto"/>
        <w:rPr>
          <w:rFonts w:cs="Arial"/>
        </w:rPr>
      </w:pPr>
    </w:p>
    <w:p w14:paraId="6F23CDBA" w14:textId="77777777" w:rsidR="00B53A7E" w:rsidRPr="00B54EB4" w:rsidRDefault="00B53A7E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C4AEFDB" wp14:editId="460147FE">
            <wp:extent cx="4055537" cy="3863288"/>
            <wp:effectExtent l="0" t="0" r="2540" b="4445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537" cy="38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77D1" w14:textId="76BCC71C" w:rsidR="00EE13A7" w:rsidRPr="00B54EB4" w:rsidRDefault="00B53A7E" w:rsidP="002A70C5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81" w:name="_Toc52867632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_get_output_bytes</w:t>
      </w:r>
      <w:proofErr w:type="spellEnd"/>
      <w:r w:rsidRPr="00B54EB4">
        <w:rPr>
          <w:rFonts w:cs="Arial"/>
        </w:rPr>
        <w:t xml:space="preserve"> flowchart</w:t>
      </w:r>
      <w:bookmarkEnd w:id="81"/>
      <w:r w:rsidR="00EE13A7" w:rsidRPr="00B54EB4">
        <w:rPr>
          <w:rFonts w:cs="Arial"/>
        </w:rPr>
        <w:br w:type="page"/>
      </w:r>
    </w:p>
    <w:p w14:paraId="24368022" w14:textId="567CE0AF" w:rsidR="00EE13A7" w:rsidRDefault="00B2250D" w:rsidP="00860689">
      <w:pPr>
        <w:pStyle w:val="Heading4"/>
        <w:spacing w:after="120" w:line="240" w:lineRule="auto"/>
        <w:rPr>
          <w:rFonts w:cs="Arial"/>
        </w:rPr>
      </w:pPr>
      <w:bookmarkStart w:id="82" w:name="_Toc528676299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EE13A7" w:rsidRPr="00B54EB4">
        <w:rPr>
          <w:rFonts w:cs="Arial"/>
        </w:rPr>
        <w:t>_set_config_param</w:t>
      </w:r>
      <w:bookmarkEnd w:id="82"/>
      <w:proofErr w:type="spellEnd"/>
    </w:p>
    <w:p w14:paraId="72D02E14" w14:textId="123E428F" w:rsidR="00C2230D" w:rsidRPr="00C2230D" w:rsidRDefault="00C2230D" w:rsidP="00C2230D">
      <w:pPr>
        <w:pStyle w:val="ReqID"/>
      </w:pPr>
      <w:r>
        <w:t>DD_PLG_EQZ_01_021</w:t>
      </w:r>
    </w:p>
    <w:tbl>
      <w:tblPr>
        <w:tblpPr w:leftFromText="180" w:rightFromText="180" w:vertAnchor="text" w:horzAnchor="margin" w:tblpY="30"/>
        <w:tblW w:w="10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77"/>
        <w:gridCol w:w="2411"/>
        <w:gridCol w:w="1357"/>
        <w:gridCol w:w="630"/>
        <w:gridCol w:w="4860"/>
      </w:tblGrid>
      <w:tr w:rsidR="00EE13A7" w:rsidRPr="00B54EB4" w14:paraId="667C6381" w14:textId="77777777" w:rsidTr="00B75C6D">
        <w:trPr>
          <w:trHeight w:val="371"/>
        </w:trPr>
        <w:tc>
          <w:tcPr>
            <w:tcW w:w="107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9DE60A8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9258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32EF1BC" w14:textId="5BB23450" w:rsidR="00EE13A7" w:rsidRPr="00B54EB4" w:rsidRDefault="00EC53A8" w:rsidP="00933F26">
            <w:pPr>
              <w:pStyle w:val="Syntax"/>
              <w:framePr w:hSpace="0" w:wrap="auto" w:vAnchor="margin" w:hAnchor="text" w:yAlign="inline"/>
            </w:pPr>
            <w:r>
              <w:t xml:space="preserve">static </w:t>
            </w:r>
            <w:proofErr w:type="spellStart"/>
            <w:r>
              <w:t>XA_ERRORCODE</w:t>
            </w:r>
            <w:proofErr w:type="spellEnd"/>
            <w:r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="00EE13A7" w:rsidRPr="00B54EB4">
              <w:t>_set_config_param</w:t>
            </w:r>
            <w:proofErr w:type="spellEnd"/>
            <w:r w:rsidR="00EE13A7" w:rsidRPr="00B54EB4">
              <w:t>(</w:t>
            </w:r>
            <w:proofErr w:type="spellStart"/>
            <w:r w:rsidR="00E84289">
              <w:t>XARelEqz</w:t>
            </w:r>
            <w:proofErr w:type="spellEnd"/>
            <w:r w:rsidR="00E84289">
              <w:t xml:space="preserve">     *d</w:t>
            </w:r>
            <w:r w:rsidR="00EE13A7" w:rsidRPr="00B54EB4">
              <w:t xml:space="preserve">, </w:t>
            </w:r>
          </w:p>
          <w:p w14:paraId="7AFC97EE" w14:textId="52B78BC2" w:rsidR="00EE13A7" w:rsidRPr="00B54EB4" w:rsidRDefault="00EE13A7" w:rsidP="00933F26">
            <w:pPr>
              <w:pStyle w:val="Syntax"/>
              <w:framePr w:hSpace="0" w:wrap="auto" w:vAnchor="margin" w:hAnchor="text" w:yAlign="inline"/>
            </w:pPr>
            <w:r w:rsidRPr="00B54EB4">
              <w:t xml:space="preserve"> </w:t>
            </w:r>
            <w:r w:rsidR="00F958B7">
              <w:t xml:space="preserve">                               </w:t>
            </w:r>
            <w:r w:rsidR="00EC53A8">
              <w:t xml:space="preserve">               </w:t>
            </w:r>
            <w:proofErr w:type="spellStart"/>
            <w:r w:rsidR="00EC53A8">
              <w:t>WORD32</w:t>
            </w:r>
            <w:proofErr w:type="spellEnd"/>
            <w:r w:rsidR="00EC53A8">
              <w:t xml:space="preserve">    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475D6F1C" w14:textId="37A9D6DB" w:rsidR="00EE13A7" w:rsidRPr="00B54EB4" w:rsidRDefault="00EE13A7" w:rsidP="00933F26">
            <w:pPr>
              <w:pStyle w:val="Syntax"/>
              <w:framePr w:hSpace="0" w:wrap="auto" w:vAnchor="margin" w:hAnchor="text" w:yAlign="inline"/>
            </w:pPr>
            <w:r w:rsidRPr="00B54EB4">
              <w:t xml:space="preserve"> </w:t>
            </w:r>
            <w:r w:rsidR="00F958B7">
              <w:t xml:space="preserve">                             </w:t>
            </w:r>
            <w:r w:rsidR="00721DC8">
              <w:t xml:space="preserve">                 </w:t>
            </w:r>
            <w:proofErr w:type="spellStart"/>
            <w:r w:rsidR="00721DC8">
              <w:t>pVOID</w:t>
            </w:r>
            <w:proofErr w:type="spellEnd"/>
            <w:r w:rsidR="00721DC8">
              <w:t xml:space="preserve">      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EE13A7" w:rsidRPr="00B54EB4" w14:paraId="3A313AD3" w14:textId="77777777" w:rsidTr="00B75C6D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D024000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9258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A5E2EAB" w14:textId="3EAFDE84" w:rsidR="00EE13A7" w:rsidRPr="00B54EB4" w:rsidRDefault="002A70C5" w:rsidP="00933F26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2A70C5">
              <w:rPr>
                <w:rFonts w:cs="Arial"/>
                <w:color w:val="000000"/>
                <w:sz w:val="18"/>
                <w:szCs w:val="18"/>
              </w:rPr>
              <w:t>This command is used to set the center frequency of a peaking filter or transition frequency of a Bass/Treble filter for filter n.</w:t>
            </w:r>
          </w:p>
        </w:tc>
      </w:tr>
      <w:tr w:rsidR="00DD3598" w:rsidRPr="00B54EB4" w14:paraId="7B276DA9" w14:textId="77777777" w:rsidTr="00B75C6D">
        <w:tc>
          <w:tcPr>
            <w:tcW w:w="107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AA8F4A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11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47CD2B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35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496C8CE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A26D0A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8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D3DE92E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DD3598" w:rsidRPr="00B54EB4" w14:paraId="472E030C" w14:textId="77777777" w:rsidTr="00B75C6D"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2A6F896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1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A9B66A3" w14:textId="074A30C2" w:rsidR="00EE13A7" w:rsidRPr="00B54EB4" w:rsidRDefault="002D2A5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D5461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AECEB" w14:textId="3643C409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  <w:r w:rsidR="008F2BC1">
              <w:rPr>
                <w:rFonts w:cs="Arial"/>
                <w:szCs w:val="18"/>
              </w:rPr>
              <w:t>/O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7DCE84" w14:textId="77777777" w:rsidR="00B75C6D" w:rsidRDefault="00EE13A7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</w:t>
            </w:r>
            <w:r w:rsidR="00B75C6D">
              <w:rPr>
                <w:rFonts w:cs="Arial"/>
                <w:szCs w:val="18"/>
              </w:rPr>
              <w:t>e</w:t>
            </w:r>
          </w:p>
          <w:p w14:paraId="033FF1DB" w14:textId="39D005DD" w:rsidR="00EE13A7" w:rsidRPr="00B54EB4" w:rsidRDefault="00EE13A7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(</w:t>
            </w:r>
            <w:proofErr w:type="spellStart"/>
            <w:proofErr w:type="gramStart"/>
            <w:r w:rsidR="00E7371A">
              <w:rPr>
                <w:rFonts w:cs="Arial"/>
                <w:szCs w:val="18"/>
              </w:rPr>
              <w:t>struct</w:t>
            </w:r>
            <w:proofErr w:type="spellEnd"/>
            <w:proofErr w:type="gram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DD3598" w:rsidRPr="00B54EB4" w14:paraId="63590254" w14:textId="77777777" w:rsidTr="00B75C6D"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37CECF" w14:textId="016898FD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1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705B7D0" w14:textId="24AECC09" w:rsidR="00EE13A7" w:rsidRPr="00B54EB4" w:rsidRDefault="00F958B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96D84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B61AD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42DE42" w14:textId="77777777" w:rsidR="00EE13A7" w:rsidRDefault="00EE13A7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of sub commands</w:t>
            </w:r>
            <w:r w:rsidR="009F67BC">
              <w:rPr>
                <w:rFonts w:cs="Arial"/>
                <w:szCs w:val="18"/>
              </w:rPr>
              <w:t>.</w:t>
            </w:r>
          </w:p>
          <w:p w14:paraId="7E558E4C" w14:textId="77777777" w:rsidR="00234F3C" w:rsidRDefault="00234F3C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2D3C73BC" w14:textId="77777777" w:rsidR="00234F3C" w:rsidRDefault="00DD3598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XA_EQZ_CONFIG_PARAM_FILTER</w:t>
            </w:r>
            <w:proofErr w:type="spellEnd"/>
            <w:r>
              <w:rPr>
                <w:rFonts w:cs="Arial"/>
                <w:szCs w:val="18"/>
              </w:rPr>
              <w:t>_&lt;n&gt;</w:t>
            </w:r>
            <w:r w:rsidR="00234F3C" w:rsidRPr="00234F3C">
              <w:rPr>
                <w:rFonts w:cs="Arial"/>
                <w:szCs w:val="18"/>
              </w:rPr>
              <w:t>_</w:t>
            </w:r>
            <w:proofErr w:type="spellStart"/>
            <w:r w:rsidR="00234F3C" w:rsidRPr="00234F3C">
              <w:rPr>
                <w:rFonts w:cs="Arial"/>
                <w:szCs w:val="18"/>
              </w:rPr>
              <w:t>COEF_FC</w:t>
            </w:r>
            <w:proofErr w:type="spellEnd"/>
          </w:p>
          <w:p w14:paraId="24C1DF47" w14:textId="77777777" w:rsidR="00DD3598" w:rsidRDefault="00DD3598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XA_EQZ_CONFIG_PARAM_FILTER</w:t>
            </w:r>
            <w:proofErr w:type="spellEnd"/>
            <w:r>
              <w:rPr>
                <w:rFonts w:cs="Arial"/>
                <w:szCs w:val="18"/>
              </w:rPr>
              <w:t>_&lt;n&gt;</w:t>
            </w:r>
            <w:r w:rsidRPr="00DD3598">
              <w:rPr>
                <w:rFonts w:cs="Arial"/>
                <w:szCs w:val="18"/>
              </w:rPr>
              <w:t>_</w:t>
            </w:r>
            <w:proofErr w:type="spellStart"/>
            <w:r w:rsidRPr="00DD3598">
              <w:rPr>
                <w:rFonts w:cs="Arial"/>
                <w:szCs w:val="18"/>
              </w:rPr>
              <w:t>COEF_TYPE</w:t>
            </w:r>
            <w:proofErr w:type="spellEnd"/>
          </w:p>
          <w:p w14:paraId="4F775462" w14:textId="58E892B7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XA_EQZ_CONFIG_PARAM_FILTER</w:t>
            </w:r>
            <w:proofErr w:type="spellEnd"/>
            <w:r w:rsidRPr="00B75C6D">
              <w:rPr>
                <w:rFonts w:cs="Arial"/>
                <w:szCs w:val="18"/>
              </w:rPr>
              <w:t>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</w:t>
            </w:r>
            <w:proofErr w:type="spellStart"/>
            <w:r w:rsidRPr="00B75C6D">
              <w:rPr>
                <w:rFonts w:cs="Arial"/>
                <w:szCs w:val="18"/>
              </w:rPr>
              <w:t>COEF_BW</w:t>
            </w:r>
            <w:proofErr w:type="spellEnd"/>
          </w:p>
          <w:p w14:paraId="45735629" w14:textId="3E19D8E1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XA_EQZ_CONFIG_PARAM_FILTER</w:t>
            </w:r>
            <w:proofErr w:type="spellEnd"/>
            <w:r w:rsidRPr="00B75C6D">
              <w:rPr>
                <w:rFonts w:cs="Arial"/>
                <w:szCs w:val="18"/>
              </w:rPr>
              <w:t>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</w:t>
            </w:r>
            <w:proofErr w:type="spellStart"/>
            <w:r w:rsidRPr="00B75C6D">
              <w:rPr>
                <w:rFonts w:cs="Arial"/>
                <w:szCs w:val="18"/>
              </w:rPr>
              <w:t>COEF_GA</w:t>
            </w:r>
            <w:proofErr w:type="spellEnd"/>
          </w:p>
          <w:p w14:paraId="0C2F45EE" w14:textId="0CAC22A4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XA_EQZ_CONFIG_PARAM_FILTER</w:t>
            </w:r>
            <w:proofErr w:type="spellEnd"/>
            <w:r w:rsidRPr="00B75C6D">
              <w:rPr>
                <w:rFonts w:cs="Arial"/>
                <w:szCs w:val="18"/>
              </w:rPr>
              <w:t>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</w:t>
            </w:r>
            <w:proofErr w:type="spellStart"/>
            <w:r w:rsidRPr="00B75C6D">
              <w:rPr>
                <w:rFonts w:cs="Arial"/>
                <w:szCs w:val="18"/>
              </w:rPr>
              <w:t>COEF_BA</w:t>
            </w:r>
            <w:proofErr w:type="spellEnd"/>
          </w:p>
          <w:p w14:paraId="7385F682" w14:textId="3FA451F0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XA_EQZ_CONFIG_PARAM_BAND</w:t>
            </w:r>
            <w:proofErr w:type="spellEnd"/>
            <w:r w:rsidRPr="00B75C6D">
              <w:rPr>
                <w:rFonts w:cs="Arial"/>
                <w:szCs w:val="18"/>
              </w:rPr>
              <w:t>_</w:t>
            </w:r>
            <w:r>
              <w:rPr>
                <w:rFonts w:cs="Arial"/>
                <w:szCs w:val="18"/>
              </w:rPr>
              <w:t>&lt;m&gt;</w:t>
            </w:r>
            <w:r w:rsidRPr="00B75C6D">
              <w:rPr>
                <w:rFonts w:cs="Arial"/>
                <w:szCs w:val="18"/>
              </w:rPr>
              <w:t>_</w:t>
            </w:r>
            <w:proofErr w:type="spellStart"/>
            <w:r w:rsidRPr="00B75C6D">
              <w:rPr>
                <w:rFonts w:cs="Arial"/>
                <w:szCs w:val="18"/>
              </w:rPr>
              <w:t>GCOEF_GA</w:t>
            </w:r>
            <w:proofErr w:type="spellEnd"/>
          </w:p>
          <w:p w14:paraId="5606AAB4" w14:textId="77777777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XA_EQZ_CONFIG_PARAM_PCM_WIDTH</w:t>
            </w:r>
            <w:proofErr w:type="spellEnd"/>
          </w:p>
          <w:p w14:paraId="2CB2187B" w14:textId="77777777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XA_EQZ_CONFIG_PARAM_CH</w:t>
            </w:r>
            <w:proofErr w:type="spellEnd"/>
          </w:p>
          <w:p w14:paraId="22ED103F" w14:textId="77777777" w:rsidR="00B75C6D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XA_EQZ_CONFIG_PARAM_EQZ_TYPE</w:t>
            </w:r>
            <w:proofErr w:type="spellEnd"/>
          </w:p>
          <w:p w14:paraId="07FF2C74" w14:textId="7B950FC8" w:rsidR="00B75C6D" w:rsidRPr="00B54EB4" w:rsidRDefault="00B75C6D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(n = [0: 8], m = [0: 4]</w:t>
            </w:r>
          </w:p>
        </w:tc>
      </w:tr>
      <w:tr w:rsidR="00DD3598" w:rsidRPr="00B54EB4" w14:paraId="3863012B" w14:textId="77777777" w:rsidTr="00B75C6D">
        <w:tc>
          <w:tcPr>
            <w:tcW w:w="107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8BB4673" w14:textId="3340F16C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1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38AA63B" w14:textId="4BDE4FDC" w:rsidR="00EE13A7" w:rsidRPr="00B54EB4" w:rsidRDefault="00F958B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81A53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A36B" w14:textId="77777777" w:rsidR="00EE13A7" w:rsidRPr="00B54EB4" w:rsidRDefault="00EE13A7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713FF1" w14:textId="77777777" w:rsidR="002A70C5" w:rsidRPr="002A70C5" w:rsidRDefault="002A70C5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Address that stored center/ transition frequency.</w:t>
            </w:r>
          </w:p>
          <w:p w14:paraId="6CAED43E" w14:textId="77777777" w:rsidR="002A70C5" w:rsidRPr="002A70C5" w:rsidRDefault="002A70C5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Value range:</w:t>
            </w:r>
          </w:p>
          <w:p w14:paraId="0A114A9C" w14:textId="77777777" w:rsidR="002A70C5" w:rsidRPr="002A70C5" w:rsidRDefault="002A70C5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-</w:t>
            </w:r>
            <w:r w:rsidRPr="002A70C5">
              <w:rPr>
                <w:rFonts w:cs="Arial"/>
                <w:szCs w:val="18"/>
              </w:rPr>
              <w:tab/>
              <w:t>Peaking filter: 20-</w:t>
            </w:r>
            <w:proofErr w:type="spellStart"/>
            <w:r w:rsidRPr="002A70C5">
              <w:rPr>
                <w:rFonts w:cs="Arial"/>
                <w:szCs w:val="18"/>
              </w:rPr>
              <w:t>20kHz</w:t>
            </w:r>
            <w:proofErr w:type="spellEnd"/>
            <w:r w:rsidRPr="002A70C5">
              <w:rPr>
                <w:rFonts w:cs="Arial"/>
                <w:szCs w:val="18"/>
              </w:rPr>
              <w:t xml:space="preserve"> (or less than </w:t>
            </w:r>
            <w:proofErr w:type="spellStart"/>
            <w:r w:rsidRPr="002A70C5">
              <w:rPr>
                <w:rFonts w:cs="Arial"/>
                <w:szCs w:val="18"/>
              </w:rPr>
              <w:t>Nyquist</w:t>
            </w:r>
            <w:proofErr w:type="spellEnd"/>
            <w:r w:rsidRPr="002A70C5">
              <w:rPr>
                <w:rFonts w:cs="Arial"/>
                <w:szCs w:val="18"/>
              </w:rPr>
              <w:t xml:space="preserve"> frequency)</w:t>
            </w:r>
          </w:p>
          <w:p w14:paraId="5467EE5B" w14:textId="77777777" w:rsidR="002A70C5" w:rsidRPr="002A70C5" w:rsidRDefault="002A70C5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-</w:t>
            </w:r>
            <w:r w:rsidRPr="002A70C5">
              <w:rPr>
                <w:rFonts w:cs="Arial"/>
                <w:szCs w:val="18"/>
              </w:rPr>
              <w:tab/>
              <w:t>Bass filter: 50-</w:t>
            </w:r>
            <w:proofErr w:type="spellStart"/>
            <w:r w:rsidRPr="002A70C5">
              <w:rPr>
                <w:rFonts w:cs="Arial"/>
                <w:szCs w:val="18"/>
              </w:rPr>
              <w:t>500Hz</w:t>
            </w:r>
            <w:proofErr w:type="spellEnd"/>
          </w:p>
          <w:p w14:paraId="25A7FB5E" w14:textId="322FEEED" w:rsidR="00EE13A7" w:rsidRPr="00B54EB4" w:rsidRDefault="002A70C5" w:rsidP="00933F2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A70C5">
              <w:rPr>
                <w:rFonts w:cs="Arial"/>
                <w:szCs w:val="18"/>
              </w:rPr>
              <w:t>-</w:t>
            </w:r>
            <w:r w:rsidRPr="002A70C5">
              <w:rPr>
                <w:rFonts w:cs="Arial"/>
                <w:szCs w:val="18"/>
              </w:rPr>
              <w:tab/>
              <w:t xml:space="preserve">Treble filter: </w:t>
            </w:r>
            <w:proofErr w:type="spellStart"/>
            <w:r w:rsidRPr="002A70C5">
              <w:rPr>
                <w:rFonts w:cs="Arial"/>
                <w:szCs w:val="18"/>
              </w:rPr>
              <w:t>5k</w:t>
            </w:r>
            <w:proofErr w:type="spellEnd"/>
            <w:r w:rsidRPr="002A70C5">
              <w:rPr>
                <w:rFonts w:cs="Arial"/>
                <w:szCs w:val="18"/>
              </w:rPr>
              <w:t xml:space="preserve"> - </w:t>
            </w:r>
            <w:proofErr w:type="spellStart"/>
            <w:r w:rsidRPr="002A70C5">
              <w:rPr>
                <w:rFonts w:cs="Arial"/>
                <w:szCs w:val="18"/>
              </w:rPr>
              <w:t>11kHz</w:t>
            </w:r>
            <w:proofErr w:type="spellEnd"/>
          </w:p>
        </w:tc>
      </w:tr>
      <w:tr w:rsidR="00AD4D30" w:rsidRPr="00B54EB4" w14:paraId="52C99163" w14:textId="77777777" w:rsidTr="00B75C6D">
        <w:trPr>
          <w:trHeight w:val="353"/>
        </w:trPr>
        <w:tc>
          <w:tcPr>
            <w:tcW w:w="107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930950E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D30A08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34CDD8" w14:textId="2D6B0F1B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0F0E7601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9DB6C77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1DCE17B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C2F3C3" w14:textId="502585C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or </w:t>
            </w: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  <w:r w:rsidRPr="00B54EB4">
              <w:rPr>
                <w:rFonts w:cs="Arial"/>
                <w:szCs w:val="18"/>
              </w:rPr>
              <w:t xml:space="preserve"> </w:t>
            </w:r>
            <w:r>
              <w:rPr>
                <w:rFonts w:cs="Arial"/>
                <w:szCs w:val="18"/>
              </w:rPr>
              <w:t>is</w:t>
            </w:r>
            <w:r w:rsidRPr="00B54EB4">
              <w:rPr>
                <w:rFonts w:cs="Arial"/>
                <w:szCs w:val="18"/>
              </w:rPr>
              <w:t xml:space="preserve"> NULL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575E893B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8D1C900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318C729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9D58A5" w14:textId="59A05FDC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 bytes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5E0E9521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ECD5DD2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794FF7B" w14:textId="3872FA13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XA_API_FATAL_INVALID_CMD_TYPE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19E262" w14:textId="132B2FBD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32502D07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0C6CAC7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55DF734" w14:textId="1B42CA1C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AB7CB7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AB7CB7">
              <w:rPr>
                <w:rFonts w:cs="Arial"/>
                <w:szCs w:val="18"/>
              </w:rPr>
              <w:t>_CONFIG_FATAL_STATE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2E1252" w14:textId="7E800414" w:rsidR="00AD4D30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Pre-initialization </w:t>
            </w:r>
            <w:proofErr w:type="gramStart"/>
            <w:r>
              <w:rPr>
                <w:rFonts w:cs="Arial"/>
                <w:szCs w:val="18"/>
              </w:rPr>
              <w:t>is not done</w:t>
            </w:r>
            <w:proofErr w:type="gramEnd"/>
            <w:r>
              <w:rPr>
                <w:rFonts w:cs="Arial"/>
                <w:szCs w:val="18"/>
              </w:rPr>
              <w:t>.</w:t>
            </w:r>
          </w:p>
          <w:p w14:paraId="10E1679A" w14:textId="4A776C5C" w:rsidR="00AD4D30" w:rsidRPr="00B54EB4" w:rsidRDefault="00D8567F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Post-</w:t>
            </w:r>
            <w:proofErr w:type="spellStart"/>
            <w:r>
              <w:rPr>
                <w:rFonts w:cs="Arial"/>
                <w:szCs w:val="18"/>
              </w:rPr>
              <w:t>init</w:t>
            </w:r>
            <w:proofErr w:type="spellEnd"/>
            <w:r>
              <w:rPr>
                <w:rFonts w:cs="Arial"/>
                <w:szCs w:val="18"/>
              </w:rPr>
              <w:t xml:space="preserve"> </w:t>
            </w:r>
            <w:proofErr w:type="gramStart"/>
            <w:r>
              <w:rPr>
                <w:rFonts w:cs="Arial"/>
                <w:szCs w:val="18"/>
              </w:rPr>
              <w:t xml:space="preserve">is </w:t>
            </w:r>
            <w:r w:rsidR="00AD4D30">
              <w:rPr>
                <w:rFonts w:cs="Arial"/>
                <w:szCs w:val="18"/>
              </w:rPr>
              <w:t>done</w:t>
            </w:r>
            <w:proofErr w:type="gramEnd"/>
            <w:r w:rsidR="00AD4D30"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329273EA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AD0552D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5606721" w14:textId="530DA26F" w:rsidR="00AD4D30" w:rsidRPr="00B54EB4" w:rsidRDefault="002A70C5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2A70C5">
              <w:rPr>
                <w:rFonts w:cs="Arial"/>
                <w:szCs w:val="18"/>
              </w:rPr>
              <w:t>XA_EQZ_CONFIG_NONFATAL_ERR_FC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613747" w14:textId="6DECF9BD" w:rsidR="00AD4D30" w:rsidRPr="00B54EB4" w:rsidRDefault="002A70C5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FC’s value is out range (from 20 – 20000)</w:t>
            </w:r>
            <w:r w:rsidR="00933F26"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55654B65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97E6958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19C4151" w14:textId="4540847B" w:rsidR="00AD4D30" w:rsidRPr="00B54EB4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D8658A">
              <w:rPr>
                <w:rFonts w:cs="Arial"/>
                <w:szCs w:val="18"/>
              </w:rPr>
              <w:t>XA_EQZ_CONFIG_NONFATAL_ERR_TYPE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828CEE" w14:textId="5937AF07" w:rsidR="00AD4D30" w:rsidRPr="00B54EB4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 of equalizer is neither through, peak, bass nor treble.</w:t>
            </w:r>
          </w:p>
        </w:tc>
      </w:tr>
      <w:tr w:rsidR="00AD4D30" w:rsidRPr="00B54EB4" w14:paraId="6D05A468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FD0056A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A6C70CD" w14:textId="4D5C7BFA" w:rsidR="00AD4D30" w:rsidRPr="00B54EB4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933F26">
              <w:rPr>
                <w:rFonts w:cs="Arial"/>
                <w:szCs w:val="18"/>
              </w:rPr>
              <w:t>XA_EQZ_CONFIG_FATAL_ERR_CH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303246" w14:textId="6BD7BF79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is neither stereo nor mono</w:t>
            </w:r>
            <w:r w:rsidR="00567725"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7A09F724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6FFCAAF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E0F532B" w14:textId="0E70D98F" w:rsidR="00AD4D30" w:rsidRPr="00B54EB4" w:rsidRDefault="002A70C5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2A70C5">
              <w:rPr>
                <w:rFonts w:cs="Arial"/>
                <w:szCs w:val="18"/>
              </w:rPr>
              <w:t>XA_EQZ_CONFIG_FATAL_ERR_FS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F69048" w14:textId="212D534E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Sample rate is neither </w:t>
            </w:r>
            <w:proofErr w:type="spellStart"/>
            <w:r>
              <w:rPr>
                <w:rFonts w:cs="Arial"/>
                <w:szCs w:val="18"/>
              </w:rPr>
              <w:t>32kHz</w:t>
            </w:r>
            <w:proofErr w:type="spellEnd"/>
            <w:r>
              <w:rPr>
                <w:rFonts w:cs="Arial"/>
                <w:szCs w:val="18"/>
              </w:rPr>
              <w:t xml:space="preserve">, </w:t>
            </w:r>
            <w:proofErr w:type="spellStart"/>
            <w:r>
              <w:rPr>
                <w:rFonts w:cs="Arial"/>
                <w:szCs w:val="18"/>
              </w:rPr>
              <w:t>44,1kHz</w:t>
            </w:r>
            <w:proofErr w:type="spellEnd"/>
            <w:r>
              <w:rPr>
                <w:rFonts w:cs="Arial"/>
                <w:szCs w:val="18"/>
              </w:rPr>
              <w:t xml:space="preserve"> nor </w:t>
            </w:r>
            <w:proofErr w:type="spellStart"/>
            <w:r>
              <w:rPr>
                <w:rFonts w:cs="Arial"/>
                <w:szCs w:val="18"/>
              </w:rPr>
              <w:t>48kHz</w:t>
            </w:r>
            <w:proofErr w:type="spellEnd"/>
            <w:r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171DDD70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B7990DB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1B6E9F1" w14:textId="6EC38F09" w:rsidR="00AD4D30" w:rsidRPr="00B54EB4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D8658A">
              <w:rPr>
                <w:rFonts w:cs="Arial"/>
                <w:szCs w:val="18"/>
              </w:rPr>
              <w:t>XA_EQZ_CONFIG_NONFATAL_ERR_BW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7368A5" w14:textId="58638CCC" w:rsidR="00D8658A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BW’s value is out range</w:t>
            </w:r>
          </w:p>
          <w:p w14:paraId="013987DD" w14:textId="2496B55B" w:rsidR="00AD4D30" w:rsidRPr="00B54EB4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</w:t>
            </w:r>
            <w:proofErr w:type="gramStart"/>
            <w:r>
              <w:rPr>
                <w:rFonts w:cs="Arial"/>
                <w:szCs w:val="18"/>
              </w:rPr>
              <w:t>from</w:t>
            </w:r>
            <w:proofErr w:type="gramEnd"/>
            <w:r>
              <w:t xml:space="preserve"> </w:t>
            </w:r>
            <w:r w:rsidRPr="00D8658A">
              <w:rPr>
                <w:rFonts w:cs="Arial"/>
                <w:szCs w:val="18"/>
              </w:rPr>
              <w:t>26843545</w:t>
            </w:r>
            <w:r>
              <w:rPr>
                <w:rFonts w:cs="Arial"/>
                <w:szCs w:val="18"/>
              </w:rPr>
              <w:t xml:space="preserve"> –</w:t>
            </w:r>
            <w:r>
              <w:t xml:space="preserve"> </w:t>
            </w:r>
            <w:r w:rsidRPr="00D8658A">
              <w:rPr>
                <w:rFonts w:cs="Arial"/>
                <w:szCs w:val="18"/>
              </w:rPr>
              <w:t>2013265920</w:t>
            </w:r>
            <w:r>
              <w:rPr>
                <w:rFonts w:cs="Arial"/>
                <w:szCs w:val="18"/>
              </w:rPr>
              <w:t>)</w:t>
            </w:r>
            <w:r w:rsidR="00933F26"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64E1D0FB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E17FE9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F5072D" w14:textId="7907EE04" w:rsidR="00AD4D30" w:rsidRPr="00B54EB4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D8658A">
              <w:rPr>
                <w:rFonts w:cs="Arial"/>
                <w:szCs w:val="18"/>
              </w:rPr>
              <w:t>XA_EQZ_CONFIG_NONFATAL_ERR_GA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1D82BA" w14:textId="43A61C54" w:rsidR="00D8658A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GA’s value</w:t>
            </w:r>
            <w:r w:rsidR="00933F26">
              <w:rPr>
                <w:rFonts w:cs="Arial"/>
                <w:szCs w:val="18"/>
              </w:rPr>
              <w:t xml:space="preserve"> for parametric</w:t>
            </w:r>
            <w:r>
              <w:rPr>
                <w:rFonts w:cs="Arial"/>
                <w:szCs w:val="18"/>
              </w:rPr>
              <w:t xml:space="preserve"> is </w:t>
            </w:r>
            <w:r w:rsidR="002B7B27">
              <w:rPr>
                <w:rFonts w:cs="Arial"/>
                <w:szCs w:val="18"/>
              </w:rPr>
              <w:t>invalid</w:t>
            </w:r>
          </w:p>
          <w:p w14:paraId="7849E80B" w14:textId="6AEF722A" w:rsidR="00AD4D30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</w:t>
            </w:r>
            <w:proofErr w:type="gramStart"/>
            <w:r>
              <w:rPr>
                <w:rFonts w:cs="Arial"/>
                <w:szCs w:val="18"/>
              </w:rPr>
              <w:t>from</w:t>
            </w:r>
            <w:proofErr w:type="gramEnd"/>
            <w:r>
              <w:t xml:space="preserve"> </w:t>
            </w:r>
            <w:r w:rsidRPr="00D8658A">
              <w:rPr>
                <w:rFonts w:cs="Arial"/>
                <w:szCs w:val="18"/>
              </w:rPr>
              <w:t>47735324</w:t>
            </w:r>
            <w:r>
              <w:rPr>
                <w:rFonts w:cs="Arial"/>
                <w:szCs w:val="18"/>
              </w:rPr>
              <w:t xml:space="preserve"> – </w:t>
            </w:r>
            <w:r w:rsidRPr="00D8658A">
              <w:rPr>
                <w:rFonts w:cs="Arial"/>
                <w:szCs w:val="18"/>
              </w:rPr>
              <w:t>1509523500</w:t>
            </w:r>
            <w:r>
              <w:rPr>
                <w:rFonts w:cs="Arial"/>
                <w:szCs w:val="18"/>
              </w:rPr>
              <w:t>)</w:t>
            </w:r>
            <w:r w:rsidR="00933F26">
              <w:rPr>
                <w:rFonts w:cs="Arial"/>
                <w:szCs w:val="18"/>
              </w:rPr>
              <w:t>.</w:t>
            </w:r>
          </w:p>
          <w:p w14:paraId="73CDBD30" w14:textId="7CF5FF3A" w:rsidR="00933F26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lastRenderedPageBreak/>
              <w:t xml:space="preserve">GA’s value for graphic is </w:t>
            </w:r>
            <w:r w:rsidR="002B7B27">
              <w:rPr>
                <w:rFonts w:cs="Arial"/>
                <w:szCs w:val="18"/>
              </w:rPr>
              <w:t>invalid</w:t>
            </w:r>
          </w:p>
          <w:p w14:paraId="1B213B04" w14:textId="2BDC36FF" w:rsidR="00933F26" w:rsidRPr="00B54EB4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</w:t>
            </w:r>
            <w:proofErr w:type="gramStart"/>
            <w:r>
              <w:rPr>
                <w:rFonts w:cs="Arial"/>
                <w:szCs w:val="18"/>
              </w:rPr>
              <w:t>from</w:t>
            </w:r>
            <w:proofErr w:type="gramEnd"/>
            <w:r>
              <w:t xml:space="preserve"> </w:t>
            </w:r>
            <w:r w:rsidRPr="00933F26">
              <w:rPr>
                <w:rFonts w:cs="Arial"/>
                <w:szCs w:val="18"/>
              </w:rPr>
              <w:t>84886744</w:t>
            </w:r>
            <w:r>
              <w:rPr>
                <w:rFonts w:cs="Arial"/>
                <w:szCs w:val="18"/>
              </w:rPr>
              <w:t xml:space="preserve"> –</w:t>
            </w:r>
            <w:r>
              <w:t xml:space="preserve"> </w:t>
            </w:r>
            <w:r w:rsidRPr="00933F26">
              <w:rPr>
                <w:rFonts w:cs="Arial"/>
                <w:szCs w:val="18"/>
              </w:rPr>
              <w:t>848867445</w:t>
            </w:r>
            <w:r>
              <w:rPr>
                <w:rFonts w:cs="Arial"/>
                <w:szCs w:val="18"/>
              </w:rPr>
              <w:t>).</w:t>
            </w:r>
          </w:p>
        </w:tc>
      </w:tr>
      <w:tr w:rsidR="00AD4D30" w:rsidRPr="00B54EB4" w14:paraId="67F6D8E5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105FD1B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DCBCAC0" w14:textId="3260DA92" w:rsidR="00AD4D30" w:rsidRPr="00AB7CB7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D8658A">
              <w:rPr>
                <w:rFonts w:cs="Arial"/>
                <w:szCs w:val="18"/>
              </w:rPr>
              <w:t>XA_EQZ_CONFIG_NONFATAL_ERR_BA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818D71" w14:textId="7AC5C155" w:rsidR="00D8658A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BA’s value is </w:t>
            </w:r>
            <w:r w:rsidR="002B7B27">
              <w:rPr>
                <w:rFonts w:cs="Arial"/>
                <w:szCs w:val="18"/>
              </w:rPr>
              <w:t>invalid</w:t>
            </w:r>
          </w:p>
          <w:p w14:paraId="1E2E0EB4" w14:textId="19E9D027" w:rsidR="00AD4D30" w:rsidRPr="009354E5" w:rsidRDefault="00D8658A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</w:t>
            </w:r>
            <w:proofErr w:type="gramStart"/>
            <w:r>
              <w:rPr>
                <w:rFonts w:cs="Arial"/>
                <w:szCs w:val="18"/>
              </w:rPr>
              <w:t>from</w:t>
            </w:r>
            <w:proofErr w:type="gramEnd"/>
            <w:r>
              <w:t xml:space="preserve"> </w:t>
            </w:r>
            <w:r w:rsidRPr="00D8658A">
              <w:rPr>
                <w:rFonts w:cs="Arial"/>
                <w:szCs w:val="18"/>
              </w:rPr>
              <w:t>84886744</w:t>
            </w:r>
            <w:r>
              <w:rPr>
                <w:rFonts w:cs="Arial"/>
                <w:szCs w:val="18"/>
              </w:rPr>
              <w:t xml:space="preserve"> – </w:t>
            </w:r>
            <w:r w:rsidRPr="00D8658A">
              <w:rPr>
                <w:rFonts w:cs="Arial"/>
                <w:szCs w:val="18"/>
              </w:rPr>
              <w:t>848867445</w:t>
            </w:r>
            <w:r>
              <w:rPr>
                <w:rFonts w:cs="Arial"/>
                <w:szCs w:val="18"/>
              </w:rPr>
              <w:t>)</w:t>
            </w:r>
            <w:r w:rsidR="00933F26">
              <w:rPr>
                <w:rFonts w:cs="Arial"/>
                <w:szCs w:val="18"/>
              </w:rPr>
              <w:t>.</w:t>
            </w:r>
          </w:p>
        </w:tc>
      </w:tr>
      <w:tr w:rsidR="00AD4D30" w:rsidRPr="00B54EB4" w14:paraId="3B88173F" w14:textId="77777777" w:rsidTr="00B75C6D">
        <w:trPr>
          <w:trHeight w:val="353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3D1B11A" w14:textId="77777777" w:rsidR="00AD4D30" w:rsidRPr="00B54EB4" w:rsidRDefault="00AD4D30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E83FBCD" w14:textId="26488BEB" w:rsidR="00AD4D30" w:rsidRPr="009354E5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933F26">
              <w:rPr>
                <w:rFonts w:cs="Arial"/>
                <w:szCs w:val="18"/>
              </w:rPr>
              <w:t>XA_EQZ_CONFIG_FATAL_ERR_PCM_WIDTH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5FBAA4" w14:textId="130418D4" w:rsidR="00AD4D30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PCM</w:t>
            </w:r>
            <w:proofErr w:type="spellEnd"/>
            <w:r>
              <w:rPr>
                <w:rFonts w:cs="Arial"/>
                <w:szCs w:val="18"/>
              </w:rPr>
              <w:t xml:space="preserve"> width is neither 16 nor 24.</w:t>
            </w:r>
          </w:p>
        </w:tc>
      </w:tr>
      <w:tr w:rsidR="00933F26" w:rsidRPr="00B54EB4" w14:paraId="3A654A6F" w14:textId="77777777" w:rsidTr="00B75C6D">
        <w:trPr>
          <w:trHeight w:val="20"/>
        </w:trPr>
        <w:tc>
          <w:tcPr>
            <w:tcW w:w="107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0C38DB9" w14:textId="77777777" w:rsidR="00933F26" w:rsidRPr="00B54EB4" w:rsidRDefault="00933F26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920E49F" w14:textId="6D05171D" w:rsidR="00933F26" w:rsidRPr="00B54EB4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933F26">
              <w:rPr>
                <w:rFonts w:cs="Arial"/>
                <w:szCs w:val="18"/>
              </w:rPr>
              <w:t>XA_EQZ_CONFIG_NONFATAL_ERR_SELECT_EQZ_TYPE</w:t>
            </w:r>
            <w:proofErr w:type="spellEnd"/>
          </w:p>
        </w:tc>
        <w:tc>
          <w:tcPr>
            <w:tcW w:w="549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DEF8F9E" w14:textId="50376D3E" w:rsidR="00933F26" w:rsidRPr="00B54EB4" w:rsidRDefault="00933F26" w:rsidP="00933F26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 of equalizer is neither parametric nor graphic.</w:t>
            </w:r>
          </w:p>
        </w:tc>
      </w:tr>
      <w:tr w:rsidR="00263934" w:rsidRPr="00B54EB4" w14:paraId="71B069C5" w14:textId="77777777" w:rsidTr="00B75C6D">
        <w:trPr>
          <w:trHeight w:val="605"/>
        </w:trPr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AE55A57" w14:textId="77777777" w:rsidR="00263934" w:rsidRPr="00B54EB4" w:rsidRDefault="00263934" w:rsidP="00933F26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9258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BC7A987" w14:textId="17606182" w:rsidR="00263934" w:rsidRPr="00B54EB4" w:rsidRDefault="00B2250D" w:rsidP="00933F2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263934" w:rsidRPr="00B54EB4">
              <w:rPr>
                <w:rFonts w:cs="Arial"/>
                <w:sz w:val="18"/>
                <w:szCs w:val="18"/>
              </w:rPr>
              <w:t>_set_config_param</w:t>
            </w:r>
            <w:proofErr w:type="spellEnd"/>
            <w:r w:rsidR="00263934" w:rsidRPr="00B54EB4">
              <w:rPr>
                <w:rFonts w:cs="Arial"/>
                <w:sz w:val="18"/>
                <w:szCs w:val="18"/>
              </w:rPr>
              <w:t xml:space="preserve"> command processing:</w:t>
            </w:r>
          </w:p>
          <w:p w14:paraId="3AA2E814" w14:textId="23FE5F9A" w:rsidR="00263934" w:rsidRPr="00B54EB4" w:rsidRDefault="00263934" w:rsidP="00933F2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gramStart"/>
            <w:r w:rsidRPr="00B54EB4">
              <w:rPr>
                <w:rFonts w:cs="Arial"/>
                <w:sz w:val="18"/>
                <w:szCs w:val="18"/>
              </w:rPr>
              <w:t>Check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API structure </w:t>
            </w:r>
            <w:r w:rsidR="009354E5">
              <w:rPr>
                <w:rFonts w:cs="Arial"/>
                <w:sz w:val="18"/>
                <w:szCs w:val="18"/>
              </w:rPr>
              <w:t xml:space="preserve">and </w:t>
            </w:r>
            <w:proofErr w:type="spellStart"/>
            <w:r w:rsidR="009354E5">
              <w:rPr>
                <w:rFonts w:cs="Arial"/>
                <w:sz w:val="18"/>
                <w:szCs w:val="18"/>
              </w:rPr>
              <w:t>pv_vlue</w:t>
            </w:r>
            <w:proofErr w:type="spellEnd"/>
            <w:r w:rsidR="009354E5">
              <w:rPr>
                <w:rFonts w:cs="Arial"/>
                <w:sz w:val="18"/>
                <w:szCs w:val="18"/>
              </w:rPr>
              <w:t xml:space="preserve"> </w:t>
            </w:r>
            <w:r w:rsidRPr="00B54EB4">
              <w:rPr>
                <w:rFonts w:cs="Arial"/>
                <w:sz w:val="18"/>
                <w:szCs w:val="18"/>
              </w:rPr>
              <w:t>is valid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16AE2D2C" w14:textId="10F27431" w:rsidR="00263934" w:rsidRPr="00B54EB4" w:rsidRDefault="00263934" w:rsidP="00933F2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3307A5A9" w14:textId="30BECB11" w:rsidR="00263934" w:rsidRPr="00B54EB4" w:rsidRDefault="00263934" w:rsidP="00933F2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pre-initialization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 xml:space="preserve">is </w:t>
            </w:r>
            <w:r w:rsidR="009354E5">
              <w:rPr>
                <w:rFonts w:cs="Arial"/>
                <w:sz w:val="18"/>
                <w:szCs w:val="18"/>
              </w:rPr>
              <w:t>done</w:t>
            </w:r>
            <w:proofErr w:type="gramEnd"/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476B1278" w14:textId="168B64CB" w:rsidR="00263934" w:rsidRPr="00B54EB4" w:rsidRDefault="00263934" w:rsidP="00933F26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Process individual configuration parameter base on </w:t>
            </w:r>
            <w:proofErr w:type="spellStart"/>
            <w:r w:rsidRPr="00B54EB4">
              <w:rPr>
                <w:rFonts w:cs="Arial"/>
                <w:sz w:val="18"/>
                <w:szCs w:val="18"/>
              </w:rPr>
              <w:t>i_idx</w:t>
            </w:r>
            <w:proofErr w:type="spellEnd"/>
            <w:r w:rsidR="009F67BC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48EC2616" w14:textId="2DBF259E" w:rsidR="006F1418" w:rsidRPr="00B54EB4" w:rsidRDefault="006F1418" w:rsidP="006F1418">
      <w:pPr>
        <w:pStyle w:val="RefIDs"/>
      </w:pPr>
      <w:r>
        <w:t>[Covers:</w:t>
      </w:r>
      <w:r w:rsidR="008F5B95">
        <w:t xml:space="preserve"> FD_PLG_EQZ_007, FD_PLG_EQZ_008, FD_PLG_EQZ_009, FD_PLG_EQZ_010, </w:t>
      </w:r>
      <w:r w:rsidR="0002306B">
        <w:t>FD_PLG_EQZ_011, FD_PLG_EQZ_012, FD_PLG_EQZ_013, FD_PLG_EQZ_014, FD_PLG_EQZ_015, FD_PLG_EQZ_016</w:t>
      </w:r>
      <w:r>
        <w:t>]</w:t>
      </w:r>
    </w:p>
    <w:p w14:paraId="02AF28F1" w14:textId="77777777" w:rsidR="006F1418" w:rsidRDefault="006F1418" w:rsidP="00DC2DAB">
      <w:pPr>
        <w:overflowPunct/>
        <w:autoSpaceDE/>
        <w:autoSpaceDN/>
        <w:adjustRightInd/>
        <w:spacing w:after="120" w:line="240" w:lineRule="auto"/>
        <w:textAlignment w:val="auto"/>
        <w:rPr>
          <w:rFonts w:cs="Arial"/>
        </w:rPr>
      </w:pPr>
    </w:p>
    <w:p w14:paraId="208A82F1" w14:textId="77777777" w:rsidR="00EE13A7" w:rsidRPr="00B54EB4" w:rsidRDefault="00EE13A7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07CBFA3E" wp14:editId="46C24BA3">
            <wp:extent cx="4202917" cy="8235537"/>
            <wp:effectExtent l="0" t="0" r="7620" b="0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42" cy="82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0CBF" w14:textId="3996F80E" w:rsidR="00EE13A7" w:rsidRPr="00B54EB4" w:rsidRDefault="00EE13A7" w:rsidP="00860689">
      <w:pPr>
        <w:pStyle w:val="Caption"/>
        <w:spacing w:after="120"/>
        <w:jc w:val="center"/>
        <w:rPr>
          <w:rFonts w:cs="Arial"/>
        </w:rPr>
      </w:pPr>
      <w:bookmarkStart w:id="83" w:name="_Toc52867632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25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E76355">
        <w:rPr>
          <w:rFonts w:cs="Arial"/>
        </w:rPr>
        <w:t>_set_config_param</w:t>
      </w:r>
      <w:proofErr w:type="spellEnd"/>
      <w:r w:rsidR="00CB3476" w:rsidRPr="00B54EB4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83"/>
    </w:p>
    <w:p w14:paraId="603A4C1B" w14:textId="77777777" w:rsidR="00CB3476" w:rsidRPr="00B54EB4" w:rsidRDefault="00CB3476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41058E00" wp14:editId="7ACE75E0">
            <wp:extent cx="4936852" cy="3151410"/>
            <wp:effectExtent l="0" t="0" r="0" b="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852" cy="31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94C1" w14:textId="4ABCFCBE" w:rsidR="00CB3476" w:rsidRPr="00B54EB4" w:rsidRDefault="00CB3476" w:rsidP="00860689">
      <w:pPr>
        <w:pStyle w:val="Caption"/>
        <w:spacing w:after="120"/>
        <w:jc w:val="center"/>
        <w:rPr>
          <w:rFonts w:cs="Arial"/>
        </w:rPr>
      </w:pPr>
      <w:bookmarkStart w:id="84" w:name="_Toc52867632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26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</w:t>
      </w:r>
      <w:proofErr w:type="spellEnd"/>
      <w:r w:rsidRPr="00B54EB4">
        <w:rPr>
          <w:rFonts w:cs="Arial"/>
        </w:rPr>
        <w:t xml:space="preserve"> (</w:t>
      </w:r>
      <w:r w:rsidR="008C1FAB">
        <w:rPr>
          <w:rFonts w:cs="Arial"/>
        </w:rPr>
        <w:t>A</w:t>
      </w:r>
      <w:r w:rsidRPr="00B54EB4">
        <w:rPr>
          <w:rFonts w:cs="Arial"/>
        </w:rPr>
        <w:t>) flowchart</w:t>
      </w:r>
      <w:bookmarkEnd w:id="84"/>
    </w:p>
    <w:p w14:paraId="030DBEA6" w14:textId="77777777" w:rsidR="00586D0F" w:rsidRPr="00B54EB4" w:rsidRDefault="00586D0F" w:rsidP="00860689">
      <w:pPr>
        <w:spacing w:after="120" w:line="240" w:lineRule="auto"/>
        <w:rPr>
          <w:rFonts w:cs="Arial"/>
        </w:rPr>
      </w:pPr>
    </w:p>
    <w:p w14:paraId="7221F674" w14:textId="77777777" w:rsidR="006D4618" w:rsidRPr="00B54EB4" w:rsidRDefault="006D4618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E48C08D" wp14:editId="07E6DFB5">
            <wp:extent cx="3623643" cy="2359935"/>
            <wp:effectExtent l="0" t="0" r="0" b="254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643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AE70" w14:textId="22533C87" w:rsidR="006D4618" w:rsidRPr="00B54EB4" w:rsidRDefault="006D4618" w:rsidP="00860689">
      <w:pPr>
        <w:pStyle w:val="Caption"/>
        <w:spacing w:after="120"/>
        <w:jc w:val="center"/>
        <w:rPr>
          <w:rFonts w:cs="Arial"/>
        </w:rPr>
      </w:pPr>
      <w:bookmarkStart w:id="85" w:name="_Toc528676330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27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</w:t>
      </w:r>
      <w:proofErr w:type="spellEnd"/>
      <w:r w:rsidRPr="00B54EB4">
        <w:rPr>
          <w:rFonts w:cs="Arial"/>
        </w:rPr>
        <w:t xml:space="preserve"> (</w:t>
      </w:r>
      <w:r w:rsidR="00BE48E3">
        <w:rPr>
          <w:rFonts w:cs="Arial"/>
        </w:rPr>
        <w:t>B</w:t>
      </w:r>
      <w:r w:rsidRPr="00B54EB4">
        <w:rPr>
          <w:rFonts w:cs="Arial"/>
        </w:rPr>
        <w:t>) flowchart</w:t>
      </w:r>
      <w:bookmarkEnd w:id="85"/>
    </w:p>
    <w:p w14:paraId="5F37196B" w14:textId="77777777" w:rsidR="00D540C8" w:rsidRPr="00B54EB4" w:rsidRDefault="00D540C8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5687C02A" wp14:editId="0DEBD47D">
            <wp:extent cx="4796461" cy="2958659"/>
            <wp:effectExtent l="0" t="0" r="4445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461" cy="29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7E7A" w14:textId="4F8BFEF6" w:rsidR="00D540C8" w:rsidRPr="00B54EB4" w:rsidRDefault="00D540C8" w:rsidP="00BE48E3">
      <w:pPr>
        <w:pStyle w:val="Caption"/>
        <w:spacing w:after="120"/>
        <w:jc w:val="center"/>
        <w:rPr>
          <w:rFonts w:cs="Arial"/>
        </w:rPr>
      </w:pPr>
      <w:bookmarkStart w:id="86" w:name="_Toc528676331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28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</w:t>
      </w:r>
      <w:proofErr w:type="spellEnd"/>
      <w:r w:rsidRPr="00B54EB4">
        <w:rPr>
          <w:rFonts w:cs="Arial"/>
        </w:rPr>
        <w:t xml:space="preserve"> (C) flowchart</w:t>
      </w:r>
      <w:bookmarkEnd w:id="86"/>
    </w:p>
    <w:p w14:paraId="27D2FC9E" w14:textId="77777777" w:rsidR="00D540C8" w:rsidRPr="00B54EB4" w:rsidRDefault="00D540C8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6C810637" wp14:editId="13B40C2B">
            <wp:extent cx="6163540" cy="3640962"/>
            <wp:effectExtent l="0" t="0" r="889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40" cy="36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FB42" w14:textId="39C90B17" w:rsidR="00D540C8" w:rsidRDefault="00D540C8" w:rsidP="00860689">
      <w:pPr>
        <w:pStyle w:val="Caption"/>
        <w:spacing w:after="120"/>
        <w:jc w:val="center"/>
        <w:rPr>
          <w:rFonts w:cs="Arial"/>
        </w:rPr>
      </w:pPr>
      <w:bookmarkStart w:id="87" w:name="_Toc52867633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29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</w:t>
      </w:r>
      <w:proofErr w:type="spellEnd"/>
      <w:r w:rsidRPr="00B54EB4">
        <w:rPr>
          <w:rFonts w:cs="Arial"/>
        </w:rPr>
        <w:t xml:space="preserve"> (D) flowchart</w:t>
      </w:r>
      <w:bookmarkEnd w:id="87"/>
    </w:p>
    <w:p w14:paraId="4EE24F83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40B87AE5" wp14:editId="287DFA5A">
            <wp:extent cx="5512720" cy="325650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720" cy="325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4608" w14:textId="31B696AB" w:rsidR="00C643B8" w:rsidRPr="00B54EB4" w:rsidRDefault="00C643B8" w:rsidP="00C643B8">
      <w:pPr>
        <w:pStyle w:val="Caption"/>
        <w:spacing w:after="120"/>
        <w:jc w:val="center"/>
        <w:rPr>
          <w:rFonts w:cs="Arial"/>
        </w:rPr>
      </w:pPr>
      <w:bookmarkStart w:id="88" w:name="_Toc52867633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30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</w:t>
      </w:r>
      <w:proofErr w:type="spellEnd"/>
      <w:r w:rsidRPr="00B54EB4">
        <w:rPr>
          <w:rFonts w:cs="Arial"/>
        </w:rPr>
        <w:t xml:space="preserve"> (</w:t>
      </w:r>
      <w:r>
        <w:rPr>
          <w:rFonts w:cs="Arial"/>
        </w:rPr>
        <w:t>E</w:t>
      </w:r>
      <w:r w:rsidRPr="00B54EB4">
        <w:rPr>
          <w:rFonts w:cs="Arial"/>
        </w:rPr>
        <w:t>) flowchart</w:t>
      </w:r>
      <w:bookmarkEnd w:id="88"/>
    </w:p>
    <w:p w14:paraId="759807E1" w14:textId="77777777" w:rsidR="00C643B8" w:rsidRDefault="00C643B8" w:rsidP="00C643B8">
      <w:pPr>
        <w:pStyle w:val="Caption"/>
        <w:spacing w:after="120"/>
        <w:jc w:val="center"/>
        <w:rPr>
          <w:rFonts w:cs="Arial"/>
        </w:rPr>
      </w:pPr>
    </w:p>
    <w:p w14:paraId="6473305B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F5B5416" wp14:editId="1878EFF7">
            <wp:extent cx="4952865" cy="2925785"/>
            <wp:effectExtent l="0" t="0" r="63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65" cy="29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095F" w14:textId="773A46C7" w:rsidR="00C643B8" w:rsidRPr="00B54EB4" w:rsidRDefault="00C643B8" w:rsidP="00C643B8">
      <w:pPr>
        <w:pStyle w:val="Caption"/>
        <w:spacing w:after="120"/>
        <w:jc w:val="center"/>
        <w:rPr>
          <w:rFonts w:cs="Arial"/>
        </w:rPr>
      </w:pPr>
      <w:bookmarkStart w:id="89" w:name="_Toc52867633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</w:t>
      </w:r>
      <w:proofErr w:type="spellEnd"/>
      <w:r w:rsidRPr="00B54EB4">
        <w:rPr>
          <w:rFonts w:cs="Arial"/>
        </w:rPr>
        <w:t xml:space="preserve"> (</w:t>
      </w:r>
      <w:r>
        <w:rPr>
          <w:rFonts w:cs="Arial"/>
        </w:rPr>
        <w:t>F</w:t>
      </w:r>
      <w:r w:rsidRPr="00B54EB4">
        <w:rPr>
          <w:rFonts w:cs="Arial"/>
        </w:rPr>
        <w:t>) flowchart</w:t>
      </w:r>
      <w:bookmarkEnd w:id="89"/>
    </w:p>
    <w:p w14:paraId="5CF55CF4" w14:textId="77777777" w:rsidR="00C643B8" w:rsidRDefault="00C643B8" w:rsidP="00C643B8">
      <w:pPr>
        <w:pStyle w:val="Caption"/>
        <w:spacing w:after="120"/>
        <w:jc w:val="center"/>
        <w:rPr>
          <w:rFonts w:cs="Arial"/>
        </w:rPr>
      </w:pPr>
    </w:p>
    <w:p w14:paraId="4BFBD488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2587014B" wp14:editId="5A8B9D62">
            <wp:extent cx="5692859" cy="3362918"/>
            <wp:effectExtent l="0" t="0" r="317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859" cy="336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41B9" w14:textId="27355510" w:rsidR="00C643B8" w:rsidRDefault="00C643B8" w:rsidP="00C643B8">
      <w:pPr>
        <w:pStyle w:val="Caption"/>
        <w:spacing w:after="120"/>
        <w:jc w:val="center"/>
        <w:rPr>
          <w:rFonts w:cs="Arial"/>
        </w:rPr>
      </w:pPr>
      <w:bookmarkStart w:id="90" w:name="_Toc528676335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</w:t>
      </w:r>
      <w:proofErr w:type="spellEnd"/>
      <w:r w:rsidRPr="00B54EB4">
        <w:rPr>
          <w:rFonts w:cs="Arial"/>
        </w:rPr>
        <w:t xml:space="preserve"> (</w:t>
      </w:r>
      <w:r>
        <w:rPr>
          <w:rFonts w:cs="Arial"/>
        </w:rPr>
        <w:t>G</w:t>
      </w:r>
      <w:r w:rsidRPr="00B54EB4">
        <w:rPr>
          <w:rFonts w:cs="Arial"/>
        </w:rPr>
        <w:t>) flowchart</w:t>
      </w:r>
      <w:bookmarkEnd w:id="90"/>
    </w:p>
    <w:p w14:paraId="32053088" w14:textId="77777777" w:rsidR="00C643B8" w:rsidRDefault="00C643B8" w:rsidP="00C643B8">
      <w:pPr>
        <w:pStyle w:val="Caption"/>
        <w:spacing w:after="120"/>
        <w:jc w:val="center"/>
        <w:rPr>
          <w:rFonts w:cs="Arial"/>
        </w:rPr>
      </w:pPr>
    </w:p>
    <w:p w14:paraId="0C23A867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3D0CC7E" wp14:editId="095DE9D6">
            <wp:extent cx="4063527" cy="24200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527" cy="242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5F01" w14:textId="23382813" w:rsidR="00C643B8" w:rsidRDefault="00C643B8" w:rsidP="00C643B8">
      <w:pPr>
        <w:pStyle w:val="Caption"/>
        <w:spacing w:after="120"/>
        <w:jc w:val="center"/>
        <w:rPr>
          <w:rFonts w:cs="Arial"/>
        </w:rPr>
      </w:pPr>
      <w:bookmarkStart w:id="91" w:name="_Toc528676336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</w:t>
      </w:r>
      <w:proofErr w:type="spellEnd"/>
      <w:r w:rsidRPr="00B54EB4">
        <w:rPr>
          <w:rFonts w:cs="Arial"/>
        </w:rPr>
        <w:t xml:space="preserve"> (</w:t>
      </w:r>
      <w:r>
        <w:rPr>
          <w:rFonts w:cs="Arial"/>
        </w:rPr>
        <w:t>H</w:t>
      </w:r>
      <w:r w:rsidRPr="00B54EB4">
        <w:rPr>
          <w:rFonts w:cs="Arial"/>
        </w:rPr>
        <w:t>) flowchart</w:t>
      </w:r>
      <w:bookmarkEnd w:id="91"/>
    </w:p>
    <w:p w14:paraId="53699C61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5DC3CFD5" wp14:editId="65226A2A">
            <wp:extent cx="4846559" cy="32477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559" cy="32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830" w14:textId="4EDA7FBF" w:rsidR="00C643B8" w:rsidRPr="00B54EB4" w:rsidRDefault="00C643B8" w:rsidP="00C643B8">
      <w:pPr>
        <w:pStyle w:val="Caption"/>
        <w:spacing w:after="120"/>
        <w:jc w:val="center"/>
        <w:rPr>
          <w:rFonts w:cs="Arial"/>
        </w:rPr>
      </w:pPr>
      <w:bookmarkStart w:id="92" w:name="_Toc52867633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</w:t>
      </w:r>
      <w:proofErr w:type="spellEnd"/>
      <w:r w:rsidRPr="00B54EB4">
        <w:rPr>
          <w:rFonts w:cs="Arial"/>
        </w:rPr>
        <w:t xml:space="preserve"> (</w:t>
      </w:r>
      <w:r>
        <w:rPr>
          <w:rFonts w:cs="Arial"/>
        </w:rPr>
        <w:t>I</w:t>
      </w:r>
      <w:r w:rsidRPr="00B54EB4">
        <w:rPr>
          <w:rFonts w:cs="Arial"/>
        </w:rPr>
        <w:t>) flowchart</w:t>
      </w:r>
      <w:bookmarkEnd w:id="92"/>
    </w:p>
    <w:p w14:paraId="37C87226" w14:textId="77777777" w:rsidR="00C643B8" w:rsidRDefault="00C643B8" w:rsidP="00C643B8">
      <w:pPr>
        <w:pStyle w:val="Caption"/>
        <w:spacing w:after="120"/>
        <w:jc w:val="center"/>
        <w:rPr>
          <w:rFonts w:cs="Arial"/>
        </w:rPr>
      </w:pPr>
    </w:p>
    <w:p w14:paraId="1FCFF87E" w14:textId="77777777" w:rsidR="00C643B8" w:rsidRPr="00B54EB4" w:rsidRDefault="00C643B8" w:rsidP="00C643B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3605F445" wp14:editId="194F13C5">
            <wp:extent cx="5499977" cy="2817295"/>
            <wp:effectExtent l="0" t="0" r="571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77" cy="28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5A2F" w14:textId="40F5769A" w:rsidR="00A07A5E" w:rsidRPr="00B54EB4" w:rsidRDefault="00C643B8" w:rsidP="00FE310F">
      <w:pPr>
        <w:pStyle w:val="Caption"/>
        <w:spacing w:after="120"/>
        <w:jc w:val="center"/>
        <w:rPr>
          <w:rFonts w:cs="Arial"/>
        </w:rPr>
      </w:pPr>
      <w:bookmarkStart w:id="93" w:name="_Toc52867633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35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>
        <w:rPr>
          <w:rFonts w:cs="Arial"/>
        </w:rPr>
        <w:t>xa_rel</w:t>
      </w:r>
      <w:r w:rsidR="00B13CE9">
        <w:rPr>
          <w:rFonts w:cs="Arial"/>
        </w:rPr>
        <w:t>eqz</w:t>
      </w:r>
      <w:r w:rsidRPr="00B54EB4">
        <w:rPr>
          <w:rFonts w:cs="Arial"/>
        </w:rPr>
        <w:t>_set_config_param</w:t>
      </w:r>
      <w:proofErr w:type="spellEnd"/>
      <w:r w:rsidRPr="00B54EB4">
        <w:rPr>
          <w:rFonts w:cs="Arial"/>
        </w:rPr>
        <w:t xml:space="preserve"> (</w:t>
      </w:r>
      <w:r>
        <w:rPr>
          <w:rFonts w:cs="Arial"/>
        </w:rPr>
        <w:t>J</w:t>
      </w:r>
      <w:r w:rsidRPr="00B54EB4">
        <w:rPr>
          <w:rFonts w:cs="Arial"/>
        </w:rPr>
        <w:t>) flowchart</w:t>
      </w:r>
      <w:bookmarkEnd w:id="93"/>
      <w:r w:rsidR="00A07A5E" w:rsidRPr="00B54EB4">
        <w:rPr>
          <w:rFonts w:cs="Arial"/>
        </w:rPr>
        <w:br w:type="page"/>
      </w:r>
    </w:p>
    <w:p w14:paraId="6E8397DB" w14:textId="7EC648C8" w:rsidR="00A07A5E" w:rsidRDefault="00B2250D" w:rsidP="00860689">
      <w:pPr>
        <w:pStyle w:val="Heading4"/>
        <w:spacing w:after="120" w:line="240" w:lineRule="auto"/>
        <w:rPr>
          <w:rFonts w:cs="Arial"/>
        </w:rPr>
      </w:pPr>
      <w:bookmarkStart w:id="94" w:name="_Toc528676300"/>
      <w:proofErr w:type="spellStart"/>
      <w:r>
        <w:rPr>
          <w:rFonts w:cs="Arial"/>
        </w:rPr>
        <w:lastRenderedPageBreak/>
        <w:t>xa_rel</w:t>
      </w:r>
      <w:r w:rsidR="00B13CE9">
        <w:rPr>
          <w:rFonts w:cs="Arial"/>
        </w:rPr>
        <w:t>eqz</w:t>
      </w:r>
      <w:r w:rsidR="00A07A5E" w:rsidRPr="00B54EB4">
        <w:rPr>
          <w:rFonts w:cs="Arial"/>
        </w:rPr>
        <w:t>_get_config_param</w:t>
      </w:r>
      <w:bookmarkEnd w:id="94"/>
      <w:proofErr w:type="spellEnd"/>
    </w:p>
    <w:p w14:paraId="1CB79BF6" w14:textId="26E3EACF" w:rsidR="009265EA" w:rsidRPr="009265EA" w:rsidRDefault="009265EA" w:rsidP="009265EA">
      <w:pPr>
        <w:pStyle w:val="ReqID"/>
      </w:pPr>
      <w:r>
        <w:t>DD_PLG_EQZ_01_022</w:t>
      </w:r>
    </w:p>
    <w:tbl>
      <w:tblPr>
        <w:tblpPr w:leftFromText="180" w:rightFromText="180" w:vertAnchor="text" w:horzAnchor="margin" w:tblpY="30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01"/>
        <w:gridCol w:w="1036"/>
        <w:gridCol w:w="613"/>
        <w:gridCol w:w="4741"/>
      </w:tblGrid>
      <w:tr w:rsidR="00A07A5E" w:rsidRPr="00B54EB4" w14:paraId="22D648DE" w14:textId="77777777" w:rsidTr="00A07A5E">
        <w:trPr>
          <w:trHeight w:val="371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965AC89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C98E6E6" w14:textId="7F2DF73D" w:rsidR="00A07A5E" w:rsidRPr="00B54EB4" w:rsidRDefault="00EC53A8" w:rsidP="009F67BC">
            <w:pPr>
              <w:pStyle w:val="Syntax"/>
              <w:framePr w:hSpace="0" w:wrap="auto" w:vAnchor="margin" w:hAnchor="text" w:yAlign="inline"/>
            </w:pPr>
            <w:r>
              <w:t xml:space="preserve">static </w:t>
            </w:r>
            <w:proofErr w:type="spellStart"/>
            <w:r>
              <w:t>XA_ERRORCODE</w:t>
            </w:r>
            <w:proofErr w:type="spellEnd"/>
            <w:r>
              <w:t xml:space="preserve"> </w:t>
            </w:r>
            <w:proofErr w:type="spellStart"/>
            <w:r w:rsidR="00B2250D">
              <w:t>xa_rel</w:t>
            </w:r>
            <w:r w:rsidR="00B13CE9">
              <w:t>eqz</w:t>
            </w:r>
            <w:r w:rsidR="00A07A5E" w:rsidRPr="00B54EB4">
              <w:t>_get_config_param</w:t>
            </w:r>
            <w:proofErr w:type="spellEnd"/>
            <w:r w:rsidR="00A07A5E" w:rsidRPr="00B54EB4">
              <w:t>(</w:t>
            </w:r>
            <w:proofErr w:type="spellStart"/>
            <w:r w:rsidR="00E84289">
              <w:t>XARelEqz</w:t>
            </w:r>
            <w:proofErr w:type="spellEnd"/>
            <w:r w:rsidR="00E84289">
              <w:t xml:space="preserve">     *d</w:t>
            </w:r>
            <w:r w:rsidR="00A07A5E" w:rsidRPr="00B54EB4">
              <w:t xml:space="preserve">, </w:t>
            </w:r>
          </w:p>
          <w:p w14:paraId="70DEEB4E" w14:textId="34CADFD6" w:rsidR="00A07A5E" w:rsidRPr="00B54EB4" w:rsidRDefault="00A07A5E" w:rsidP="009F67BC">
            <w:pPr>
              <w:pStyle w:val="Syntax"/>
              <w:framePr w:hSpace="0" w:wrap="auto" w:vAnchor="margin" w:hAnchor="text" w:yAlign="inline"/>
            </w:pPr>
            <w:r w:rsidRPr="00B54EB4">
              <w:t xml:space="preserve">                                           </w:t>
            </w:r>
            <w:r w:rsidR="00C643B8">
              <w:t xml:space="preserve">    </w:t>
            </w:r>
            <w:proofErr w:type="spellStart"/>
            <w:r w:rsidRPr="00B54EB4">
              <w:t>WORD32</w:t>
            </w:r>
            <w:proofErr w:type="spellEnd"/>
            <w:r w:rsidRPr="00B54EB4">
              <w:t xml:space="preserve">      </w:t>
            </w:r>
            <w:proofErr w:type="spellStart"/>
            <w:r w:rsidRPr="00B54EB4">
              <w:t>i_idx</w:t>
            </w:r>
            <w:proofErr w:type="spellEnd"/>
            <w:r w:rsidRPr="00B54EB4">
              <w:t xml:space="preserve">, </w:t>
            </w:r>
          </w:p>
          <w:p w14:paraId="32F602CD" w14:textId="41BF6683" w:rsidR="00A07A5E" w:rsidRPr="00B54EB4" w:rsidRDefault="00A07A5E" w:rsidP="009F67BC">
            <w:pPr>
              <w:pStyle w:val="Syntax"/>
              <w:framePr w:hSpace="0" w:wrap="auto" w:vAnchor="margin" w:hAnchor="text" w:yAlign="inline"/>
            </w:pPr>
            <w:r w:rsidRPr="00B54EB4">
              <w:t xml:space="preserve">                  </w:t>
            </w:r>
            <w:r w:rsidR="00C643B8">
              <w:t xml:space="preserve">                           </w:t>
            </w:r>
            <w:r w:rsidRPr="00B54EB4">
              <w:t xml:space="preserve">  </w:t>
            </w:r>
            <w:proofErr w:type="spellStart"/>
            <w:r w:rsidRPr="00B54EB4">
              <w:t>pVOID</w:t>
            </w:r>
            <w:proofErr w:type="spellEnd"/>
            <w:r w:rsidRPr="00B54EB4">
              <w:t xml:space="preserve">       </w:t>
            </w:r>
            <w:proofErr w:type="spellStart"/>
            <w:r w:rsidRPr="00B54EB4">
              <w:t>pv_value</w:t>
            </w:r>
            <w:proofErr w:type="spellEnd"/>
            <w:r w:rsidRPr="00B54EB4">
              <w:t>)</w:t>
            </w:r>
          </w:p>
        </w:tc>
      </w:tr>
      <w:tr w:rsidR="00A07A5E" w:rsidRPr="00B54EB4" w14:paraId="7E34CFD5" w14:textId="77777777" w:rsidTr="00A07A5E"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1B630B0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89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57680B8" w14:textId="193837CF" w:rsidR="00A07A5E" w:rsidRPr="00B54EB4" w:rsidRDefault="00C643B8" w:rsidP="00FE310F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C643B8">
              <w:rPr>
                <w:rFonts w:cs="Arial"/>
                <w:color w:val="000000"/>
                <w:sz w:val="18"/>
                <w:szCs w:val="18"/>
              </w:rPr>
              <w:t xml:space="preserve">Get </w:t>
            </w:r>
            <w:r w:rsidR="00B13CE9">
              <w:rPr>
                <w:rFonts w:cs="Arial"/>
                <w:color w:val="000000"/>
                <w:sz w:val="18"/>
                <w:szCs w:val="18"/>
              </w:rPr>
              <w:t>equalizer</w:t>
            </w:r>
            <w:r w:rsidR="00AF475E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FE310F">
              <w:rPr>
                <w:rFonts w:cs="Arial"/>
                <w:color w:val="000000"/>
                <w:sz w:val="18"/>
                <w:szCs w:val="18"/>
              </w:rPr>
              <w:t>configuration parameters</w:t>
            </w:r>
            <w:r w:rsidRPr="00C643B8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A07A5E" w:rsidRPr="00B54EB4" w14:paraId="56A6111C" w14:textId="77777777" w:rsidTr="00A07A5E"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161909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CB5573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899D4D2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0867766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I/O</w:t>
            </w:r>
          </w:p>
        </w:tc>
        <w:tc>
          <w:tcPr>
            <w:tcW w:w="45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19F4852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Description</w:t>
            </w:r>
          </w:p>
        </w:tc>
      </w:tr>
      <w:tr w:rsidR="00A07A5E" w:rsidRPr="00B54EB4" w14:paraId="4DFAB9CB" w14:textId="77777777" w:rsidTr="00A07A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EB362A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989CA24" w14:textId="7C4E57AB" w:rsidR="00A07A5E" w:rsidRPr="00B54EB4" w:rsidRDefault="002D2A5A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XARelEqz</w:t>
            </w:r>
            <w:proofErr w:type="spellEnd"/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C9B99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d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A1239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5EA0627" w14:textId="70FEF235" w:rsidR="00A07A5E" w:rsidRPr="00B54EB4" w:rsidRDefault="00A07A5E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plugin API structure                               (</w:t>
            </w:r>
            <w:proofErr w:type="spellStart"/>
            <w:r w:rsidR="00E7371A">
              <w:rPr>
                <w:rFonts w:cs="Arial"/>
                <w:szCs w:val="18"/>
              </w:rPr>
              <w:t>struct</w:t>
            </w:r>
            <w:proofErr w:type="spellEnd"/>
            <w:r w:rsidR="00E7371A">
              <w:rPr>
                <w:rFonts w:cs="Arial"/>
                <w:szCs w:val="18"/>
              </w:rPr>
              <w:t xml:space="preserve"> </w:t>
            </w:r>
            <w:proofErr w:type="spellStart"/>
            <w:r w:rsidR="00093396">
              <w:rPr>
                <w:rFonts w:cs="Arial"/>
                <w:szCs w:val="18"/>
              </w:rPr>
              <w:t>XARel</w:t>
            </w:r>
            <w:r w:rsidR="00B13CE9">
              <w:rPr>
                <w:rFonts w:cs="Arial"/>
                <w:szCs w:val="18"/>
              </w:rPr>
              <w:t>eqz</w:t>
            </w:r>
            <w:proofErr w:type="spellEnd"/>
            <w:r w:rsidRPr="00B54EB4">
              <w:rPr>
                <w:rFonts w:cs="Arial"/>
                <w:szCs w:val="18"/>
              </w:rPr>
              <w:t>)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6507D0AB" w14:textId="77777777" w:rsidTr="00A07A5E"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B6805B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266F435" w14:textId="1FB51BFB" w:rsidR="00A07A5E" w:rsidRPr="00B54EB4" w:rsidRDefault="00F958B7" w:rsidP="00C643B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WORD32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3643B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i_idx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8F025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11AED0" w14:textId="77777777" w:rsidR="00A07A5E" w:rsidRDefault="00A07A5E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Index sub commands</w:t>
            </w:r>
            <w:r w:rsidR="009F67BC">
              <w:rPr>
                <w:rFonts w:cs="Arial"/>
                <w:szCs w:val="18"/>
              </w:rPr>
              <w:t>.</w:t>
            </w:r>
          </w:p>
          <w:p w14:paraId="40BFB6E1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15D7AB9C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XA_EQZ_CONFIG_PARAM_FILTER</w:t>
            </w:r>
            <w:proofErr w:type="spellEnd"/>
            <w:r>
              <w:rPr>
                <w:rFonts w:cs="Arial"/>
                <w:szCs w:val="18"/>
              </w:rPr>
              <w:t>_&lt;n&gt;</w:t>
            </w:r>
            <w:r w:rsidRPr="00234F3C">
              <w:rPr>
                <w:rFonts w:cs="Arial"/>
                <w:szCs w:val="18"/>
              </w:rPr>
              <w:t>_</w:t>
            </w:r>
            <w:proofErr w:type="spellStart"/>
            <w:r w:rsidRPr="00234F3C">
              <w:rPr>
                <w:rFonts w:cs="Arial"/>
                <w:szCs w:val="18"/>
              </w:rPr>
              <w:t>COEF_FC</w:t>
            </w:r>
            <w:proofErr w:type="spellEnd"/>
          </w:p>
          <w:p w14:paraId="0DDF394C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XA_EQZ_CONFIG_PARAM_FILTER</w:t>
            </w:r>
            <w:proofErr w:type="spellEnd"/>
            <w:r>
              <w:rPr>
                <w:rFonts w:cs="Arial"/>
                <w:szCs w:val="18"/>
              </w:rPr>
              <w:t>_&lt;n&gt;</w:t>
            </w:r>
            <w:r w:rsidRPr="00DD3598">
              <w:rPr>
                <w:rFonts w:cs="Arial"/>
                <w:szCs w:val="18"/>
              </w:rPr>
              <w:t>_</w:t>
            </w:r>
            <w:proofErr w:type="spellStart"/>
            <w:r w:rsidRPr="00DD3598">
              <w:rPr>
                <w:rFonts w:cs="Arial"/>
                <w:szCs w:val="18"/>
              </w:rPr>
              <w:t>COEF_TYPE</w:t>
            </w:r>
            <w:proofErr w:type="spellEnd"/>
          </w:p>
          <w:p w14:paraId="47A5BFDF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XA_EQZ_CONFIG_PARAM_FILTER</w:t>
            </w:r>
            <w:proofErr w:type="spellEnd"/>
            <w:r w:rsidRPr="00B75C6D">
              <w:rPr>
                <w:rFonts w:cs="Arial"/>
                <w:szCs w:val="18"/>
              </w:rPr>
              <w:t>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</w:t>
            </w:r>
            <w:proofErr w:type="spellStart"/>
            <w:r w:rsidRPr="00B75C6D">
              <w:rPr>
                <w:rFonts w:cs="Arial"/>
                <w:szCs w:val="18"/>
              </w:rPr>
              <w:t>COEF_BW</w:t>
            </w:r>
            <w:proofErr w:type="spellEnd"/>
          </w:p>
          <w:p w14:paraId="3CBEAEBF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XA_EQZ_CONFIG_PARAM_FILTER</w:t>
            </w:r>
            <w:proofErr w:type="spellEnd"/>
            <w:r w:rsidRPr="00B75C6D">
              <w:rPr>
                <w:rFonts w:cs="Arial"/>
                <w:szCs w:val="18"/>
              </w:rPr>
              <w:t>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</w:t>
            </w:r>
            <w:proofErr w:type="spellStart"/>
            <w:r w:rsidRPr="00B75C6D">
              <w:rPr>
                <w:rFonts w:cs="Arial"/>
                <w:szCs w:val="18"/>
              </w:rPr>
              <w:t>COEF_GA</w:t>
            </w:r>
            <w:proofErr w:type="spellEnd"/>
          </w:p>
          <w:p w14:paraId="7A429BF7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XA_EQZ_CONFIG_PARAM_FILTER</w:t>
            </w:r>
            <w:proofErr w:type="spellEnd"/>
            <w:r w:rsidRPr="00B75C6D">
              <w:rPr>
                <w:rFonts w:cs="Arial"/>
                <w:szCs w:val="18"/>
              </w:rPr>
              <w:t>_</w:t>
            </w:r>
            <w:r>
              <w:rPr>
                <w:rFonts w:cs="Arial"/>
                <w:szCs w:val="18"/>
              </w:rPr>
              <w:t>&lt;n&gt;</w:t>
            </w:r>
            <w:r w:rsidRPr="00B75C6D">
              <w:rPr>
                <w:rFonts w:cs="Arial"/>
                <w:szCs w:val="18"/>
              </w:rPr>
              <w:t>_</w:t>
            </w:r>
            <w:proofErr w:type="spellStart"/>
            <w:r w:rsidRPr="00B75C6D">
              <w:rPr>
                <w:rFonts w:cs="Arial"/>
                <w:szCs w:val="18"/>
              </w:rPr>
              <w:t>COEF_BA</w:t>
            </w:r>
            <w:proofErr w:type="spellEnd"/>
          </w:p>
          <w:p w14:paraId="686656FA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XA_EQZ_CONFIG_PARAM_BAND</w:t>
            </w:r>
            <w:proofErr w:type="spellEnd"/>
            <w:r w:rsidRPr="00B75C6D">
              <w:rPr>
                <w:rFonts w:cs="Arial"/>
                <w:szCs w:val="18"/>
              </w:rPr>
              <w:t>_</w:t>
            </w:r>
            <w:r>
              <w:rPr>
                <w:rFonts w:cs="Arial"/>
                <w:szCs w:val="18"/>
              </w:rPr>
              <w:t>&lt;m&gt;</w:t>
            </w:r>
            <w:r w:rsidRPr="00B75C6D">
              <w:rPr>
                <w:rFonts w:cs="Arial"/>
                <w:szCs w:val="18"/>
              </w:rPr>
              <w:t>_</w:t>
            </w:r>
            <w:proofErr w:type="spellStart"/>
            <w:r w:rsidRPr="00B75C6D">
              <w:rPr>
                <w:rFonts w:cs="Arial"/>
                <w:szCs w:val="18"/>
              </w:rPr>
              <w:t>GCOEF_GA</w:t>
            </w:r>
            <w:proofErr w:type="spellEnd"/>
          </w:p>
          <w:p w14:paraId="3923A597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XA_EQZ_CONFIG_PARAM_PCM_WIDTH</w:t>
            </w:r>
            <w:proofErr w:type="spellEnd"/>
          </w:p>
          <w:p w14:paraId="2794537F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XA_EQZ_CONFIG_PARAM_CH</w:t>
            </w:r>
            <w:proofErr w:type="spellEnd"/>
          </w:p>
          <w:p w14:paraId="0053E71D" w14:textId="77777777" w:rsidR="003E0FE5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proofErr w:type="spellStart"/>
            <w:r w:rsidRPr="00B75C6D">
              <w:rPr>
                <w:rFonts w:cs="Arial"/>
                <w:szCs w:val="18"/>
              </w:rPr>
              <w:t>XA_EQZ_CONFIG_PARAM_EQZ_TYPE</w:t>
            </w:r>
            <w:proofErr w:type="spellEnd"/>
          </w:p>
          <w:p w14:paraId="52C18493" w14:textId="2DD5EAF3" w:rsidR="003E0FE5" w:rsidRPr="00B54EB4" w:rsidRDefault="003E0FE5" w:rsidP="003E0F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(n = [0: 8], m = [0: 4]</w:t>
            </w:r>
          </w:p>
        </w:tc>
      </w:tr>
      <w:tr w:rsidR="00A07A5E" w:rsidRPr="00B54EB4" w14:paraId="3263DBC5" w14:textId="77777777" w:rsidTr="00A07A5E"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7DD2515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9E48538" w14:textId="33335321" w:rsidR="00A07A5E" w:rsidRPr="00B54EB4" w:rsidRDefault="00F958B7" w:rsidP="00C643B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7B971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pv_value</w:t>
            </w:r>
            <w:proofErr w:type="spellEnd"/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06E2" w14:textId="32456C39" w:rsidR="00A07A5E" w:rsidRPr="00B54EB4" w:rsidRDefault="00C643B8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FED5FC" w14:textId="5E0A8FA7" w:rsidR="00A07A5E" w:rsidRPr="00B54EB4" w:rsidRDefault="00A07A5E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Pointer to parameters variable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4EEC2632" w14:textId="77777777" w:rsidTr="00A07A5E">
        <w:trPr>
          <w:trHeight w:val="353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F2E963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0F0461E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XA_NO_ERROR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BECDDB" w14:textId="698BE41C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Normal return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009740D5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4822B9F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D05C57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XA_API_FATAL_MEM_ALLOC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732675" w14:textId="703B6819" w:rsidR="00A415E1" w:rsidRPr="00B54EB4" w:rsidRDefault="00A415E1" w:rsidP="00FE310F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API object </w:t>
            </w:r>
            <w:r w:rsidR="00FE310F">
              <w:rPr>
                <w:rFonts w:cs="Arial"/>
                <w:szCs w:val="18"/>
              </w:rPr>
              <w:t>or</w:t>
            </w:r>
            <w:r w:rsidR="00767001">
              <w:rPr>
                <w:rFonts w:cs="Arial"/>
                <w:szCs w:val="18"/>
              </w:rPr>
              <w:t xml:space="preserve"> </w:t>
            </w:r>
            <w:proofErr w:type="spellStart"/>
            <w:r w:rsidR="00767001" w:rsidRPr="00B54EB4">
              <w:rPr>
                <w:rFonts w:cs="Arial"/>
                <w:szCs w:val="18"/>
              </w:rPr>
              <w:t>pv_value</w:t>
            </w:r>
            <w:proofErr w:type="spellEnd"/>
            <w:r w:rsidR="00767001" w:rsidRPr="00B54EB4">
              <w:rPr>
                <w:rFonts w:cs="Arial"/>
                <w:szCs w:val="18"/>
              </w:rPr>
              <w:t xml:space="preserve"> </w:t>
            </w:r>
            <w:r w:rsidR="009B44C4">
              <w:rPr>
                <w:rFonts w:cs="Arial"/>
                <w:szCs w:val="18"/>
              </w:rPr>
              <w:t>is</w:t>
            </w:r>
            <w:r w:rsidR="00A07A5E" w:rsidRPr="00B54EB4">
              <w:rPr>
                <w:rFonts w:cs="Arial"/>
                <w:szCs w:val="18"/>
              </w:rPr>
              <w:t xml:space="preserve"> NULL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1E73604A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59ED544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96859C8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XA_API_FATAL_MEM_ALIGN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494F49" w14:textId="7A0B50EA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 xml:space="preserve">API object </w:t>
            </w:r>
            <w:proofErr w:type="gramStart"/>
            <w:r w:rsidRPr="00B54EB4">
              <w:rPr>
                <w:rFonts w:cs="Arial"/>
                <w:szCs w:val="18"/>
              </w:rPr>
              <w:t>is not aligned</w:t>
            </w:r>
            <w:proofErr w:type="gramEnd"/>
            <w:r w:rsidRPr="00B54EB4">
              <w:rPr>
                <w:rFonts w:cs="Arial"/>
                <w:szCs w:val="18"/>
              </w:rPr>
              <w:t xml:space="preserve"> to 4 bytes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61C73FA3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41B646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FA6888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XA_API_FATAL_INVALID_CMD_TYPE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88FFB9" w14:textId="2603E5BD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Invalid index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6E8CC817" w14:textId="77777777" w:rsidTr="00A07A5E">
        <w:trPr>
          <w:trHeight w:val="353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9C34224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2CD2330" w14:textId="0D52DDE0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proofErr w:type="spellStart"/>
            <w:r w:rsidRPr="00B54EB4">
              <w:rPr>
                <w:rFonts w:cs="Arial"/>
                <w:szCs w:val="18"/>
              </w:rPr>
              <w:t>XA_</w:t>
            </w:r>
            <w:r w:rsidR="00B13CE9">
              <w:rPr>
                <w:rFonts w:cs="Arial"/>
                <w:szCs w:val="18"/>
              </w:rPr>
              <w:t>EQZ</w:t>
            </w:r>
            <w:r w:rsidRPr="00B54EB4">
              <w:rPr>
                <w:rFonts w:cs="Arial"/>
                <w:szCs w:val="18"/>
              </w:rPr>
              <w:t>_EXEC_FATAL_STATE</w:t>
            </w:r>
            <w:proofErr w:type="spellEnd"/>
          </w:p>
        </w:tc>
        <w:tc>
          <w:tcPr>
            <w:tcW w:w="527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2CBC68C" w14:textId="46D66568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54EB4">
              <w:rPr>
                <w:rFonts w:cs="Arial"/>
                <w:szCs w:val="18"/>
              </w:rPr>
              <w:t>Plugin has not pre-</w:t>
            </w:r>
            <w:proofErr w:type="spellStart"/>
            <w:r w:rsidRPr="00B54EB4">
              <w:rPr>
                <w:rFonts w:cs="Arial"/>
                <w:szCs w:val="18"/>
              </w:rPr>
              <w:t>init</w:t>
            </w:r>
            <w:proofErr w:type="spellEnd"/>
            <w:r w:rsidRPr="00B54EB4">
              <w:rPr>
                <w:rFonts w:cs="Arial"/>
                <w:szCs w:val="18"/>
              </w:rPr>
              <w:t xml:space="preserve"> yet</w:t>
            </w:r>
            <w:r w:rsidR="009F67BC">
              <w:rPr>
                <w:rFonts w:cs="Arial"/>
                <w:szCs w:val="18"/>
              </w:rPr>
              <w:t>.</w:t>
            </w:r>
          </w:p>
        </w:tc>
      </w:tr>
      <w:tr w:rsidR="00A07A5E" w:rsidRPr="00B54EB4" w14:paraId="0D468B5F" w14:textId="77777777" w:rsidTr="00A07A5E">
        <w:trPr>
          <w:trHeight w:val="605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9E51564" w14:textId="77777777" w:rsidR="00A07A5E" w:rsidRPr="00B54EB4" w:rsidRDefault="00A07A5E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B54EB4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89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4725AB2" w14:textId="5DAEC87D" w:rsidR="00A07A5E" w:rsidRPr="00B54EB4" w:rsidRDefault="00B2250D" w:rsidP="00860689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xa_rel</w:t>
            </w:r>
            <w:r w:rsidR="00B13CE9">
              <w:rPr>
                <w:rFonts w:cs="Arial"/>
                <w:sz w:val="18"/>
                <w:szCs w:val="18"/>
              </w:rPr>
              <w:t>eqz</w:t>
            </w:r>
            <w:r w:rsidR="00AD3BAF" w:rsidRPr="00B54EB4">
              <w:rPr>
                <w:rFonts w:cs="Arial"/>
                <w:sz w:val="18"/>
                <w:szCs w:val="18"/>
              </w:rPr>
              <w:t>_get_config_param</w:t>
            </w:r>
            <w:proofErr w:type="spellEnd"/>
            <w:r w:rsidR="00AD3BAF" w:rsidRPr="00B54EB4">
              <w:rPr>
                <w:rFonts w:cs="Arial"/>
                <w:sz w:val="18"/>
                <w:szCs w:val="18"/>
              </w:rPr>
              <w:t xml:space="preserve"> </w:t>
            </w:r>
            <w:r w:rsidR="00A07A5E" w:rsidRPr="00B54EB4">
              <w:rPr>
                <w:rFonts w:cs="Arial"/>
                <w:sz w:val="18"/>
                <w:szCs w:val="18"/>
              </w:rPr>
              <w:t>command processing:</w:t>
            </w:r>
          </w:p>
          <w:p w14:paraId="420E2F70" w14:textId="1DA07880" w:rsidR="00A07A5E" w:rsidRPr="00B54EB4" w:rsidRDefault="00A07A5E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>Check API structure is valid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353EAE2F" w14:textId="14B05EA7" w:rsidR="00A07A5E" w:rsidRPr="00B54EB4" w:rsidRDefault="00A07A5E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Check API structure </w:t>
            </w:r>
            <w:proofErr w:type="gramStart"/>
            <w:r w:rsidRPr="00B54EB4">
              <w:rPr>
                <w:rFonts w:cs="Arial"/>
                <w:sz w:val="18"/>
                <w:szCs w:val="18"/>
              </w:rPr>
              <w:t>is aligned</w:t>
            </w:r>
            <w:proofErr w:type="gramEnd"/>
            <w:r w:rsidRPr="00B54EB4">
              <w:rPr>
                <w:rFonts w:cs="Arial"/>
                <w:sz w:val="18"/>
                <w:szCs w:val="18"/>
              </w:rPr>
              <w:t xml:space="preserve"> to 4 bytes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40AD1A64" w14:textId="3167B789" w:rsidR="00A07A5E" w:rsidRPr="00B54EB4" w:rsidRDefault="00C643B8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Check</w:t>
            </w:r>
            <w:r w:rsidR="00A07A5E" w:rsidRPr="00B54EB4">
              <w:rPr>
                <w:rFonts w:cs="Arial"/>
                <w:sz w:val="18"/>
                <w:szCs w:val="18"/>
              </w:rPr>
              <w:t xml:space="preserve"> pre-initialization is completed</w:t>
            </w:r>
            <w:r w:rsidR="009F67BC">
              <w:rPr>
                <w:rFonts w:cs="Arial"/>
                <w:sz w:val="18"/>
                <w:szCs w:val="18"/>
              </w:rPr>
              <w:t>.</w:t>
            </w:r>
          </w:p>
          <w:p w14:paraId="4BDA3596" w14:textId="06FAC8A3" w:rsidR="00A07A5E" w:rsidRPr="00B54EB4" w:rsidRDefault="00A07A5E" w:rsidP="00860689">
            <w:pPr>
              <w:pStyle w:val="ListParagraph"/>
              <w:numPr>
                <w:ilvl w:val="0"/>
                <w:numId w:val="39"/>
              </w:numPr>
              <w:spacing w:after="120"/>
              <w:rPr>
                <w:rFonts w:cs="Arial"/>
                <w:sz w:val="18"/>
                <w:szCs w:val="18"/>
              </w:rPr>
            </w:pPr>
            <w:r w:rsidRPr="00B54EB4">
              <w:rPr>
                <w:rFonts w:cs="Arial"/>
                <w:sz w:val="18"/>
                <w:szCs w:val="18"/>
              </w:rPr>
              <w:t xml:space="preserve">Process individual configuration parameter base on </w:t>
            </w:r>
            <w:proofErr w:type="spellStart"/>
            <w:r w:rsidRPr="00B54EB4">
              <w:rPr>
                <w:rFonts w:cs="Arial"/>
                <w:sz w:val="18"/>
                <w:szCs w:val="18"/>
              </w:rPr>
              <w:t>i_idx</w:t>
            </w:r>
            <w:proofErr w:type="spellEnd"/>
            <w:r w:rsidR="009F67BC"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7972DE27" w14:textId="23AE8A02" w:rsidR="00F444BC" w:rsidRPr="00B54EB4" w:rsidRDefault="00F444BC" w:rsidP="00F444BC">
      <w:pPr>
        <w:pStyle w:val="RefIDs"/>
      </w:pPr>
      <w:r>
        <w:t xml:space="preserve">[Covers: </w:t>
      </w:r>
      <w:r w:rsidR="00694DD2">
        <w:t>FD_PLG_EQZ_024, FD_PLG_EQZ_025, FD_PLG_EQZ_026, FD_PLG_EQZ_027, FD_PLG_EQZ_028, FD_PLG_EQZ_029, FD_PLG_EQZ_030, FD_PLG_EQZ_031, FD_PLG_EQZ_032, FD_PLG_EQZ_033</w:t>
      </w:r>
      <w:r>
        <w:t>]</w:t>
      </w:r>
    </w:p>
    <w:p w14:paraId="665D60C0" w14:textId="77777777" w:rsidR="00A07A5E" w:rsidRPr="00F444BC" w:rsidRDefault="00A07A5E" w:rsidP="00860689">
      <w:pPr>
        <w:spacing w:after="120" w:line="240" w:lineRule="auto"/>
        <w:rPr>
          <w:rFonts w:cs="Arial"/>
          <w:lang w:val="en-GB"/>
        </w:rPr>
      </w:pPr>
    </w:p>
    <w:p w14:paraId="4F1630FD" w14:textId="044F79AD" w:rsidR="00A07A5E" w:rsidRPr="00B54EB4" w:rsidRDefault="00A07A5E" w:rsidP="00860689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4DECAF7E" wp14:editId="1FCF4D8D">
            <wp:extent cx="4468616" cy="7024763"/>
            <wp:effectExtent l="0" t="0" r="8255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xa_hw_src_start 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16" cy="70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8DAD" w14:textId="11349F68" w:rsidR="00FE310F" w:rsidRDefault="00A07A5E" w:rsidP="00FE310F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95" w:name="_Toc52867633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922B11">
        <w:rPr>
          <w:rFonts w:cs="Arial"/>
          <w:noProof/>
        </w:rPr>
        <w:t>36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  <w:noProof/>
        </w:rPr>
        <w:t xml:space="preserve"> </w:t>
      </w:r>
      <w:proofErr w:type="spellStart"/>
      <w:r w:rsidR="00B2250D">
        <w:rPr>
          <w:rFonts w:cs="Arial"/>
        </w:rPr>
        <w:t>xa_rel</w:t>
      </w:r>
      <w:r w:rsidR="00B13CE9">
        <w:rPr>
          <w:rFonts w:cs="Arial"/>
        </w:rPr>
        <w:t>eqz</w:t>
      </w:r>
      <w:r w:rsidR="00AD3BAF" w:rsidRPr="00B54EB4">
        <w:rPr>
          <w:rFonts w:cs="Arial"/>
        </w:rPr>
        <w:t>_get_config_param</w:t>
      </w:r>
      <w:proofErr w:type="spellEnd"/>
      <w:r w:rsidR="00AD3BAF" w:rsidRPr="00B54EB4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95"/>
      <w:r w:rsidR="00FE310F">
        <w:rPr>
          <w:rFonts w:cs="Arial"/>
        </w:rPr>
        <w:br w:type="page"/>
      </w:r>
    </w:p>
    <w:p w14:paraId="5F659461" w14:textId="6BE400D3" w:rsidR="00D87FCF" w:rsidRPr="00B54EB4" w:rsidRDefault="00D87FCF" w:rsidP="00860689">
      <w:pPr>
        <w:pStyle w:val="Heading1"/>
        <w:rPr>
          <w:rFonts w:cs="Arial"/>
        </w:rPr>
      </w:pPr>
      <w:bookmarkStart w:id="96" w:name="_Toc528676301"/>
      <w:r w:rsidRPr="00B54EB4">
        <w:rPr>
          <w:rFonts w:cs="Arial"/>
        </w:rPr>
        <w:lastRenderedPageBreak/>
        <w:t xml:space="preserve">Revision </w:t>
      </w:r>
      <w:r w:rsidR="00B63FB4" w:rsidRPr="00B54EB4">
        <w:rPr>
          <w:rFonts w:cs="Arial"/>
        </w:rPr>
        <w:t>history</w:t>
      </w:r>
      <w:bookmarkEnd w:id="96"/>
    </w:p>
    <w:tbl>
      <w:tblPr>
        <w:tblStyle w:val="TableGrid"/>
        <w:tblW w:w="8526" w:type="dxa"/>
        <w:jc w:val="center"/>
        <w:tblLook w:val="04A0" w:firstRow="1" w:lastRow="0" w:firstColumn="1" w:lastColumn="0" w:noHBand="0" w:noVBand="1"/>
      </w:tblPr>
      <w:tblGrid>
        <w:gridCol w:w="951"/>
        <w:gridCol w:w="1474"/>
        <w:gridCol w:w="809"/>
        <w:gridCol w:w="2681"/>
        <w:gridCol w:w="1309"/>
        <w:gridCol w:w="1302"/>
      </w:tblGrid>
      <w:tr w:rsidR="00697F55" w14:paraId="5BC67DDA" w14:textId="77777777" w:rsidTr="00D27C3F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CEAAB9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A7832F4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4799E1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Page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E6FB0B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Content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939B894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Approved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6AD6FD" w14:textId="77777777" w:rsidR="00697F55" w:rsidRDefault="00697F55" w:rsidP="00D27C3F">
            <w:pPr>
              <w:jc w:val="center"/>
              <w:rPr>
                <w:b/>
              </w:rPr>
            </w:pPr>
            <w:r>
              <w:rPr>
                <w:b/>
              </w:rPr>
              <w:t>Changed</w:t>
            </w:r>
          </w:p>
        </w:tc>
      </w:tr>
      <w:tr w:rsidR="00697F55" w14:paraId="725A5C0B" w14:textId="77777777" w:rsidTr="00D27C3F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6FB25" w14:textId="77777777" w:rsidR="00697F55" w:rsidRDefault="00697F55" w:rsidP="00D27C3F">
            <w:pPr>
              <w:jc w:val="center"/>
            </w:pPr>
            <w:r>
              <w:t>1.0.0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DAA50" w14:textId="77777777" w:rsidR="00697F55" w:rsidRDefault="00697F55" w:rsidP="00D27C3F">
            <w:pPr>
              <w:jc w:val="center"/>
            </w:pPr>
            <w:r>
              <w:t>Nov 14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B79CE" w14:textId="77777777" w:rsidR="00697F55" w:rsidRDefault="00697F55" w:rsidP="00D27C3F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CBD43" w14:textId="77777777" w:rsidR="00697F55" w:rsidRDefault="00697F55" w:rsidP="00162B43">
            <w:r>
              <w:rPr>
                <w:rFonts w:cs="Arial"/>
                <w:szCs w:val="18"/>
              </w:rPr>
              <w:t>First Edition issued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57CB2" w14:textId="77777777" w:rsidR="00697F55" w:rsidRDefault="00697F55" w:rsidP="00D27C3F">
            <w:pPr>
              <w:jc w:val="center"/>
            </w:pPr>
            <w:r>
              <w:t>Vu Phan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D8BD5" w14:textId="77777777" w:rsidR="00697F55" w:rsidRDefault="00697F55" w:rsidP="00D27C3F">
            <w:pPr>
              <w:jc w:val="center"/>
            </w:pPr>
            <w:r>
              <w:t>Ngu Pham</w:t>
            </w:r>
          </w:p>
        </w:tc>
      </w:tr>
      <w:tr w:rsidR="00697F55" w14:paraId="67DDDB8B" w14:textId="77777777" w:rsidTr="00D27C3F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A00E5" w14:textId="77777777" w:rsidR="00697F55" w:rsidRDefault="00697F55" w:rsidP="00D27C3F">
            <w:pPr>
              <w:jc w:val="center"/>
            </w:pPr>
            <w:r>
              <w:t>1.1.0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0FE13" w14:textId="77777777" w:rsidR="00697F55" w:rsidRDefault="00697F55" w:rsidP="00D27C3F">
            <w:pPr>
              <w:jc w:val="center"/>
            </w:pPr>
            <w:r>
              <w:t>Dec 10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FF12D" w14:textId="77777777" w:rsidR="00697F55" w:rsidRDefault="00697F55" w:rsidP="00D27C3F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0FC1" w14:textId="77777777" w:rsidR="00697F55" w:rsidRDefault="00697F55" w:rsidP="00162B43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traceability ID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D591A" w14:textId="77777777" w:rsidR="00697F55" w:rsidRDefault="00697F55" w:rsidP="00D27C3F">
            <w:pPr>
              <w:jc w:val="center"/>
            </w:pPr>
            <w:r>
              <w:t>Vu Phan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FE2D5" w14:textId="77777777" w:rsidR="00697F55" w:rsidRDefault="00697F55" w:rsidP="00D27C3F">
            <w:pPr>
              <w:jc w:val="center"/>
            </w:pPr>
            <w:r>
              <w:t>Ngu Pham</w:t>
            </w:r>
          </w:p>
        </w:tc>
      </w:tr>
      <w:tr w:rsidR="00162B43" w14:paraId="04353DDC" w14:textId="77777777" w:rsidTr="00D27C3F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C0BFB" w14:textId="2D2082FE" w:rsidR="00162B43" w:rsidRDefault="00162B43" w:rsidP="00162B43">
            <w:pPr>
              <w:jc w:val="center"/>
            </w:pPr>
            <w:r>
              <w:t>1.2.0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4702D" w14:textId="534E1906" w:rsidR="00162B43" w:rsidRDefault="00162B43" w:rsidP="00162B43">
            <w:pPr>
              <w:jc w:val="center"/>
            </w:pPr>
            <w:r>
              <w:t>Jan 03, 2019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05FF1" w14:textId="7622D158" w:rsidR="00162B43" w:rsidRDefault="00162B43" w:rsidP="00162B43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D621D" w14:textId="30C618D4" w:rsidR="00162B43" w:rsidRDefault="00162B43" w:rsidP="00162B43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range for input parameters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9C9E7" w14:textId="3AB33A3C" w:rsidR="00162B43" w:rsidRDefault="00162B43" w:rsidP="00162B43">
            <w:pPr>
              <w:jc w:val="center"/>
            </w:pPr>
            <w:r>
              <w:t>Vu Phan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374D1" w14:textId="08CDD2A3" w:rsidR="00162B43" w:rsidRDefault="00162B43" w:rsidP="00162B43">
            <w:pPr>
              <w:jc w:val="center"/>
            </w:pPr>
            <w:r>
              <w:t>Tien Tran</w:t>
            </w:r>
          </w:p>
        </w:tc>
      </w:tr>
    </w:tbl>
    <w:p w14:paraId="4A0EA0B3" w14:textId="023880F1" w:rsidR="004D2E94" w:rsidRPr="00B54EB4" w:rsidRDefault="004D2E94" w:rsidP="001A5183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  <w:noProof/>
          <w:lang w:eastAsia="ja-JP"/>
        </w:rPr>
      </w:pPr>
    </w:p>
    <w:sectPr w:rsidR="004D2E94" w:rsidRPr="00B54EB4" w:rsidSect="00F61279">
      <w:pgSz w:w="11907" w:h="16840" w:code="9"/>
      <w:pgMar w:top="1588" w:right="1077" w:bottom="1134" w:left="1077" w:header="113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7E79A9" w14:textId="77777777" w:rsidR="00912477" w:rsidRDefault="00912477">
      <w:r>
        <w:separator/>
      </w:r>
    </w:p>
  </w:endnote>
  <w:endnote w:type="continuationSeparator" w:id="0">
    <w:p w14:paraId="24C3A8D7" w14:textId="77777777" w:rsidR="00912477" w:rsidRDefault="00912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4990247"/>
      <w:docPartObj>
        <w:docPartGallery w:val="Page Numbers (Bottom of Page)"/>
        <w:docPartUnique/>
      </w:docPartObj>
    </w:sdtPr>
    <w:sdtEndPr/>
    <w:sdtContent>
      <w:sdt>
        <w:sdtPr>
          <w:id w:val="-397678243"/>
          <w:docPartObj>
            <w:docPartGallery w:val="Page Numbers (Top of Page)"/>
            <w:docPartUnique/>
          </w:docPartObj>
        </w:sdtPr>
        <w:sdtEndPr/>
        <w:sdtContent>
          <w:p w14:paraId="51979112" w14:textId="670ED843" w:rsidR="00D27C3F" w:rsidRDefault="00D27C3F" w:rsidP="00CA1F57">
            <w:pPr>
              <w:pStyle w:val="Footer"/>
            </w:pPr>
            <w:r w:rsidRPr="00EE0C7B">
              <w:rPr>
                <w:rFonts w:cs="Arial"/>
                <w:szCs w:val="18"/>
              </w:rPr>
              <w:t xml:space="preserve">Rev.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Revision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1.0</w:t>
            </w:r>
            <w:r w:rsidRPr="00EE0C7B">
              <w:rPr>
                <w:rFonts w:cs="Arial"/>
                <w:szCs w:val="18"/>
              </w:rPr>
              <w:fldChar w:fldCharType="end"/>
            </w:r>
            <w:r>
              <w:rPr>
                <w:rFonts w:cs="Arial"/>
                <w:szCs w:val="18"/>
              </w:rPr>
              <w:t>.0</w:t>
            </w:r>
            <w:r>
              <w:tab/>
            </w:r>
            <w:r>
              <w:tab/>
              <w:t xml:space="preserve">Page </w:t>
            </w: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PAGE </w:instrText>
            </w:r>
            <w:r>
              <w:rPr>
                <w:rStyle w:val="PageNumber"/>
              </w:rPr>
              <w:fldChar w:fldCharType="separate"/>
            </w:r>
            <w:r w:rsidR="00AF6C05">
              <w:rPr>
                <w:rStyle w:val="PageNumber"/>
                <w:noProof/>
              </w:rPr>
              <w:t>27</w:t>
            </w:r>
            <w:r>
              <w:rPr>
                <w:rStyle w:val="PageNumber"/>
              </w:rPr>
              <w:fldChar w:fldCharType="end"/>
            </w:r>
            <w:r>
              <w:rPr>
                <w:rStyle w:val="PageNumber"/>
              </w:rPr>
              <w:t xml:space="preserve"> of </w:t>
            </w:r>
            <w:r>
              <w:fldChar w:fldCharType="begin"/>
            </w:r>
            <w:r>
              <w:instrText xml:space="preserve"> =</w:instrTex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  <w:lang w:eastAsia="ja-JP"/>
              </w:rPr>
              <w:instrText>numpages</w:instrText>
            </w:r>
            <w:r>
              <w:instrText xml:space="preserve"> </w:instrText>
            </w:r>
            <w:r>
              <w:fldChar w:fldCharType="separate"/>
            </w:r>
            <w:r w:rsidR="00AF6C05">
              <w:rPr>
                <w:noProof/>
                <w:lang w:eastAsia="ja-JP"/>
              </w:rPr>
              <w:instrText>49</w:instrText>
            </w:r>
            <w:r>
              <w:fldChar w:fldCharType="end"/>
            </w:r>
            <w:r>
              <w:instrText xml:space="preserve">-1 </w:instrText>
            </w:r>
            <w:r>
              <w:fldChar w:fldCharType="separate"/>
            </w:r>
            <w:r w:rsidR="00AF6C05">
              <w:rPr>
                <w:noProof/>
              </w:rPr>
              <w:t>48</w:t>
            </w:r>
            <w:r>
              <w:fldChar w:fldCharType="end"/>
            </w:r>
          </w:p>
          <w:p w14:paraId="3EA5328F" w14:textId="3B13CDEC" w:rsidR="00D27C3F" w:rsidRPr="005A6257" w:rsidRDefault="00D27C3F" w:rsidP="00CA1F57">
            <w:pPr>
              <w:pStyle w:val="Footer"/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2917BAD" wp14:editId="00B6C74C">
                  <wp:simplePos x="0" y="0"/>
                  <wp:positionH relativeFrom="page">
                    <wp:posOffset>3371850</wp:posOffset>
                  </wp:positionH>
                  <wp:positionV relativeFrom="page">
                    <wp:posOffset>9985375</wp:posOffset>
                  </wp:positionV>
                  <wp:extent cx="1085850" cy="207645"/>
                  <wp:effectExtent l="0" t="0" r="0" b="1905"/>
                  <wp:wrapNone/>
                  <wp:docPr id="485" name="Picture 12" descr="renesas_anf_b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nesas_anf_b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18"/>
              </w:rPr>
              <w:t>Oct</w:t>
            </w:r>
            <w:r w:rsidRPr="00EE0C7B">
              <w:rPr>
                <w:rFonts w:cs="Arial"/>
                <w:szCs w:val="18"/>
              </w:rPr>
              <w:t xml:space="preserve">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ReleaseYear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2018</w:t>
            </w:r>
            <w:r w:rsidRPr="00EE0C7B">
              <w:rPr>
                <w:rFonts w:cs="Arial"/>
                <w:szCs w:val="18"/>
              </w:rPr>
              <w:fldChar w:fldCharType="end"/>
            </w:r>
          </w:p>
          <w:p w14:paraId="21C00432" w14:textId="71D52196" w:rsidR="00D27C3F" w:rsidRDefault="00912477" w:rsidP="00CA1F57">
            <w:pPr>
              <w:pStyle w:val="Footer"/>
              <w:jc w:val="righ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719539" w14:textId="77777777" w:rsidR="00912477" w:rsidRDefault="00912477">
      <w:r>
        <w:separator/>
      </w:r>
    </w:p>
  </w:footnote>
  <w:footnote w:type="continuationSeparator" w:id="0">
    <w:p w14:paraId="4FBE1947" w14:textId="77777777" w:rsidR="00912477" w:rsidRDefault="009124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564C6" w14:textId="23435021" w:rsidR="00D27C3F" w:rsidRPr="006F5CD0" w:rsidRDefault="00D27C3F" w:rsidP="006F5CD0">
    <w:pPr>
      <w:pStyle w:val="Header"/>
      <w:spacing w:after="0" w:line="260" w:lineRule="exact"/>
    </w:pPr>
    <w:proofErr w:type="spellStart"/>
    <w:r>
      <w:rPr>
        <w:rFonts w:cs="Arial"/>
        <w:kern w:val="2"/>
        <w:szCs w:val="21"/>
      </w:rPr>
      <w:t>ADSP</w:t>
    </w:r>
    <w:proofErr w:type="spellEnd"/>
    <w:r>
      <w:rPr>
        <w:rFonts w:cs="Arial"/>
        <w:kern w:val="2"/>
        <w:szCs w:val="21"/>
      </w:rPr>
      <w:t xml:space="preserve"> Equalizer plugin</w:t>
    </w:r>
    <w:r w:rsidRPr="00E24374">
      <w:rPr>
        <w:rFonts w:cs="Arial"/>
        <w:kern w:val="2"/>
        <w:szCs w:val="21"/>
      </w:rPr>
      <w:t xml:space="preserve"> </w:t>
    </w:r>
    <w:r>
      <w:rPr>
        <w:rFonts w:cs="Arial"/>
        <w:kern w:val="2"/>
        <w:szCs w:val="21"/>
      </w:rPr>
      <w:fldChar w:fldCharType="begin"/>
    </w:r>
    <w:r>
      <w:rPr>
        <w:rFonts w:cs="Arial"/>
        <w:kern w:val="2"/>
        <w:szCs w:val="21"/>
      </w:rPr>
      <w:instrText xml:space="preserve"> DOCPROPERTY  DocumentType  \* MERGEFORMAT </w:instrText>
    </w:r>
    <w:r>
      <w:rPr>
        <w:rFonts w:cs="Arial"/>
        <w:kern w:val="2"/>
        <w:szCs w:val="21"/>
      </w:rPr>
      <w:fldChar w:fldCharType="separate"/>
    </w:r>
    <w:r>
      <w:rPr>
        <w:rFonts w:cs="Arial"/>
        <w:kern w:val="2"/>
        <w:szCs w:val="21"/>
      </w:rPr>
      <w:t>Detailed Design</w:t>
    </w:r>
    <w:r>
      <w:rPr>
        <w:rFonts w:cs="Arial"/>
        <w:kern w:val="2"/>
        <w:szCs w:val="21"/>
      </w:rPr>
      <w:fldChar w:fldCharType="end"/>
    </w:r>
    <w:r w:rsidRPr="00E24374">
      <w:rPr>
        <w:rFonts w:cs="Arial"/>
      </w:rPr>
      <w:fldChar w:fldCharType="begin"/>
    </w:r>
    <w:r w:rsidRPr="00E24374">
      <w:rPr>
        <w:rFonts w:cs="Arial"/>
      </w:rPr>
      <w:instrText xml:space="preserve"> DOCPROPERTY  ManualTitle2  \* MERGEFORMAT </w:instrText>
    </w:r>
    <w:r w:rsidRPr="00E24374">
      <w:rPr>
        <w:rFonts w:cs="Arial"/>
      </w:rPr>
      <w:fldChar w:fldCharType="end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9B242692"/>
    <w:lvl w:ilvl="0">
      <w:numFmt w:val="decimal"/>
      <w:lvlText w:val="*"/>
      <w:lvlJc w:val="left"/>
    </w:lvl>
  </w:abstractNum>
  <w:abstractNum w:abstractNumId="1" w15:restartNumberingAfterBreak="0">
    <w:nsid w:val="05913C2F"/>
    <w:multiLevelType w:val="hybridMultilevel"/>
    <w:tmpl w:val="0B4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3F2A"/>
    <w:multiLevelType w:val="multilevel"/>
    <w:tmpl w:val="DD10614A"/>
    <w:lvl w:ilvl="0">
      <w:start w:val="1"/>
      <w:numFmt w:val="decimal"/>
      <w:lvlRestart w:val="0"/>
      <w:isLgl/>
      <w:suff w:val="nothing"/>
      <w:lvlText w:val="Section %1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3" w15:restartNumberingAfterBreak="0">
    <w:nsid w:val="1EB835CC"/>
    <w:multiLevelType w:val="hybridMultilevel"/>
    <w:tmpl w:val="21BC7EDE"/>
    <w:lvl w:ilvl="0" w:tplc="004CA038">
      <w:start w:val="1"/>
      <w:numFmt w:val="bullet"/>
      <w:lvlRestart w:val="0"/>
      <w:pStyle w:val="table1unordered"/>
      <w:lvlText w:val=""/>
      <w:lvlJc w:val="left"/>
      <w:pPr>
        <w:tabs>
          <w:tab w:val="num" w:pos="346"/>
        </w:tabs>
        <w:ind w:left="34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10CE"/>
    <w:multiLevelType w:val="hybridMultilevel"/>
    <w:tmpl w:val="B2EEFC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C10"/>
    <w:multiLevelType w:val="multilevel"/>
    <w:tmpl w:val="A8C2B0D0"/>
    <w:lvl w:ilvl="0">
      <w:start w:val="12"/>
      <w:numFmt w:val="none"/>
      <w:lvlRestart w:val="0"/>
      <w:isLgl/>
      <w:suff w:val="nothing"/>
      <w:lvlText w:val="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5">
      <w:start w:val="1"/>
      <w:numFmt w:val="lowerLetter"/>
      <w:pStyle w:val="Heading6"/>
      <w:lvlText w:val="%1(%6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6" w15:restartNumberingAfterBreak="0">
    <w:nsid w:val="275E7AC9"/>
    <w:multiLevelType w:val="multilevel"/>
    <w:tmpl w:val="4934C852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2E1509F3"/>
    <w:multiLevelType w:val="hybridMultilevel"/>
    <w:tmpl w:val="B1C2CEF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305726E5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235C4"/>
    <w:multiLevelType w:val="multilevel"/>
    <w:tmpl w:val="15A22EDE"/>
    <w:lvl w:ilvl="0">
      <w:start w:val="1"/>
      <w:numFmt w:val="decimal"/>
      <w:pStyle w:val="Heading1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79"/>
        </w:tabs>
        <w:ind w:left="979" w:hanging="799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29"/>
        </w:tabs>
        <w:ind w:left="1429" w:hanging="799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5854"/>
        </w:tabs>
        <w:ind w:left="58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406"/>
        </w:tabs>
        <w:ind w:left="8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9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334"/>
        </w:tabs>
        <w:ind w:left="9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3122"/>
        </w:tabs>
        <w:ind w:left="10502" w:hanging="1700"/>
      </w:pPr>
      <w:rPr>
        <w:rFonts w:hint="eastAsia"/>
      </w:rPr>
    </w:lvl>
  </w:abstractNum>
  <w:abstractNum w:abstractNumId="10" w15:restartNumberingAfterBreak="0">
    <w:nsid w:val="35E710E3"/>
    <w:multiLevelType w:val="hybridMultilevel"/>
    <w:tmpl w:val="04F2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EC2F04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63668"/>
    <w:multiLevelType w:val="hybridMultilevel"/>
    <w:tmpl w:val="374AA52C"/>
    <w:lvl w:ilvl="0" w:tplc="5FD4BC44">
      <w:start w:val="1"/>
      <w:numFmt w:val="bullet"/>
      <w:lvlRestart w:val="0"/>
      <w:pStyle w:val="table2unordered"/>
      <w:lvlText w:val=""/>
      <w:lvlJc w:val="left"/>
      <w:pPr>
        <w:tabs>
          <w:tab w:val="num" w:pos="576"/>
        </w:tabs>
        <w:ind w:left="57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15412"/>
    <w:multiLevelType w:val="multilevel"/>
    <w:tmpl w:val="E59C29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DC1474D"/>
    <w:multiLevelType w:val="hybridMultilevel"/>
    <w:tmpl w:val="3D3C88B8"/>
    <w:lvl w:ilvl="0" w:tplc="7D7A17E8">
      <w:start w:val="1"/>
      <w:numFmt w:val="bullet"/>
      <w:pStyle w:val="Level1unordered"/>
      <w:lvlText w:val=""/>
      <w:lvlJc w:val="left"/>
      <w:pPr>
        <w:tabs>
          <w:tab w:val="num" w:pos="289"/>
        </w:tabs>
        <w:ind w:left="289" w:hanging="289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536DC"/>
    <w:multiLevelType w:val="hybridMultilevel"/>
    <w:tmpl w:val="516C05A4"/>
    <w:lvl w:ilvl="0" w:tplc="CDD29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2779E"/>
    <w:multiLevelType w:val="hybridMultilevel"/>
    <w:tmpl w:val="6E624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8385F"/>
    <w:multiLevelType w:val="hybridMultilevel"/>
    <w:tmpl w:val="A81C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E07F4"/>
    <w:multiLevelType w:val="hybridMultilevel"/>
    <w:tmpl w:val="945E4A9C"/>
    <w:lvl w:ilvl="0" w:tplc="05E4601A">
      <w:start w:val="1"/>
      <w:numFmt w:val="bullet"/>
      <w:pStyle w:val="Level2unordered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A7BE8"/>
    <w:multiLevelType w:val="hybridMultilevel"/>
    <w:tmpl w:val="7316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50D6"/>
    <w:multiLevelType w:val="hybridMultilevel"/>
    <w:tmpl w:val="AA5E5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6C49B4"/>
    <w:multiLevelType w:val="hybridMultilevel"/>
    <w:tmpl w:val="76D40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60AC4"/>
    <w:multiLevelType w:val="multilevel"/>
    <w:tmpl w:val="B3AC5A28"/>
    <w:lvl w:ilvl="0">
      <w:start w:val="1"/>
      <w:numFmt w:val="decimal"/>
      <w:lvlRestart w:val="0"/>
      <w:isLgl/>
      <w:suff w:val="nothing"/>
      <w:lvlText w:val="%1."/>
      <w:lvlJc w:val="left"/>
      <w:pPr>
        <w:ind w:left="0" w:firstLine="0"/>
      </w:pPr>
      <w:rPr>
        <w:rFonts w:ascii="Arial" w:hAnsi="Arial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3" w15:restartNumberingAfterBreak="0">
    <w:nsid w:val="59264DAA"/>
    <w:multiLevelType w:val="hybridMultilevel"/>
    <w:tmpl w:val="8332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813578"/>
    <w:multiLevelType w:val="hybridMultilevel"/>
    <w:tmpl w:val="3A068166"/>
    <w:lvl w:ilvl="0" w:tplc="0D8AC446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8546F7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A775A"/>
    <w:multiLevelType w:val="hybridMultilevel"/>
    <w:tmpl w:val="28188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F47E1E"/>
    <w:multiLevelType w:val="hybridMultilevel"/>
    <w:tmpl w:val="2DDA5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2C236A"/>
    <w:multiLevelType w:val="hybridMultilevel"/>
    <w:tmpl w:val="5A087D5A"/>
    <w:lvl w:ilvl="0" w:tplc="060442F0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5"/>
  </w:num>
  <w:num w:numId="8">
    <w:abstractNumId w:val="14"/>
  </w:num>
  <w:num w:numId="9">
    <w:abstractNumId w:val="18"/>
  </w:num>
  <w:num w:numId="10">
    <w:abstractNumId w:val="18"/>
  </w:num>
  <w:num w:numId="11">
    <w:abstractNumId w:val="3"/>
  </w:num>
  <w:num w:numId="12">
    <w:abstractNumId w:val="12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4">
    <w:abstractNumId w:val="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5">
    <w:abstractNumId w:val="2"/>
  </w:num>
  <w:num w:numId="16">
    <w:abstractNumId w:val="22"/>
  </w:num>
  <w:num w:numId="17">
    <w:abstractNumId w:val="11"/>
  </w:num>
  <w:num w:numId="18">
    <w:abstractNumId w:val="4"/>
  </w:num>
  <w:num w:numId="19">
    <w:abstractNumId w:val="16"/>
  </w:num>
  <w:num w:numId="20">
    <w:abstractNumId w:val="9"/>
  </w:num>
  <w:num w:numId="21">
    <w:abstractNumId w:val="23"/>
  </w:num>
  <w:num w:numId="22">
    <w:abstractNumId w:val="25"/>
  </w:num>
  <w:num w:numId="23">
    <w:abstractNumId w:val="1"/>
  </w:num>
  <w:num w:numId="24">
    <w:abstractNumId w:val="20"/>
  </w:num>
  <w:num w:numId="25">
    <w:abstractNumId w:val="19"/>
  </w:num>
  <w:num w:numId="26">
    <w:abstractNumId w:val="8"/>
  </w:num>
  <w:num w:numId="27">
    <w:abstractNumId w:val="9"/>
  </w:num>
  <w:num w:numId="28">
    <w:abstractNumId w:val="9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7"/>
  </w:num>
  <w:num w:numId="32">
    <w:abstractNumId w:val="7"/>
  </w:num>
  <w:num w:numId="33">
    <w:abstractNumId w:val="17"/>
  </w:num>
  <w:num w:numId="34">
    <w:abstractNumId w:val="21"/>
  </w:num>
  <w:num w:numId="35">
    <w:abstractNumId w:val="10"/>
  </w:num>
  <w:num w:numId="36">
    <w:abstractNumId w:val="26"/>
  </w:num>
  <w:num w:numId="37">
    <w:abstractNumId w:val="13"/>
  </w:num>
  <w:num w:numId="38">
    <w:abstractNumId w:val="24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C8A"/>
    <w:rsid w:val="0000077B"/>
    <w:rsid w:val="00001BBE"/>
    <w:rsid w:val="00002118"/>
    <w:rsid w:val="000026C6"/>
    <w:rsid w:val="000027BC"/>
    <w:rsid w:val="0000370D"/>
    <w:rsid w:val="00003DFD"/>
    <w:rsid w:val="00004319"/>
    <w:rsid w:val="0000447D"/>
    <w:rsid w:val="00004C38"/>
    <w:rsid w:val="000061C1"/>
    <w:rsid w:val="000068DA"/>
    <w:rsid w:val="00006A18"/>
    <w:rsid w:val="00007642"/>
    <w:rsid w:val="00007CD4"/>
    <w:rsid w:val="00010462"/>
    <w:rsid w:val="00010A16"/>
    <w:rsid w:val="00011081"/>
    <w:rsid w:val="00011DB7"/>
    <w:rsid w:val="00011EE2"/>
    <w:rsid w:val="000126BB"/>
    <w:rsid w:val="00012841"/>
    <w:rsid w:val="00012B2A"/>
    <w:rsid w:val="000130C5"/>
    <w:rsid w:val="00013C7A"/>
    <w:rsid w:val="00013C86"/>
    <w:rsid w:val="00014500"/>
    <w:rsid w:val="00014A9B"/>
    <w:rsid w:val="00016216"/>
    <w:rsid w:val="00016259"/>
    <w:rsid w:val="00017F7A"/>
    <w:rsid w:val="00017FD0"/>
    <w:rsid w:val="000206BF"/>
    <w:rsid w:val="00020A3C"/>
    <w:rsid w:val="000211F2"/>
    <w:rsid w:val="00021227"/>
    <w:rsid w:val="00021445"/>
    <w:rsid w:val="000223CC"/>
    <w:rsid w:val="00022440"/>
    <w:rsid w:val="00022582"/>
    <w:rsid w:val="0002287B"/>
    <w:rsid w:val="00022C6E"/>
    <w:rsid w:val="00022DFB"/>
    <w:rsid w:val="0002306B"/>
    <w:rsid w:val="00023819"/>
    <w:rsid w:val="00023869"/>
    <w:rsid w:val="00024E7D"/>
    <w:rsid w:val="00025128"/>
    <w:rsid w:val="00025239"/>
    <w:rsid w:val="00026276"/>
    <w:rsid w:val="00026423"/>
    <w:rsid w:val="00026A17"/>
    <w:rsid w:val="00027F35"/>
    <w:rsid w:val="000302E8"/>
    <w:rsid w:val="00030AA3"/>
    <w:rsid w:val="0003307E"/>
    <w:rsid w:val="000333E9"/>
    <w:rsid w:val="0003387C"/>
    <w:rsid w:val="00034048"/>
    <w:rsid w:val="000342F8"/>
    <w:rsid w:val="00034490"/>
    <w:rsid w:val="000347B3"/>
    <w:rsid w:val="00034CB1"/>
    <w:rsid w:val="000353E6"/>
    <w:rsid w:val="00036E0A"/>
    <w:rsid w:val="0003765E"/>
    <w:rsid w:val="00040952"/>
    <w:rsid w:val="00041242"/>
    <w:rsid w:val="000412AD"/>
    <w:rsid w:val="0004180A"/>
    <w:rsid w:val="000422E4"/>
    <w:rsid w:val="000422F0"/>
    <w:rsid w:val="0004234F"/>
    <w:rsid w:val="00042853"/>
    <w:rsid w:val="00042BD9"/>
    <w:rsid w:val="00043719"/>
    <w:rsid w:val="0004399F"/>
    <w:rsid w:val="00043D36"/>
    <w:rsid w:val="000446C4"/>
    <w:rsid w:val="0004476F"/>
    <w:rsid w:val="0004573D"/>
    <w:rsid w:val="00045E50"/>
    <w:rsid w:val="0004611F"/>
    <w:rsid w:val="00046703"/>
    <w:rsid w:val="000468E6"/>
    <w:rsid w:val="00046FE7"/>
    <w:rsid w:val="00050961"/>
    <w:rsid w:val="00050F37"/>
    <w:rsid w:val="00051432"/>
    <w:rsid w:val="00051AF1"/>
    <w:rsid w:val="00052AFD"/>
    <w:rsid w:val="0005381A"/>
    <w:rsid w:val="00053FD1"/>
    <w:rsid w:val="0005561D"/>
    <w:rsid w:val="0005725D"/>
    <w:rsid w:val="00062980"/>
    <w:rsid w:val="0006347F"/>
    <w:rsid w:val="00063BEB"/>
    <w:rsid w:val="0006439D"/>
    <w:rsid w:val="00064C60"/>
    <w:rsid w:val="0006528A"/>
    <w:rsid w:val="000663AE"/>
    <w:rsid w:val="000665BD"/>
    <w:rsid w:val="0006714A"/>
    <w:rsid w:val="000678A9"/>
    <w:rsid w:val="0006796A"/>
    <w:rsid w:val="000710EA"/>
    <w:rsid w:val="00072372"/>
    <w:rsid w:val="00072E2D"/>
    <w:rsid w:val="000739AD"/>
    <w:rsid w:val="00075ED5"/>
    <w:rsid w:val="000761D7"/>
    <w:rsid w:val="000765E2"/>
    <w:rsid w:val="0007786A"/>
    <w:rsid w:val="00077B23"/>
    <w:rsid w:val="00077FA5"/>
    <w:rsid w:val="00080945"/>
    <w:rsid w:val="00082082"/>
    <w:rsid w:val="00082AB1"/>
    <w:rsid w:val="00082EB3"/>
    <w:rsid w:val="000833D0"/>
    <w:rsid w:val="000844F6"/>
    <w:rsid w:val="00084F6C"/>
    <w:rsid w:val="00090BCD"/>
    <w:rsid w:val="00090CA3"/>
    <w:rsid w:val="000912E5"/>
    <w:rsid w:val="00093396"/>
    <w:rsid w:val="00093E3F"/>
    <w:rsid w:val="00095705"/>
    <w:rsid w:val="00095C5C"/>
    <w:rsid w:val="00096B30"/>
    <w:rsid w:val="000974F1"/>
    <w:rsid w:val="00097891"/>
    <w:rsid w:val="000A025F"/>
    <w:rsid w:val="000A04A3"/>
    <w:rsid w:val="000A07A1"/>
    <w:rsid w:val="000A3063"/>
    <w:rsid w:val="000A3FF5"/>
    <w:rsid w:val="000A44D8"/>
    <w:rsid w:val="000A5C42"/>
    <w:rsid w:val="000A63E4"/>
    <w:rsid w:val="000A6A4D"/>
    <w:rsid w:val="000A6D90"/>
    <w:rsid w:val="000B1B35"/>
    <w:rsid w:val="000B1C6F"/>
    <w:rsid w:val="000B1DC2"/>
    <w:rsid w:val="000B258B"/>
    <w:rsid w:val="000B3D2B"/>
    <w:rsid w:val="000B488A"/>
    <w:rsid w:val="000B49F6"/>
    <w:rsid w:val="000B517D"/>
    <w:rsid w:val="000B5409"/>
    <w:rsid w:val="000B7394"/>
    <w:rsid w:val="000B78A3"/>
    <w:rsid w:val="000C22DF"/>
    <w:rsid w:val="000C2650"/>
    <w:rsid w:val="000C2AEE"/>
    <w:rsid w:val="000C3374"/>
    <w:rsid w:val="000C3930"/>
    <w:rsid w:val="000C56C7"/>
    <w:rsid w:val="000C5E63"/>
    <w:rsid w:val="000C5FBC"/>
    <w:rsid w:val="000C60FB"/>
    <w:rsid w:val="000C720D"/>
    <w:rsid w:val="000C72C1"/>
    <w:rsid w:val="000C7D76"/>
    <w:rsid w:val="000D0059"/>
    <w:rsid w:val="000D03AE"/>
    <w:rsid w:val="000D0640"/>
    <w:rsid w:val="000D137E"/>
    <w:rsid w:val="000D17FA"/>
    <w:rsid w:val="000D35DC"/>
    <w:rsid w:val="000D3C56"/>
    <w:rsid w:val="000D5309"/>
    <w:rsid w:val="000D6343"/>
    <w:rsid w:val="000D63E7"/>
    <w:rsid w:val="000D7557"/>
    <w:rsid w:val="000E03E3"/>
    <w:rsid w:val="000E0BC2"/>
    <w:rsid w:val="000E12F2"/>
    <w:rsid w:val="000E229E"/>
    <w:rsid w:val="000E2381"/>
    <w:rsid w:val="000E24F7"/>
    <w:rsid w:val="000E30DC"/>
    <w:rsid w:val="000E31FD"/>
    <w:rsid w:val="000E330D"/>
    <w:rsid w:val="000E3A4D"/>
    <w:rsid w:val="000E42D8"/>
    <w:rsid w:val="000E4AF2"/>
    <w:rsid w:val="000E63B8"/>
    <w:rsid w:val="000F0D41"/>
    <w:rsid w:val="000F1235"/>
    <w:rsid w:val="000F1BC0"/>
    <w:rsid w:val="000F2340"/>
    <w:rsid w:val="000F28F8"/>
    <w:rsid w:val="000F3503"/>
    <w:rsid w:val="000F4834"/>
    <w:rsid w:val="000F5C55"/>
    <w:rsid w:val="000F6BCD"/>
    <w:rsid w:val="000F6E92"/>
    <w:rsid w:val="001015A1"/>
    <w:rsid w:val="0010256A"/>
    <w:rsid w:val="00102DB0"/>
    <w:rsid w:val="00103DD0"/>
    <w:rsid w:val="001048B2"/>
    <w:rsid w:val="0010656C"/>
    <w:rsid w:val="00107FC8"/>
    <w:rsid w:val="00110185"/>
    <w:rsid w:val="00110B59"/>
    <w:rsid w:val="001117AD"/>
    <w:rsid w:val="00111F74"/>
    <w:rsid w:val="00114767"/>
    <w:rsid w:val="0011491A"/>
    <w:rsid w:val="001153B9"/>
    <w:rsid w:val="00115996"/>
    <w:rsid w:val="00116666"/>
    <w:rsid w:val="00116B0B"/>
    <w:rsid w:val="00116C75"/>
    <w:rsid w:val="0011724B"/>
    <w:rsid w:val="00117377"/>
    <w:rsid w:val="001206A1"/>
    <w:rsid w:val="00120BC1"/>
    <w:rsid w:val="00121000"/>
    <w:rsid w:val="00122766"/>
    <w:rsid w:val="00123562"/>
    <w:rsid w:val="00123C72"/>
    <w:rsid w:val="00124219"/>
    <w:rsid w:val="00124EC5"/>
    <w:rsid w:val="00125830"/>
    <w:rsid w:val="0012772A"/>
    <w:rsid w:val="00127924"/>
    <w:rsid w:val="001279C8"/>
    <w:rsid w:val="00127CDF"/>
    <w:rsid w:val="00130F8F"/>
    <w:rsid w:val="001320BA"/>
    <w:rsid w:val="00132E17"/>
    <w:rsid w:val="00133CB1"/>
    <w:rsid w:val="00134CAA"/>
    <w:rsid w:val="001358B8"/>
    <w:rsid w:val="001369BF"/>
    <w:rsid w:val="00136E9B"/>
    <w:rsid w:val="00140C8E"/>
    <w:rsid w:val="001413BD"/>
    <w:rsid w:val="00141BD7"/>
    <w:rsid w:val="00142349"/>
    <w:rsid w:val="00142644"/>
    <w:rsid w:val="00142AB5"/>
    <w:rsid w:val="00143C49"/>
    <w:rsid w:val="001441FF"/>
    <w:rsid w:val="001444D3"/>
    <w:rsid w:val="001455A4"/>
    <w:rsid w:val="001465DB"/>
    <w:rsid w:val="001513F5"/>
    <w:rsid w:val="001521B5"/>
    <w:rsid w:val="00152273"/>
    <w:rsid w:val="00153168"/>
    <w:rsid w:val="00154110"/>
    <w:rsid w:val="0015496C"/>
    <w:rsid w:val="00155166"/>
    <w:rsid w:val="001551E8"/>
    <w:rsid w:val="00156153"/>
    <w:rsid w:val="00156643"/>
    <w:rsid w:val="001605D6"/>
    <w:rsid w:val="001629A8"/>
    <w:rsid w:val="00162B43"/>
    <w:rsid w:val="00163800"/>
    <w:rsid w:val="0016462E"/>
    <w:rsid w:val="00165641"/>
    <w:rsid w:val="00165FEE"/>
    <w:rsid w:val="0016776A"/>
    <w:rsid w:val="001724C5"/>
    <w:rsid w:val="001731E8"/>
    <w:rsid w:val="001767CC"/>
    <w:rsid w:val="0018001D"/>
    <w:rsid w:val="00180D75"/>
    <w:rsid w:val="001817EC"/>
    <w:rsid w:val="0018210B"/>
    <w:rsid w:val="00184951"/>
    <w:rsid w:val="00184C10"/>
    <w:rsid w:val="0018554E"/>
    <w:rsid w:val="00185CDA"/>
    <w:rsid w:val="001869D4"/>
    <w:rsid w:val="0018751B"/>
    <w:rsid w:val="001879C4"/>
    <w:rsid w:val="00187C27"/>
    <w:rsid w:val="00187F04"/>
    <w:rsid w:val="00190875"/>
    <w:rsid w:val="00190959"/>
    <w:rsid w:val="00190D0D"/>
    <w:rsid w:val="00191237"/>
    <w:rsid w:val="00191A1F"/>
    <w:rsid w:val="001924F2"/>
    <w:rsid w:val="00192624"/>
    <w:rsid w:val="00192EF9"/>
    <w:rsid w:val="00193E49"/>
    <w:rsid w:val="001A039E"/>
    <w:rsid w:val="001A08BB"/>
    <w:rsid w:val="001A0906"/>
    <w:rsid w:val="001A1CAA"/>
    <w:rsid w:val="001A249B"/>
    <w:rsid w:val="001A2FC6"/>
    <w:rsid w:val="001A335E"/>
    <w:rsid w:val="001A5183"/>
    <w:rsid w:val="001A54DF"/>
    <w:rsid w:val="001A6913"/>
    <w:rsid w:val="001A705B"/>
    <w:rsid w:val="001A71AA"/>
    <w:rsid w:val="001A770E"/>
    <w:rsid w:val="001B0468"/>
    <w:rsid w:val="001B0B6B"/>
    <w:rsid w:val="001B27B2"/>
    <w:rsid w:val="001B2C97"/>
    <w:rsid w:val="001B3CAE"/>
    <w:rsid w:val="001B5DEA"/>
    <w:rsid w:val="001B630C"/>
    <w:rsid w:val="001B6FE4"/>
    <w:rsid w:val="001C0851"/>
    <w:rsid w:val="001C0BDD"/>
    <w:rsid w:val="001C3B96"/>
    <w:rsid w:val="001C4B05"/>
    <w:rsid w:val="001C53FF"/>
    <w:rsid w:val="001C5758"/>
    <w:rsid w:val="001C5A12"/>
    <w:rsid w:val="001C5AD8"/>
    <w:rsid w:val="001C61A7"/>
    <w:rsid w:val="001C7FC2"/>
    <w:rsid w:val="001D0204"/>
    <w:rsid w:val="001D17BA"/>
    <w:rsid w:val="001D22C9"/>
    <w:rsid w:val="001D32A6"/>
    <w:rsid w:val="001D3781"/>
    <w:rsid w:val="001D46D3"/>
    <w:rsid w:val="001D4BBA"/>
    <w:rsid w:val="001D5A42"/>
    <w:rsid w:val="001D623E"/>
    <w:rsid w:val="001D6B69"/>
    <w:rsid w:val="001D6CAF"/>
    <w:rsid w:val="001D7E73"/>
    <w:rsid w:val="001E0799"/>
    <w:rsid w:val="001E0BB7"/>
    <w:rsid w:val="001E0DF1"/>
    <w:rsid w:val="001E17C2"/>
    <w:rsid w:val="001E29B4"/>
    <w:rsid w:val="001E2D40"/>
    <w:rsid w:val="001E30D2"/>
    <w:rsid w:val="001E335C"/>
    <w:rsid w:val="001E35FE"/>
    <w:rsid w:val="001E413A"/>
    <w:rsid w:val="001E422C"/>
    <w:rsid w:val="001E6152"/>
    <w:rsid w:val="001E6306"/>
    <w:rsid w:val="001E6A4A"/>
    <w:rsid w:val="001E78AD"/>
    <w:rsid w:val="001E7E68"/>
    <w:rsid w:val="001F3F08"/>
    <w:rsid w:val="001F4D90"/>
    <w:rsid w:val="001F59A5"/>
    <w:rsid w:val="001F5F53"/>
    <w:rsid w:val="001F6F1B"/>
    <w:rsid w:val="002019AE"/>
    <w:rsid w:val="002024C7"/>
    <w:rsid w:val="002047DC"/>
    <w:rsid w:val="002058C3"/>
    <w:rsid w:val="00205AAA"/>
    <w:rsid w:val="00205B00"/>
    <w:rsid w:val="002065AD"/>
    <w:rsid w:val="00206C05"/>
    <w:rsid w:val="00211663"/>
    <w:rsid w:val="0021170F"/>
    <w:rsid w:val="00211B9C"/>
    <w:rsid w:val="00211E1F"/>
    <w:rsid w:val="002148C6"/>
    <w:rsid w:val="00214B13"/>
    <w:rsid w:val="00215681"/>
    <w:rsid w:val="0021590A"/>
    <w:rsid w:val="00216F04"/>
    <w:rsid w:val="002209CA"/>
    <w:rsid w:val="0022214A"/>
    <w:rsid w:val="00222193"/>
    <w:rsid w:val="0022354B"/>
    <w:rsid w:val="0022355D"/>
    <w:rsid w:val="00223F72"/>
    <w:rsid w:val="002244D8"/>
    <w:rsid w:val="00224552"/>
    <w:rsid w:val="00224C7E"/>
    <w:rsid w:val="00225B12"/>
    <w:rsid w:val="00226028"/>
    <w:rsid w:val="00226C92"/>
    <w:rsid w:val="002275E3"/>
    <w:rsid w:val="00230630"/>
    <w:rsid w:val="00231107"/>
    <w:rsid w:val="002318D0"/>
    <w:rsid w:val="002326E9"/>
    <w:rsid w:val="00232869"/>
    <w:rsid w:val="00232DD1"/>
    <w:rsid w:val="00233D11"/>
    <w:rsid w:val="00233FD7"/>
    <w:rsid w:val="00234382"/>
    <w:rsid w:val="00234F3C"/>
    <w:rsid w:val="00235638"/>
    <w:rsid w:val="00235C93"/>
    <w:rsid w:val="0023642F"/>
    <w:rsid w:val="0023679A"/>
    <w:rsid w:val="00236EDB"/>
    <w:rsid w:val="002402D4"/>
    <w:rsid w:val="00240E17"/>
    <w:rsid w:val="00241234"/>
    <w:rsid w:val="00242192"/>
    <w:rsid w:val="0024263F"/>
    <w:rsid w:val="00243824"/>
    <w:rsid w:val="00246EB5"/>
    <w:rsid w:val="002470C0"/>
    <w:rsid w:val="002501C2"/>
    <w:rsid w:val="00250A40"/>
    <w:rsid w:val="00250E76"/>
    <w:rsid w:val="0025178C"/>
    <w:rsid w:val="00251D06"/>
    <w:rsid w:val="00253C9F"/>
    <w:rsid w:val="002540A2"/>
    <w:rsid w:val="00254275"/>
    <w:rsid w:val="0025464D"/>
    <w:rsid w:val="00255CED"/>
    <w:rsid w:val="0025795F"/>
    <w:rsid w:val="00260472"/>
    <w:rsid w:val="002623AF"/>
    <w:rsid w:val="0026333F"/>
    <w:rsid w:val="00263934"/>
    <w:rsid w:val="00263A0D"/>
    <w:rsid w:val="00263CE2"/>
    <w:rsid w:val="002640DD"/>
    <w:rsid w:val="002650BF"/>
    <w:rsid w:val="00265B49"/>
    <w:rsid w:val="00265B86"/>
    <w:rsid w:val="00265E95"/>
    <w:rsid w:val="00266104"/>
    <w:rsid w:val="00267374"/>
    <w:rsid w:val="00267EB7"/>
    <w:rsid w:val="00270414"/>
    <w:rsid w:val="00270CBC"/>
    <w:rsid w:val="00270F0B"/>
    <w:rsid w:val="002711A3"/>
    <w:rsid w:val="002714FF"/>
    <w:rsid w:val="00271667"/>
    <w:rsid w:val="002717C0"/>
    <w:rsid w:val="00271AF1"/>
    <w:rsid w:val="00271FF1"/>
    <w:rsid w:val="002720BB"/>
    <w:rsid w:val="00272972"/>
    <w:rsid w:val="0027556B"/>
    <w:rsid w:val="00275693"/>
    <w:rsid w:val="00276D51"/>
    <w:rsid w:val="00281D27"/>
    <w:rsid w:val="00281EC0"/>
    <w:rsid w:val="002822D8"/>
    <w:rsid w:val="002837C3"/>
    <w:rsid w:val="00284A22"/>
    <w:rsid w:val="00284DCE"/>
    <w:rsid w:val="00284E89"/>
    <w:rsid w:val="002866A9"/>
    <w:rsid w:val="00286954"/>
    <w:rsid w:val="00290030"/>
    <w:rsid w:val="00290883"/>
    <w:rsid w:val="0029179C"/>
    <w:rsid w:val="002924FA"/>
    <w:rsid w:val="00293A27"/>
    <w:rsid w:val="00294711"/>
    <w:rsid w:val="00294A2F"/>
    <w:rsid w:val="00294A30"/>
    <w:rsid w:val="00295352"/>
    <w:rsid w:val="002959B7"/>
    <w:rsid w:val="00296418"/>
    <w:rsid w:val="002966E7"/>
    <w:rsid w:val="00296D18"/>
    <w:rsid w:val="002970D4"/>
    <w:rsid w:val="002972DA"/>
    <w:rsid w:val="0029790B"/>
    <w:rsid w:val="00297B70"/>
    <w:rsid w:val="00297C85"/>
    <w:rsid w:val="002A00C5"/>
    <w:rsid w:val="002A0E08"/>
    <w:rsid w:val="002A13D3"/>
    <w:rsid w:val="002A1662"/>
    <w:rsid w:val="002A463F"/>
    <w:rsid w:val="002A4EFB"/>
    <w:rsid w:val="002A50A5"/>
    <w:rsid w:val="002A53AA"/>
    <w:rsid w:val="002A5651"/>
    <w:rsid w:val="002A5AEB"/>
    <w:rsid w:val="002A5B80"/>
    <w:rsid w:val="002A6950"/>
    <w:rsid w:val="002A70C5"/>
    <w:rsid w:val="002A729A"/>
    <w:rsid w:val="002A765A"/>
    <w:rsid w:val="002B1F82"/>
    <w:rsid w:val="002B25BE"/>
    <w:rsid w:val="002B2779"/>
    <w:rsid w:val="002B2AC6"/>
    <w:rsid w:val="002B3034"/>
    <w:rsid w:val="002B3938"/>
    <w:rsid w:val="002B4296"/>
    <w:rsid w:val="002B48D1"/>
    <w:rsid w:val="002B54F6"/>
    <w:rsid w:val="002B5B09"/>
    <w:rsid w:val="002B6155"/>
    <w:rsid w:val="002B66A8"/>
    <w:rsid w:val="002B75AF"/>
    <w:rsid w:val="002B7B27"/>
    <w:rsid w:val="002C0F1D"/>
    <w:rsid w:val="002C113E"/>
    <w:rsid w:val="002C1FC4"/>
    <w:rsid w:val="002C24EA"/>
    <w:rsid w:val="002C2BDD"/>
    <w:rsid w:val="002C2E66"/>
    <w:rsid w:val="002C2EF9"/>
    <w:rsid w:val="002C51AE"/>
    <w:rsid w:val="002C595F"/>
    <w:rsid w:val="002C66F3"/>
    <w:rsid w:val="002C6F93"/>
    <w:rsid w:val="002D27F6"/>
    <w:rsid w:val="002D288D"/>
    <w:rsid w:val="002D2A5A"/>
    <w:rsid w:val="002D3E7B"/>
    <w:rsid w:val="002D45FA"/>
    <w:rsid w:val="002D4951"/>
    <w:rsid w:val="002D5ABB"/>
    <w:rsid w:val="002E193A"/>
    <w:rsid w:val="002E28D6"/>
    <w:rsid w:val="002E2DC0"/>
    <w:rsid w:val="002E515B"/>
    <w:rsid w:val="002E5629"/>
    <w:rsid w:val="002E590F"/>
    <w:rsid w:val="002E7ED8"/>
    <w:rsid w:val="002F0763"/>
    <w:rsid w:val="002F19BE"/>
    <w:rsid w:val="002F3B28"/>
    <w:rsid w:val="002F3F4B"/>
    <w:rsid w:val="002F3FEA"/>
    <w:rsid w:val="002F6BD7"/>
    <w:rsid w:val="002F7C83"/>
    <w:rsid w:val="0030075E"/>
    <w:rsid w:val="00300CFD"/>
    <w:rsid w:val="00300ECF"/>
    <w:rsid w:val="00300EFF"/>
    <w:rsid w:val="003011A7"/>
    <w:rsid w:val="00304318"/>
    <w:rsid w:val="0030541F"/>
    <w:rsid w:val="00305D27"/>
    <w:rsid w:val="00305F8F"/>
    <w:rsid w:val="0030641E"/>
    <w:rsid w:val="00306974"/>
    <w:rsid w:val="00306C92"/>
    <w:rsid w:val="00306F4A"/>
    <w:rsid w:val="0030771E"/>
    <w:rsid w:val="00307847"/>
    <w:rsid w:val="003079BD"/>
    <w:rsid w:val="0031082D"/>
    <w:rsid w:val="003109DA"/>
    <w:rsid w:val="00311F0E"/>
    <w:rsid w:val="00312DB0"/>
    <w:rsid w:val="00314689"/>
    <w:rsid w:val="00315B39"/>
    <w:rsid w:val="0032020B"/>
    <w:rsid w:val="00320536"/>
    <w:rsid w:val="00322895"/>
    <w:rsid w:val="00322931"/>
    <w:rsid w:val="00323065"/>
    <w:rsid w:val="00324538"/>
    <w:rsid w:val="00325234"/>
    <w:rsid w:val="00330FBF"/>
    <w:rsid w:val="0033173A"/>
    <w:rsid w:val="00333B31"/>
    <w:rsid w:val="003353BE"/>
    <w:rsid w:val="0033590A"/>
    <w:rsid w:val="003370EB"/>
    <w:rsid w:val="0033784D"/>
    <w:rsid w:val="00340329"/>
    <w:rsid w:val="00340F7B"/>
    <w:rsid w:val="00341AC4"/>
    <w:rsid w:val="00350092"/>
    <w:rsid w:val="0035183C"/>
    <w:rsid w:val="00351D13"/>
    <w:rsid w:val="00351EA5"/>
    <w:rsid w:val="00352BE2"/>
    <w:rsid w:val="00353177"/>
    <w:rsid w:val="0035362A"/>
    <w:rsid w:val="00353DD7"/>
    <w:rsid w:val="00354CCC"/>
    <w:rsid w:val="003550E8"/>
    <w:rsid w:val="003553C4"/>
    <w:rsid w:val="00355F6D"/>
    <w:rsid w:val="00355FA5"/>
    <w:rsid w:val="003568B0"/>
    <w:rsid w:val="00356A6F"/>
    <w:rsid w:val="00357B8C"/>
    <w:rsid w:val="00360841"/>
    <w:rsid w:val="00360E3E"/>
    <w:rsid w:val="00361257"/>
    <w:rsid w:val="003621BC"/>
    <w:rsid w:val="0036573D"/>
    <w:rsid w:val="003676AE"/>
    <w:rsid w:val="003678D0"/>
    <w:rsid w:val="0037240C"/>
    <w:rsid w:val="00372433"/>
    <w:rsid w:val="00372D0E"/>
    <w:rsid w:val="003732AA"/>
    <w:rsid w:val="00373D80"/>
    <w:rsid w:val="00374275"/>
    <w:rsid w:val="0037455C"/>
    <w:rsid w:val="00374DF9"/>
    <w:rsid w:val="00375C98"/>
    <w:rsid w:val="00376789"/>
    <w:rsid w:val="003767B8"/>
    <w:rsid w:val="00376836"/>
    <w:rsid w:val="00376F3D"/>
    <w:rsid w:val="00377713"/>
    <w:rsid w:val="00377CD5"/>
    <w:rsid w:val="00380580"/>
    <w:rsid w:val="003814B3"/>
    <w:rsid w:val="00381AE1"/>
    <w:rsid w:val="00382D56"/>
    <w:rsid w:val="0038477C"/>
    <w:rsid w:val="00386118"/>
    <w:rsid w:val="00386411"/>
    <w:rsid w:val="00386419"/>
    <w:rsid w:val="00386B5A"/>
    <w:rsid w:val="00387011"/>
    <w:rsid w:val="0038729E"/>
    <w:rsid w:val="003874CD"/>
    <w:rsid w:val="003875EF"/>
    <w:rsid w:val="00387750"/>
    <w:rsid w:val="00391B52"/>
    <w:rsid w:val="00391C16"/>
    <w:rsid w:val="00392120"/>
    <w:rsid w:val="00392AE7"/>
    <w:rsid w:val="00393147"/>
    <w:rsid w:val="003938A9"/>
    <w:rsid w:val="00393FD5"/>
    <w:rsid w:val="0039437E"/>
    <w:rsid w:val="00396177"/>
    <w:rsid w:val="0039626D"/>
    <w:rsid w:val="003962B5"/>
    <w:rsid w:val="00396514"/>
    <w:rsid w:val="00397E83"/>
    <w:rsid w:val="003A09FD"/>
    <w:rsid w:val="003A1053"/>
    <w:rsid w:val="003A15EE"/>
    <w:rsid w:val="003A3F03"/>
    <w:rsid w:val="003A4450"/>
    <w:rsid w:val="003A44FD"/>
    <w:rsid w:val="003A4AE0"/>
    <w:rsid w:val="003A5ED5"/>
    <w:rsid w:val="003A6419"/>
    <w:rsid w:val="003A760C"/>
    <w:rsid w:val="003A7A99"/>
    <w:rsid w:val="003B1406"/>
    <w:rsid w:val="003B2830"/>
    <w:rsid w:val="003B2F90"/>
    <w:rsid w:val="003B3012"/>
    <w:rsid w:val="003B311B"/>
    <w:rsid w:val="003B34C6"/>
    <w:rsid w:val="003B3792"/>
    <w:rsid w:val="003B38FD"/>
    <w:rsid w:val="003B3F74"/>
    <w:rsid w:val="003B41A3"/>
    <w:rsid w:val="003B41CC"/>
    <w:rsid w:val="003B4E08"/>
    <w:rsid w:val="003B5137"/>
    <w:rsid w:val="003B56AB"/>
    <w:rsid w:val="003B5844"/>
    <w:rsid w:val="003B6BD1"/>
    <w:rsid w:val="003B784A"/>
    <w:rsid w:val="003B7D78"/>
    <w:rsid w:val="003B7EC5"/>
    <w:rsid w:val="003C0374"/>
    <w:rsid w:val="003C1287"/>
    <w:rsid w:val="003C4AC5"/>
    <w:rsid w:val="003C4ED9"/>
    <w:rsid w:val="003C532C"/>
    <w:rsid w:val="003C567D"/>
    <w:rsid w:val="003C74C4"/>
    <w:rsid w:val="003C7697"/>
    <w:rsid w:val="003D00AE"/>
    <w:rsid w:val="003D14AF"/>
    <w:rsid w:val="003D16AA"/>
    <w:rsid w:val="003D1A25"/>
    <w:rsid w:val="003D1D88"/>
    <w:rsid w:val="003D1EF9"/>
    <w:rsid w:val="003D2B34"/>
    <w:rsid w:val="003D317E"/>
    <w:rsid w:val="003D4034"/>
    <w:rsid w:val="003D4D7B"/>
    <w:rsid w:val="003D62A0"/>
    <w:rsid w:val="003D6C84"/>
    <w:rsid w:val="003D6C8E"/>
    <w:rsid w:val="003D793E"/>
    <w:rsid w:val="003E0FE5"/>
    <w:rsid w:val="003E19E2"/>
    <w:rsid w:val="003E1AF1"/>
    <w:rsid w:val="003E1BED"/>
    <w:rsid w:val="003E3C3B"/>
    <w:rsid w:val="003E3E27"/>
    <w:rsid w:val="003E3F7D"/>
    <w:rsid w:val="003E430C"/>
    <w:rsid w:val="003E4A68"/>
    <w:rsid w:val="003E59EC"/>
    <w:rsid w:val="003F1DF1"/>
    <w:rsid w:val="003F1FA5"/>
    <w:rsid w:val="003F36D3"/>
    <w:rsid w:val="003F4A1D"/>
    <w:rsid w:val="003F4B4A"/>
    <w:rsid w:val="003F5EB0"/>
    <w:rsid w:val="003F60FE"/>
    <w:rsid w:val="003F6D57"/>
    <w:rsid w:val="003F7749"/>
    <w:rsid w:val="004005FF"/>
    <w:rsid w:val="00402B1A"/>
    <w:rsid w:val="004041B1"/>
    <w:rsid w:val="00404B7B"/>
    <w:rsid w:val="00404F12"/>
    <w:rsid w:val="0040601C"/>
    <w:rsid w:val="00406159"/>
    <w:rsid w:val="00406E7A"/>
    <w:rsid w:val="0041031A"/>
    <w:rsid w:val="00410CFC"/>
    <w:rsid w:val="0041133C"/>
    <w:rsid w:val="004128AC"/>
    <w:rsid w:val="0041350F"/>
    <w:rsid w:val="00413611"/>
    <w:rsid w:val="00414A79"/>
    <w:rsid w:val="00414AB7"/>
    <w:rsid w:val="00414C00"/>
    <w:rsid w:val="00414D11"/>
    <w:rsid w:val="00415F04"/>
    <w:rsid w:val="00417E9A"/>
    <w:rsid w:val="00420553"/>
    <w:rsid w:val="004207A6"/>
    <w:rsid w:val="004218A4"/>
    <w:rsid w:val="00422169"/>
    <w:rsid w:val="00425623"/>
    <w:rsid w:val="00425C66"/>
    <w:rsid w:val="00426CA3"/>
    <w:rsid w:val="00426DB9"/>
    <w:rsid w:val="00426DD0"/>
    <w:rsid w:val="004308DD"/>
    <w:rsid w:val="00430A55"/>
    <w:rsid w:val="00431A20"/>
    <w:rsid w:val="0043293C"/>
    <w:rsid w:val="00433177"/>
    <w:rsid w:val="00433828"/>
    <w:rsid w:val="004341F3"/>
    <w:rsid w:val="00434452"/>
    <w:rsid w:val="00434927"/>
    <w:rsid w:val="00434F27"/>
    <w:rsid w:val="00434FA9"/>
    <w:rsid w:val="00435FEA"/>
    <w:rsid w:val="004379AF"/>
    <w:rsid w:val="00437CF3"/>
    <w:rsid w:val="00437D53"/>
    <w:rsid w:val="00440178"/>
    <w:rsid w:val="0044053C"/>
    <w:rsid w:val="00440A69"/>
    <w:rsid w:val="004413EF"/>
    <w:rsid w:val="00441A9F"/>
    <w:rsid w:val="0044210E"/>
    <w:rsid w:val="0044309C"/>
    <w:rsid w:val="00443F00"/>
    <w:rsid w:val="00443F8E"/>
    <w:rsid w:val="004448E7"/>
    <w:rsid w:val="004460A8"/>
    <w:rsid w:val="00446145"/>
    <w:rsid w:val="00446D82"/>
    <w:rsid w:val="00450446"/>
    <w:rsid w:val="0045082C"/>
    <w:rsid w:val="00450ED9"/>
    <w:rsid w:val="00451D08"/>
    <w:rsid w:val="00451D09"/>
    <w:rsid w:val="00452237"/>
    <w:rsid w:val="0045343B"/>
    <w:rsid w:val="0045484E"/>
    <w:rsid w:val="004602DE"/>
    <w:rsid w:val="00460D51"/>
    <w:rsid w:val="004622C9"/>
    <w:rsid w:val="00463752"/>
    <w:rsid w:val="00465080"/>
    <w:rsid w:val="00466AA3"/>
    <w:rsid w:val="00466C02"/>
    <w:rsid w:val="00470407"/>
    <w:rsid w:val="00470EC0"/>
    <w:rsid w:val="0047229B"/>
    <w:rsid w:val="004733DC"/>
    <w:rsid w:val="00473D2B"/>
    <w:rsid w:val="00474DA2"/>
    <w:rsid w:val="0047607A"/>
    <w:rsid w:val="00476324"/>
    <w:rsid w:val="00476B07"/>
    <w:rsid w:val="00477C79"/>
    <w:rsid w:val="00480534"/>
    <w:rsid w:val="004806A0"/>
    <w:rsid w:val="0048105D"/>
    <w:rsid w:val="004814ED"/>
    <w:rsid w:val="00482BB1"/>
    <w:rsid w:val="00482E6F"/>
    <w:rsid w:val="004831E0"/>
    <w:rsid w:val="00483855"/>
    <w:rsid w:val="00483B3A"/>
    <w:rsid w:val="004846FB"/>
    <w:rsid w:val="00484C52"/>
    <w:rsid w:val="0048559B"/>
    <w:rsid w:val="00487125"/>
    <w:rsid w:val="00487A34"/>
    <w:rsid w:val="004902A5"/>
    <w:rsid w:val="004902F9"/>
    <w:rsid w:val="004903BF"/>
    <w:rsid w:val="00491144"/>
    <w:rsid w:val="0049154D"/>
    <w:rsid w:val="00491817"/>
    <w:rsid w:val="0049207C"/>
    <w:rsid w:val="00492A89"/>
    <w:rsid w:val="00492C4C"/>
    <w:rsid w:val="00492E78"/>
    <w:rsid w:val="00495910"/>
    <w:rsid w:val="004969AE"/>
    <w:rsid w:val="00496D03"/>
    <w:rsid w:val="004975A1"/>
    <w:rsid w:val="00497BA1"/>
    <w:rsid w:val="004A0FBD"/>
    <w:rsid w:val="004A120A"/>
    <w:rsid w:val="004A16AA"/>
    <w:rsid w:val="004A2E43"/>
    <w:rsid w:val="004A2FF0"/>
    <w:rsid w:val="004A4E7A"/>
    <w:rsid w:val="004A52C1"/>
    <w:rsid w:val="004A5CF6"/>
    <w:rsid w:val="004A5D27"/>
    <w:rsid w:val="004A648B"/>
    <w:rsid w:val="004A64B8"/>
    <w:rsid w:val="004A6581"/>
    <w:rsid w:val="004A7868"/>
    <w:rsid w:val="004A79FB"/>
    <w:rsid w:val="004A79FD"/>
    <w:rsid w:val="004B010E"/>
    <w:rsid w:val="004B0CA6"/>
    <w:rsid w:val="004B1A73"/>
    <w:rsid w:val="004B2334"/>
    <w:rsid w:val="004B3A53"/>
    <w:rsid w:val="004B4202"/>
    <w:rsid w:val="004B43B5"/>
    <w:rsid w:val="004B4949"/>
    <w:rsid w:val="004B62FA"/>
    <w:rsid w:val="004C0CC0"/>
    <w:rsid w:val="004C1AFE"/>
    <w:rsid w:val="004C1C10"/>
    <w:rsid w:val="004C1CEE"/>
    <w:rsid w:val="004C2290"/>
    <w:rsid w:val="004C2CCE"/>
    <w:rsid w:val="004C40C8"/>
    <w:rsid w:val="004C6205"/>
    <w:rsid w:val="004C6C86"/>
    <w:rsid w:val="004C7347"/>
    <w:rsid w:val="004C7CB2"/>
    <w:rsid w:val="004D0115"/>
    <w:rsid w:val="004D0BB0"/>
    <w:rsid w:val="004D2E94"/>
    <w:rsid w:val="004D3218"/>
    <w:rsid w:val="004D351F"/>
    <w:rsid w:val="004E05B0"/>
    <w:rsid w:val="004E0828"/>
    <w:rsid w:val="004E0CD5"/>
    <w:rsid w:val="004E0F07"/>
    <w:rsid w:val="004E15B1"/>
    <w:rsid w:val="004E2545"/>
    <w:rsid w:val="004E32A7"/>
    <w:rsid w:val="004E3C72"/>
    <w:rsid w:val="004E3D55"/>
    <w:rsid w:val="004E3F5A"/>
    <w:rsid w:val="004E46FD"/>
    <w:rsid w:val="004E47C0"/>
    <w:rsid w:val="004E4EA2"/>
    <w:rsid w:val="004E56D2"/>
    <w:rsid w:val="004E7287"/>
    <w:rsid w:val="004F0416"/>
    <w:rsid w:val="004F0E02"/>
    <w:rsid w:val="004F3425"/>
    <w:rsid w:val="004F47C8"/>
    <w:rsid w:val="004F4AEF"/>
    <w:rsid w:val="004F66C7"/>
    <w:rsid w:val="004F7ABC"/>
    <w:rsid w:val="00501D74"/>
    <w:rsid w:val="00503683"/>
    <w:rsid w:val="00503EF4"/>
    <w:rsid w:val="00504522"/>
    <w:rsid w:val="0050465E"/>
    <w:rsid w:val="0050476F"/>
    <w:rsid w:val="0050504B"/>
    <w:rsid w:val="00505199"/>
    <w:rsid w:val="005059A9"/>
    <w:rsid w:val="00505A51"/>
    <w:rsid w:val="005066F6"/>
    <w:rsid w:val="00507072"/>
    <w:rsid w:val="00507EA9"/>
    <w:rsid w:val="00510025"/>
    <w:rsid w:val="00510C75"/>
    <w:rsid w:val="005110E3"/>
    <w:rsid w:val="00511ECF"/>
    <w:rsid w:val="00513FB2"/>
    <w:rsid w:val="00514BC3"/>
    <w:rsid w:val="00514F64"/>
    <w:rsid w:val="005161F4"/>
    <w:rsid w:val="005162D0"/>
    <w:rsid w:val="00517870"/>
    <w:rsid w:val="00517F9E"/>
    <w:rsid w:val="00521A66"/>
    <w:rsid w:val="005222D8"/>
    <w:rsid w:val="00522387"/>
    <w:rsid w:val="00523613"/>
    <w:rsid w:val="00524359"/>
    <w:rsid w:val="005259F9"/>
    <w:rsid w:val="005261BB"/>
    <w:rsid w:val="005262BE"/>
    <w:rsid w:val="00526425"/>
    <w:rsid w:val="00527A8A"/>
    <w:rsid w:val="005302AF"/>
    <w:rsid w:val="005302D1"/>
    <w:rsid w:val="005308D4"/>
    <w:rsid w:val="00531F43"/>
    <w:rsid w:val="00532052"/>
    <w:rsid w:val="00533F23"/>
    <w:rsid w:val="00534BE4"/>
    <w:rsid w:val="00534D2A"/>
    <w:rsid w:val="00534E8E"/>
    <w:rsid w:val="005351F9"/>
    <w:rsid w:val="00535208"/>
    <w:rsid w:val="00535B6A"/>
    <w:rsid w:val="00537047"/>
    <w:rsid w:val="0053794B"/>
    <w:rsid w:val="00540198"/>
    <w:rsid w:val="00540471"/>
    <w:rsid w:val="00540D78"/>
    <w:rsid w:val="005410BE"/>
    <w:rsid w:val="0054164F"/>
    <w:rsid w:val="00542170"/>
    <w:rsid w:val="005442B9"/>
    <w:rsid w:val="00544EDB"/>
    <w:rsid w:val="00546E07"/>
    <w:rsid w:val="00547FC9"/>
    <w:rsid w:val="005514A5"/>
    <w:rsid w:val="005522EC"/>
    <w:rsid w:val="0055297F"/>
    <w:rsid w:val="00553514"/>
    <w:rsid w:val="00553C53"/>
    <w:rsid w:val="00554085"/>
    <w:rsid w:val="005556B0"/>
    <w:rsid w:val="00555FC8"/>
    <w:rsid w:val="005611E3"/>
    <w:rsid w:val="00561FC7"/>
    <w:rsid w:val="005629EA"/>
    <w:rsid w:val="005631C1"/>
    <w:rsid w:val="005640C4"/>
    <w:rsid w:val="00565514"/>
    <w:rsid w:val="0056698B"/>
    <w:rsid w:val="005669C0"/>
    <w:rsid w:val="00566AD3"/>
    <w:rsid w:val="00567469"/>
    <w:rsid w:val="0056768F"/>
    <w:rsid w:val="00567725"/>
    <w:rsid w:val="005719FB"/>
    <w:rsid w:val="00571A8F"/>
    <w:rsid w:val="005725A2"/>
    <w:rsid w:val="0057320A"/>
    <w:rsid w:val="00573593"/>
    <w:rsid w:val="00573F51"/>
    <w:rsid w:val="00573FCD"/>
    <w:rsid w:val="005743DB"/>
    <w:rsid w:val="0057457F"/>
    <w:rsid w:val="005745FA"/>
    <w:rsid w:val="005764B7"/>
    <w:rsid w:val="0057677B"/>
    <w:rsid w:val="0058156A"/>
    <w:rsid w:val="00581F39"/>
    <w:rsid w:val="005821E4"/>
    <w:rsid w:val="005840A0"/>
    <w:rsid w:val="00585432"/>
    <w:rsid w:val="005858BD"/>
    <w:rsid w:val="005860F1"/>
    <w:rsid w:val="00586A35"/>
    <w:rsid w:val="00586D0F"/>
    <w:rsid w:val="00586E81"/>
    <w:rsid w:val="00586F75"/>
    <w:rsid w:val="0058778A"/>
    <w:rsid w:val="005912A2"/>
    <w:rsid w:val="005917BC"/>
    <w:rsid w:val="00592C76"/>
    <w:rsid w:val="00595A92"/>
    <w:rsid w:val="005975E0"/>
    <w:rsid w:val="005A09F0"/>
    <w:rsid w:val="005A171B"/>
    <w:rsid w:val="005A2E54"/>
    <w:rsid w:val="005A41F3"/>
    <w:rsid w:val="005A62A6"/>
    <w:rsid w:val="005A7313"/>
    <w:rsid w:val="005A79C3"/>
    <w:rsid w:val="005B01A6"/>
    <w:rsid w:val="005B0B8C"/>
    <w:rsid w:val="005B2ED3"/>
    <w:rsid w:val="005B313F"/>
    <w:rsid w:val="005B38F6"/>
    <w:rsid w:val="005B3C36"/>
    <w:rsid w:val="005B4253"/>
    <w:rsid w:val="005B4A99"/>
    <w:rsid w:val="005B53DA"/>
    <w:rsid w:val="005B5D41"/>
    <w:rsid w:val="005B6B19"/>
    <w:rsid w:val="005B718C"/>
    <w:rsid w:val="005B71D3"/>
    <w:rsid w:val="005C0F69"/>
    <w:rsid w:val="005C1762"/>
    <w:rsid w:val="005C2994"/>
    <w:rsid w:val="005C30FF"/>
    <w:rsid w:val="005C351A"/>
    <w:rsid w:val="005C3654"/>
    <w:rsid w:val="005C385D"/>
    <w:rsid w:val="005C4CAA"/>
    <w:rsid w:val="005C4FCF"/>
    <w:rsid w:val="005C52CA"/>
    <w:rsid w:val="005C604B"/>
    <w:rsid w:val="005C6ED8"/>
    <w:rsid w:val="005C6F86"/>
    <w:rsid w:val="005C6FED"/>
    <w:rsid w:val="005C72B1"/>
    <w:rsid w:val="005C7E42"/>
    <w:rsid w:val="005D0B4C"/>
    <w:rsid w:val="005D120D"/>
    <w:rsid w:val="005D2124"/>
    <w:rsid w:val="005D23A8"/>
    <w:rsid w:val="005D2653"/>
    <w:rsid w:val="005D2EB3"/>
    <w:rsid w:val="005D2F81"/>
    <w:rsid w:val="005D3153"/>
    <w:rsid w:val="005D34EC"/>
    <w:rsid w:val="005D432C"/>
    <w:rsid w:val="005D51B2"/>
    <w:rsid w:val="005D5525"/>
    <w:rsid w:val="005D5D89"/>
    <w:rsid w:val="005D652C"/>
    <w:rsid w:val="005D6F2A"/>
    <w:rsid w:val="005E005D"/>
    <w:rsid w:val="005E05C8"/>
    <w:rsid w:val="005E0D00"/>
    <w:rsid w:val="005E167F"/>
    <w:rsid w:val="005E19C1"/>
    <w:rsid w:val="005E23BB"/>
    <w:rsid w:val="005E257E"/>
    <w:rsid w:val="005E27B5"/>
    <w:rsid w:val="005E2D84"/>
    <w:rsid w:val="005E3A27"/>
    <w:rsid w:val="005E3C70"/>
    <w:rsid w:val="005E446E"/>
    <w:rsid w:val="005E52E7"/>
    <w:rsid w:val="005E5F7F"/>
    <w:rsid w:val="005E682F"/>
    <w:rsid w:val="005E6AC8"/>
    <w:rsid w:val="005E7012"/>
    <w:rsid w:val="005F0BCE"/>
    <w:rsid w:val="005F0BD6"/>
    <w:rsid w:val="005F0DFA"/>
    <w:rsid w:val="005F1109"/>
    <w:rsid w:val="005F11F4"/>
    <w:rsid w:val="005F1A4A"/>
    <w:rsid w:val="005F3692"/>
    <w:rsid w:val="005F39AD"/>
    <w:rsid w:val="005F4AB4"/>
    <w:rsid w:val="005F5486"/>
    <w:rsid w:val="005F5FB1"/>
    <w:rsid w:val="005F78E3"/>
    <w:rsid w:val="005F7C2F"/>
    <w:rsid w:val="005F7C9C"/>
    <w:rsid w:val="006017C7"/>
    <w:rsid w:val="00601CA4"/>
    <w:rsid w:val="00601DC3"/>
    <w:rsid w:val="0060236B"/>
    <w:rsid w:val="006032C8"/>
    <w:rsid w:val="00603561"/>
    <w:rsid w:val="00603CC2"/>
    <w:rsid w:val="00604B13"/>
    <w:rsid w:val="00605583"/>
    <w:rsid w:val="006057B8"/>
    <w:rsid w:val="006058F4"/>
    <w:rsid w:val="00605BDB"/>
    <w:rsid w:val="00605CB4"/>
    <w:rsid w:val="00605E0E"/>
    <w:rsid w:val="0061141D"/>
    <w:rsid w:val="006118C6"/>
    <w:rsid w:val="00612FDD"/>
    <w:rsid w:val="00614B3E"/>
    <w:rsid w:val="00615552"/>
    <w:rsid w:val="00615874"/>
    <w:rsid w:val="00615A28"/>
    <w:rsid w:val="006162BB"/>
    <w:rsid w:val="006164A3"/>
    <w:rsid w:val="00616537"/>
    <w:rsid w:val="00616622"/>
    <w:rsid w:val="006169AC"/>
    <w:rsid w:val="00617DBE"/>
    <w:rsid w:val="00617E7A"/>
    <w:rsid w:val="006202F3"/>
    <w:rsid w:val="00620F28"/>
    <w:rsid w:val="0062125C"/>
    <w:rsid w:val="00621785"/>
    <w:rsid w:val="00622547"/>
    <w:rsid w:val="00622B86"/>
    <w:rsid w:val="00623654"/>
    <w:rsid w:val="00623A08"/>
    <w:rsid w:val="00623FD6"/>
    <w:rsid w:val="0062419E"/>
    <w:rsid w:val="006248D4"/>
    <w:rsid w:val="00624C1F"/>
    <w:rsid w:val="006263A9"/>
    <w:rsid w:val="00627493"/>
    <w:rsid w:val="006305A9"/>
    <w:rsid w:val="00630C17"/>
    <w:rsid w:val="00630CB3"/>
    <w:rsid w:val="006313E5"/>
    <w:rsid w:val="00631AE4"/>
    <w:rsid w:val="006326EE"/>
    <w:rsid w:val="00632D78"/>
    <w:rsid w:val="00633169"/>
    <w:rsid w:val="00633AD1"/>
    <w:rsid w:val="00634038"/>
    <w:rsid w:val="0063422D"/>
    <w:rsid w:val="006356E8"/>
    <w:rsid w:val="00636344"/>
    <w:rsid w:val="006429D6"/>
    <w:rsid w:val="00643834"/>
    <w:rsid w:val="006442F9"/>
    <w:rsid w:val="00644858"/>
    <w:rsid w:val="00645326"/>
    <w:rsid w:val="00645F24"/>
    <w:rsid w:val="00646C55"/>
    <w:rsid w:val="00647A68"/>
    <w:rsid w:val="00650631"/>
    <w:rsid w:val="00651FF6"/>
    <w:rsid w:val="00652237"/>
    <w:rsid w:val="0065476F"/>
    <w:rsid w:val="00654810"/>
    <w:rsid w:val="00654E4C"/>
    <w:rsid w:val="006553E7"/>
    <w:rsid w:val="00655572"/>
    <w:rsid w:val="00655D5C"/>
    <w:rsid w:val="00655F2F"/>
    <w:rsid w:val="00656E1C"/>
    <w:rsid w:val="00657200"/>
    <w:rsid w:val="00660B3A"/>
    <w:rsid w:val="00661607"/>
    <w:rsid w:val="00661D68"/>
    <w:rsid w:val="006620C9"/>
    <w:rsid w:val="00662AB3"/>
    <w:rsid w:val="00663A8C"/>
    <w:rsid w:val="00664DB8"/>
    <w:rsid w:val="00665261"/>
    <w:rsid w:val="00665945"/>
    <w:rsid w:val="00666674"/>
    <w:rsid w:val="00666791"/>
    <w:rsid w:val="00666EF9"/>
    <w:rsid w:val="00667130"/>
    <w:rsid w:val="00670013"/>
    <w:rsid w:val="006705D0"/>
    <w:rsid w:val="00671046"/>
    <w:rsid w:val="00671740"/>
    <w:rsid w:val="00672640"/>
    <w:rsid w:val="00673090"/>
    <w:rsid w:val="006735E5"/>
    <w:rsid w:val="00673772"/>
    <w:rsid w:val="0067472A"/>
    <w:rsid w:val="00674E1E"/>
    <w:rsid w:val="0067680D"/>
    <w:rsid w:val="00677E7D"/>
    <w:rsid w:val="00680FA1"/>
    <w:rsid w:val="0068179C"/>
    <w:rsid w:val="00681DE6"/>
    <w:rsid w:val="006824E0"/>
    <w:rsid w:val="0068261D"/>
    <w:rsid w:val="0068279D"/>
    <w:rsid w:val="006856A3"/>
    <w:rsid w:val="00685B5B"/>
    <w:rsid w:val="00685EF7"/>
    <w:rsid w:val="006871FC"/>
    <w:rsid w:val="006874E3"/>
    <w:rsid w:val="006901D2"/>
    <w:rsid w:val="00690ED0"/>
    <w:rsid w:val="0069164C"/>
    <w:rsid w:val="006916E7"/>
    <w:rsid w:val="00691858"/>
    <w:rsid w:val="00691F74"/>
    <w:rsid w:val="006920A3"/>
    <w:rsid w:val="00692A9E"/>
    <w:rsid w:val="0069365D"/>
    <w:rsid w:val="00693773"/>
    <w:rsid w:val="00694713"/>
    <w:rsid w:val="00694DD2"/>
    <w:rsid w:val="0069577C"/>
    <w:rsid w:val="00695C9E"/>
    <w:rsid w:val="006969C5"/>
    <w:rsid w:val="00696E8F"/>
    <w:rsid w:val="00697A6F"/>
    <w:rsid w:val="00697B97"/>
    <w:rsid w:val="00697F55"/>
    <w:rsid w:val="006A0CEA"/>
    <w:rsid w:val="006A13CA"/>
    <w:rsid w:val="006A384B"/>
    <w:rsid w:val="006A482F"/>
    <w:rsid w:val="006A483D"/>
    <w:rsid w:val="006A4AA6"/>
    <w:rsid w:val="006A4E9D"/>
    <w:rsid w:val="006A5246"/>
    <w:rsid w:val="006A5709"/>
    <w:rsid w:val="006A59AC"/>
    <w:rsid w:val="006A5D9C"/>
    <w:rsid w:val="006A5F7C"/>
    <w:rsid w:val="006A7FAC"/>
    <w:rsid w:val="006B17B4"/>
    <w:rsid w:val="006B1FDE"/>
    <w:rsid w:val="006B24CA"/>
    <w:rsid w:val="006B2EE1"/>
    <w:rsid w:val="006B3822"/>
    <w:rsid w:val="006B40A6"/>
    <w:rsid w:val="006B437C"/>
    <w:rsid w:val="006B4D26"/>
    <w:rsid w:val="006B561D"/>
    <w:rsid w:val="006B5B13"/>
    <w:rsid w:val="006B70CA"/>
    <w:rsid w:val="006B736B"/>
    <w:rsid w:val="006B7412"/>
    <w:rsid w:val="006B77E8"/>
    <w:rsid w:val="006B7CC6"/>
    <w:rsid w:val="006C01F1"/>
    <w:rsid w:val="006C207B"/>
    <w:rsid w:val="006C27A4"/>
    <w:rsid w:val="006C3787"/>
    <w:rsid w:val="006C3B14"/>
    <w:rsid w:val="006C523D"/>
    <w:rsid w:val="006C6CD9"/>
    <w:rsid w:val="006C6EC1"/>
    <w:rsid w:val="006C6FCC"/>
    <w:rsid w:val="006C76B0"/>
    <w:rsid w:val="006D060E"/>
    <w:rsid w:val="006D0A02"/>
    <w:rsid w:val="006D1D98"/>
    <w:rsid w:val="006D28DB"/>
    <w:rsid w:val="006D31FC"/>
    <w:rsid w:val="006D4618"/>
    <w:rsid w:val="006D4953"/>
    <w:rsid w:val="006D684F"/>
    <w:rsid w:val="006D6CBB"/>
    <w:rsid w:val="006D6FE0"/>
    <w:rsid w:val="006D734B"/>
    <w:rsid w:val="006E0074"/>
    <w:rsid w:val="006E1CCF"/>
    <w:rsid w:val="006E37AF"/>
    <w:rsid w:val="006E37C2"/>
    <w:rsid w:val="006E39F4"/>
    <w:rsid w:val="006E4D4D"/>
    <w:rsid w:val="006E5795"/>
    <w:rsid w:val="006E5B13"/>
    <w:rsid w:val="006E666D"/>
    <w:rsid w:val="006F0BAE"/>
    <w:rsid w:val="006F1418"/>
    <w:rsid w:val="006F239A"/>
    <w:rsid w:val="006F29E1"/>
    <w:rsid w:val="006F2AE4"/>
    <w:rsid w:val="006F4DBD"/>
    <w:rsid w:val="006F4DFA"/>
    <w:rsid w:val="006F5098"/>
    <w:rsid w:val="006F5CD0"/>
    <w:rsid w:val="006F5E19"/>
    <w:rsid w:val="006F67FD"/>
    <w:rsid w:val="006F69A3"/>
    <w:rsid w:val="006F6BBA"/>
    <w:rsid w:val="00700003"/>
    <w:rsid w:val="00700F24"/>
    <w:rsid w:val="00700FB0"/>
    <w:rsid w:val="0070137C"/>
    <w:rsid w:val="00702782"/>
    <w:rsid w:val="00702851"/>
    <w:rsid w:val="00702ED7"/>
    <w:rsid w:val="00705BE9"/>
    <w:rsid w:val="007103DA"/>
    <w:rsid w:val="007124DA"/>
    <w:rsid w:val="00712CC2"/>
    <w:rsid w:val="00712CF6"/>
    <w:rsid w:val="00713019"/>
    <w:rsid w:val="007138AE"/>
    <w:rsid w:val="00714881"/>
    <w:rsid w:val="00714CB8"/>
    <w:rsid w:val="007160F5"/>
    <w:rsid w:val="00716250"/>
    <w:rsid w:val="0072066B"/>
    <w:rsid w:val="0072112D"/>
    <w:rsid w:val="00721C0A"/>
    <w:rsid w:val="00721DC8"/>
    <w:rsid w:val="00722724"/>
    <w:rsid w:val="007234ED"/>
    <w:rsid w:val="007239A8"/>
    <w:rsid w:val="00723A3C"/>
    <w:rsid w:val="0072416A"/>
    <w:rsid w:val="00725380"/>
    <w:rsid w:val="00725473"/>
    <w:rsid w:val="007257B6"/>
    <w:rsid w:val="00725DBB"/>
    <w:rsid w:val="0072610E"/>
    <w:rsid w:val="00727381"/>
    <w:rsid w:val="007323BA"/>
    <w:rsid w:val="0073243F"/>
    <w:rsid w:val="007327DE"/>
    <w:rsid w:val="0073419B"/>
    <w:rsid w:val="00734417"/>
    <w:rsid w:val="00736A27"/>
    <w:rsid w:val="00740F89"/>
    <w:rsid w:val="007416F3"/>
    <w:rsid w:val="00741A96"/>
    <w:rsid w:val="00743064"/>
    <w:rsid w:val="007431E9"/>
    <w:rsid w:val="007457DD"/>
    <w:rsid w:val="00745F3B"/>
    <w:rsid w:val="0074607D"/>
    <w:rsid w:val="007464AF"/>
    <w:rsid w:val="007476DB"/>
    <w:rsid w:val="00747BA2"/>
    <w:rsid w:val="007507E4"/>
    <w:rsid w:val="00752FD0"/>
    <w:rsid w:val="007543EE"/>
    <w:rsid w:val="00754E75"/>
    <w:rsid w:val="00754F1F"/>
    <w:rsid w:val="007551E4"/>
    <w:rsid w:val="007555D2"/>
    <w:rsid w:val="00755A3A"/>
    <w:rsid w:val="00756ABB"/>
    <w:rsid w:val="00756EF3"/>
    <w:rsid w:val="00757028"/>
    <w:rsid w:val="007573D1"/>
    <w:rsid w:val="00757C96"/>
    <w:rsid w:val="007611C1"/>
    <w:rsid w:val="00761790"/>
    <w:rsid w:val="00761FCB"/>
    <w:rsid w:val="00762048"/>
    <w:rsid w:val="00763515"/>
    <w:rsid w:val="007649CC"/>
    <w:rsid w:val="00764BA4"/>
    <w:rsid w:val="00764CDD"/>
    <w:rsid w:val="00765DB6"/>
    <w:rsid w:val="007664AD"/>
    <w:rsid w:val="00766AC9"/>
    <w:rsid w:val="00767001"/>
    <w:rsid w:val="007701D2"/>
    <w:rsid w:val="00770395"/>
    <w:rsid w:val="00770724"/>
    <w:rsid w:val="00770B9E"/>
    <w:rsid w:val="0077206D"/>
    <w:rsid w:val="0077374E"/>
    <w:rsid w:val="0077456E"/>
    <w:rsid w:val="00774895"/>
    <w:rsid w:val="00774D96"/>
    <w:rsid w:val="00775A6F"/>
    <w:rsid w:val="007768D1"/>
    <w:rsid w:val="00780BD3"/>
    <w:rsid w:val="00780F0E"/>
    <w:rsid w:val="00781BE4"/>
    <w:rsid w:val="00782ACC"/>
    <w:rsid w:val="00784E95"/>
    <w:rsid w:val="00785278"/>
    <w:rsid w:val="00786D78"/>
    <w:rsid w:val="0078785B"/>
    <w:rsid w:val="00787979"/>
    <w:rsid w:val="00787FCB"/>
    <w:rsid w:val="0079101A"/>
    <w:rsid w:val="00791A54"/>
    <w:rsid w:val="0079212A"/>
    <w:rsid w:val="00795930"/>
    <w:rsid w:val="00795F3A"/>
    <w:rsid w:val="007970A6"/>
    <w:rsid w:val="0079750E"/>
    <w:rsid w:val="007979DB"/>
    <w:rsid w:val="007A035F"/>
    <w:rsid w:val="007A04BB"/>
    <w:rsid w:val="007A09E4"/>
    <w:rsid w:val="007A1CA7"/>
    <w:rsid w:val="007A224F"/>
    <w:rsid w:val="007A2F8E"/>
    <w:rsid w:val="007A3ACC"/>
    <w:rsid w:val="007A4069"/>
    <w:rsid w:val="007A422A"/>
    <w:rsid w:val="007A4BE2"/>
    <w:rsid w:val="007A542E"/>
    <w:rsid w:val="007A5940"/>
    <w:rsid w:val="007A69B1"/>
    <w:rsid w:val="007A7A9E"/>
    <w:rsid w:val="007B0DBD"/>
    <w:rsid w:val="007B0EFF"/>
    <w:rsid w:val="007B1308"/>
    <w:rsid w:val="007B164F"/>
    <w:rsid w:val="007B181D"/>
    <w:rsid w:val="007B20FE"/>
    <w:rsid w:val="007B2823"/>
    <w:rsid w:val="007B2A5E"/>
    <w:rsid w:val="007B2B4B"/>
    <w:rsid w:val="007B2E71"/>
    <w:rsid w:val="007B3427"/>
    <w:rsid w:val="007B3A24"/>
    <w:rsid w:val="007B495E"/>
    <w:rsid w:val="007B5B54"/>
    <w:rsid w:val="007B6588"/>
    <w:rsid w:val="007B6722"/>
    <w:rsid w:val="007B7B2F"/>
    <w:rsid w:val="007B7DEC"/>
    <w:rsid w:val="007C089C"/>
    <w:rsid w:val="007C0EF9"/>
    <w:rsid w:val="007C0FFF"/>
    <w:rsid w:val="007C10A9"/>
    <w:rsid w:val="007C1417"/>
    <w:rsid w:val="007C2045"/>
    <w:rsid w:val="007C31FF"/>
    <w:rsid w:val="007C3ABA"/>
    <w:rsid w:val="007C4048"/>
    <w:rsid w:val="007C4A13"/>
    <w:rsid w:val="007C4B25"/>
    <w:rsid w:val="007C4E39"/>
    <w:rsid w:val="007C5642"/>
    <w:rsid w:val="007C619C"/>
    <w:rsid w:val="007C74C3"/>
    <w:rsid w:val="007D01DD"/>
    <w:rsid w:val="007D2438"/>
    <w:rsid w:val="007D25A5"/>
    <w:rsid w:val="007D2A9A"/>
    <w:rsid w:val="007D344C"/>
    <w:rsid w:val="007D505E"/>
    <w:rsid w:val="007D5A81"/>
    <w:rsid w:val="007D68B4"/>
    <w:rsid w:val="007D6C25"/>
    <w:rsid w:val="007D78DD"/>
    <w:rsid w:val="007E0263"/>
    <w:rsid w:val="007E0F10"/>
    <w:rsid w:val="007E0FDB"/>
    <w:rsid w:val="007E2866"/>
    <w:rsid w:val="007E30D5"/>
    <w:rsid w:val="007E3BEF"/>
    <w:rsid w:val="007E436C"/>
    <w:rsid w:val="007E5182"/>
    <w:rsid w:val="007E613F"/>
    <w:rsid w:val="007E7296"/>
    <w:rsid w:val="007E77A3"/>
    <w:rsid w:val="007F3C79"/>
    <w:rsid w:val="007F4074"/>
    <w:rsid w:val="007F483D"/>
    <w:rsid w:val="007F4D62"/>
    <w:rsid w:val="007F4F34"/>
    <w:rsid w:val="007F5282"/>
    <w:rsid w:val="007F647E"/>
    <w:rsid w:val="007F740F"/>
    <w:rsid w:val="007F772C"/>
    <w:rsid w:val="00800AD4"/>
    <w:rsid w:val="00800B03"/>
    <w:rsid w:val="00800E55"/>
    <w:rsid w:val="00800E5B"/>
    <w:rsid w:val="0080121C"/>
    <w:rsid w:val="00801304"/>
    <w:rsid w:val="008024FA"/>
    <w:rsid w:val="00802732"/>
    <w:rsid w:val="00802C8D"/>
    <w:rsid w:val="00803338"/>
    <w:rsid w:val="00803E68"/>
    <w:rsid w:val="00803F80"/>
    <w:rsid w:val="00805EDC"/>
    <w:rsid w:val="00805F69"/>
    <w:rsid w:val="00806271"/>
    <w:rsid w:val="00807D48"/>
    <w:rsid w:val="00807D7A"/>
    <w:rsid w:val="00810538"/>
    <w:rsid w:val="00810772"/>
    <w:rsid w:val="00811904"/>
    <w:rsid w:val="008120CC"/>
    <w:rsid w:val="008126E4"/>
    <w:rsid w:val="00812792"/>
    <w:rsid w:val="008139CD"/>
    <w:rsid w:val="00814103"/>
    <w:rsid w:val="00814221"/>
    <w:rsid w:val="008147F4"/>
    <w:rsid w:val="00816B35"/>
    <w:rsid w:val="00816C30"/>
    <w:rsid w:val="00816FA2"/>
    <w:rsid w:val="0082089F"/>
    <w:rsid w:val="00822253"/>
    <w:rsid w:val="00822F31"/>
    <w:rsid w:val="0082325C"/>
    <w:rsid w:val="008234C1"/>
    <w:rsid w:val="00823564"/>
    <w:rsid w:val="0082420D"/>
    <w:rsid w:val="00824362"/>
    <w:rsid w:val="008249FF"/>
    <w:rsid w:val="00824E3A"/>
    <w:rsid w:val="00825457"/>
    <w:rsid w:val="00825E75"/>
    <w:rsid w:val="00826D22"/>
    <w:rsid w:val="008272AE"/>
    <w:rsid w:val="008314B1"/>
    <w:rsid w:val="00831765"/>
    <w:rsid w:val="00832F1D"/>
    <w:rsid w:val="0083305A"/>
    <w:rsid w:val="008333C6"/>
    <w:rsid w:val="008337B4"/>
    <w:rsid w:val="00833BAC"/>
    <w:rsid w:val="0083486C"/>
    <w:rsid w:val="00835A03"/>
    <w:rsid w:val="00836E53"/>
    <w:rsid w:val="008377A4"/>
    <w:rsid w:val="008402B8"/>
    <w:rsid w:val="00842108"/>
    <w:rsid w:val="008428CE"/>
    <w:rsid w:val="0084423F"/>
    <w:rsid w:val="0084726A"/>
    <w:rsid w:val="00847C9E"/>
    <w:rsid w:val="00847D11"/>
    <w:rsid w:val="00850439"/>
    <w:rsid w:val="00851EE8"/>
    <w:rsid w:val="00852068"/>
    <w:rsid w:val="00852A09"/>
    <w:rsid w:val="00852A0A"/>
    <w:rsid w:val="00852BBE"/>
    <w:rsid w:val="00853762"/>
    <w:rsid w:val="00853CE4"/>
    <w:rsid w:val="00853EBF"/>
    <w:rsid w:val="0085433B"/>
    <w:rsid w:val="0085497D"/>
    <w:rsid w:val="00854E16"/>
    <w:rsid w:val="008550DB"/>
    <w:rsid w:val="00857BF1"/>
    <w:rsid w:val="00860689"/>
    <w:rsid w:val="00860B57"/>
    <w:rsid w:val="00862A66"/>
    <w:rsid w:val="00862DD6"/>
    <w:rsid w:val="00864270"/>
    <w:rsid w:val="008645F9"/>
    <w:rsid w:val="008655AA"/>
    <w:rsid w:val="008708A8"/>
    <w:rsid w:val="00870F54"/>
    <w:rsid w:val="00871654"/>
    <w:rsid w:val="00874226"/>
    <w:rsid w:val="008751FE"/>
    <w:rsid w:val="008757AB"/>
    <w:rsid w:val="008759D7"/>
    <w:rsid w:val="00875FC5"/>
    <w:rsid w:val="0087645E"/>
    <w:rsid w:val="0088195C"/>
    <w:rsid w:val="00882479"/>
    <w:rsid w:val="00883583"/>
    <w:rsid w:val="00883720"/>
    <w:rsid w:val="0088504D"/>
    <w:rsid w:val="0088579D"/>
    <w:rsid w:val="00885ABA"/>
    <w:rsid w:val="00885F42"/>
    <w:rsid w:val="0089129E"/>
    <w:rsid w:val="0089189C"/>
    <w:rsid w:val="008923AF"/>
    <w:rsid w:val="00892AC8"/>
    <w:rsid w:val="008932E2"/>
    <w:rsid w:val="00893FF7"/>
    <w:rsid w:val="00894C1F"/>
    <w:rsid w:val="008A09E0"/>
    <w:rsid w:val="008A1F38"/>
    <w:rsid w:val="008A2011"/>
    <w:rsid w:val="008A26C6"/>
    <w:rsid w:val="008A2E4C"/>
    <w:rsid w:val="008A3953"/>
    <w:rsid w:val="008A5889"/>
    <w:rsid w:val="008A64B1"/>
    <w:rsid w:val="008A7A7D"/>
    <w:rsid w:val="008A7BCE"/>
    <w:rsid w:val="008B0F5C"/>
    <w:rsid w:val="008B139D"/>
    <w:rsid w:val="008B19FB"/>
    <w:rsid w:val="008B1F49"/>
    <w:rsid w:val="008B234C"/>
    <w:rsid w:val="008B2779"/>
    <w:rsid w:val="008B40CB"/>
    <w:rsid w:val="008B42C0"/>
    <w:rsid w:val="008B6045"/>
    <w:rsid w:val="008B6CA4"/>
    <w:rsid w:val="008B76C9"/>
    <w:rsid w:val="008C1259"/>
    <w:rsid w:val="008C1539"/>
    <w:rsid w:val="008C1FAB"/>
    <w:rsid w:val="008C2CCE"/>
    <w:rsid w:val="008C3743"/>
    <w:rsid w:val="008C3DA8"/>
    <w:rsid w:val="008C4B42"/>
    <w:rsid w:val="008C5402"/>
    <w:rsid w:val="008C67B7"/>
    <w:rsid w:val="008C76B7"/>
    <w:rsid w:val="008C7A2D"/>
    <w:rsid w:val="008D013B"/>
    <w:rsid w:val="008D15B6"/>
    <w:rsid w:val="008D3622"/>
    <w:rsid w:val="008D3E1D"/>
    <w:rsid w:val="008D4439"/>
    <w:rsid w:val="008D45C6"/>
    <w:rsid w:val="008D4996"/>
    <w:rsid w:val="008D601F"/>
    <w:rsid w:val="008D6CCE"/>
    <w:rsid w:val="008D73F9"/>
    <w:rsid w:val="008D7CEA"/>
    <w:rsid w:val="008E083A"/>
    <w:rsid w:val="008E1687"/>
    <w:rsid w:val="008E1F12"/>
    <w:rsid w:val="008E2198"/>
    <w:rsid w:val="008E38F1"/>
    <w:rsid w:val="008E5D34"/>
    <w:rsid w:val="008E5DB0"/>
    <w:rsid w:val="008E63B4"/>
    <w:rsid w:val="008E64F6"/>
    <w:rsid w:val="008E7F9E"/>
    <w:rsid w:val="008F16EC"/>
    <w:rsid w:val="008F28BB"/>
    <w:rsid w:val="008F2BC1"/>
    <w:rsid w:val="008F2C12"/>
    <w:rsid w:val="008F2C9F"/>
    <w:rsid w:val="008F3255"/>
    <w:rsid w:val="008F3613"/>
    <w:rsid w:val="008F3D81"/>
    <w:rsid w:val="008F4303"/>
    <w:rsid w:val="008F4496"/>
    <w:rsid w:val="008F4C60"/>
    <w:rsid w:val="008F59E4"/>
    <w:rsid w:val="008F5B95"/>
    <w:rsid w:val="008F5D89"/>
    <w:rsid w:val="008F6064"/>
    <w:rsid w:val="008F632C"/>
    <w:rsid w:val="008F663F"/>
    <w:rsid w:val="008F70BA"/>
    <w:rsid w:val="009004B7"/>
    <w:rsid w:val="00901067"/>
    <w:rsid w:val="0090168D"/>
    <w:rsid w:val="009016E4"/>
    <w:rsid w:val="00901E33"/>
    <w:rsid w:val="009021FB"/>
    <w:rsid w:val="0090281D"/>
    <w:rsid w:val="00902E5F"/>
    <w:rsid w:val="009042B4"/>
    <w:rsid w:val="00904CF3"/>
    <w:rsid w:val="009053EB"/>
    <w:rsid w:val="009102C5"/>
    <w:rsid w:val="00910B0A"/>
    <w:rsid w:val="009112A9"/>
    <w:rsid w:val="00911C6C"/>
    <w:rsid w:val="009120B0"/>
    <w:rsid w:val="00912477"/>
    <w:rsid w:val="009126F0"/>
    <w:rsid w:val="00912ABC"/>
    <w:rsid w:val="00913207"/>
    <w:rsid w:val="00913FC7"/>
    <w:rsid w:val="0091401D"/>
    <w:rsid w:val="00914F31"/>
    <w:rsid w:val="00921444"/>
    <w:rsid w:val="00921D94"/>
    <w:rsid w:val="00921F55"/>
    <w:rsid w:val="009225BD"/>
    <w:rsid w:val="009229C0"/>
    <w:rsid w:val="00922B11"/>
    <w:rsid w:val="00923654"/>
    <w:rsid w:val="009265EA"/>
    <w:rsid w:val="0093015B"/>
    <w:rsid w:val="0093033A"/>
    <w:rsid w:val="0093040E"/>
    <w:rsid w:val="00931344"/>
    <w:rsid w:val="00931CA3"/>
    <w:rsid w:val="00932336"/>
    <w:rsid w:val="0093342C"/>
    <w:rsid w:val="009338A7"/>
    <w:rsid w:val="00933AAF"/>
    <w:rsid w:val="00933F26"/>
    <w:rsid w:val="009348BC"/>
    <w:rsid w:val="00934D2C"/>
    <w:rsid w:val="009354E5"/>
    <w:rsid w:val="00935B78"/>
    <w:rsid w:val="00935CF1"/>
    <w:rsid w:val="009364E2"/>
    <w:rsid w:val="0093660E"/>
    <w:rsid w:val="00940AE6"/>
    <w:rsid w:val="00942712"/>
    <w:rsid w:val="0094411E"/>
    <w:rsid w:val="00944145"/>
    <w:rsid w:val="0094446F"/>
    <w:rsid w:val="009448AF"/>
    <w:rsid w:val="009448B0"/>
    <w:rsid w:val="009462F5"/>
    <w:rsid w:val="00946982"/>
    <w:rsid w:val="009477DF"/>
    <w:rsid w:val="00950683"/>
    <w:rsid w:val="00951D25"/>
    <w:rsid w:val="00952AD2"/>
    <w:rsid w:val="0095320B"/>
    <w:rsid w:val="009542EA"/>
    <w:rsid w:val="0095435B"/>
    <w:rsid w:val="00954680"/>
    <w:rsid w:val="009548E8"/>
    <w:rsid w:val="00955542"/>
    <w:rsid w:val="00955C2E"/>
    <w:rsid w:val="00956801"/>
    <w:rsid w:val="009568B9"/>
    <w:rsid w:val="00956AEF"/>
    <w:rsid w:val="00956EEB"/>
    <w:rsid w:val="009624F1"/>
    <w:rsid w:val="00962548"/>
    <w:rsid w:val="00963575"/>
    <w:rsid w:val="00966406"/>
    <w:rsid w:val="00966E95"/>
    <w:rsid w:val="00967B47"/>
    <w:rsid w:val="00967C5B"/>
    <w:rsid w:val="009728A8"/>
    <w:rsid w:val="0097413B"/>
    <w:rsid w:val="0097415B"/>
    <w:rsid w:val="00974D17"/>
    <w:rsid w:val="00975E57"/>
    <w:rsid w:val="00976061"/>
    <w:rsid w:val="00976151"/>
    <w:rsid w:val="009763EC"/>
    <w:rsid w:val="00977310"/>
    <w:rsid w:val="009803EC"/>
    <w:rsid w:val="00981900"/>
    <w:rsid w:val="009819A5"/>
    <w:rsid w:val="00982BE6"/>
    <w:rsid w:val="00983C7A"/>
    <w:rsid w:val="009857B3"/>
    <w:rsid w:val="009868B7"/>
    <w:rsid w:val="009873D5"/>
    <w:rsid w:val="009909F7"/>
    <w:rsid w:val="00990DB1"/>
    <w:rsid w:val="009919F3"/>
    <w:rsid w:val="00991A4E"/>
    <w:rsid w:val="009928EF"/>
    <w:rsid w:val="009933BE"/>
    <w:rsid w:val="009935F4"/>
    <w:rsid w:val="0099365B"/>
    <w:rsid w:val="00993FF5"/>
    <w:rsid w:val="009940F0"/>
    <w:rsid w:val="00994EFC"/>
    <w:rsid w:val="00995353"/>
    <w:rsid w:val="00995678"/>
    <w:rsid w:val="009966C7"/>
    <w:rsid w:val="0099686C"/>
    <w:rsid w:val="00996ED2"/>
    <w:rsid w:val="0099703D"/>
    <w:rsid w:val="009A1A92"/>
    <w:rsid w:val="009A200A"/>
    <w:rsid w:val="009A21A0"/>
    <w:rsid w:val="009A2D76"/>
    <w:rsid w:val="009A5522"/>
    <w:rsid w:val="009A6605"/>
    <w:rsid w:val="009A6947"/>
    <w:rsid w:val="009A6E37"/>
    <w:rsid w:val="009A70BD"/>
    <w:rsid w:val="009A791E"/>
    <w:rsid w:val="009B0227"/>
    <w:rsid w:val="009B0815"/>
    <w:rsid w:val="009B2924"/>
    <w:rsid w:val="009B3111"/>
    <w:rsid w:val="009B3A5B"/>
    <w:rsid w:val="009B3CE7"/>
    <w:rsid w:val="009B44C4"/>
    <w:rsid w:val="009B58B5"/>
    <w:rsid w:val="009B6832"/>
    <w:rsid w:val="009C023A"/>
    <w:rsid w:val="009C07E2"/>
    <w:rsid w:val="009C1766"/>
    <w:rsid w:val="009C1835"/>
    <w:rsid w:val="009C1BA6"/>
    <w:rsid w:val="009C1C84"/>
    <w:rsid w:val="009C242A"/>
    <w:rsid w:val="009C24B3"/>
    <w:rsid w:val="009C297B"/>
    <w:rsid w:val="009C2FD8"/>
    <w:rsid w:val="009C3270"/>
    <w:rsid w:val="009C45CE"/>
    <w:rsid w:val="009C48A2"/>
    <w:rsid w:val="009C4BAE"/>
    <w:rsid w:val="009C4C88"/>
    <w:rsid w:val="009C7CE5"/>
    <w:rsid w:val="009C7FDC"/>
    <w:rsid w:val="009D046C"/>
    <w:rsid w:val="009D08B6"/>
    <w:rsid w:val="009D14C3"/>
    <w:rsid w:val="009D17B3"/>
    <w:rsid w:val="009D1C98"/>
    <w:rsid w:val="009D1EF5"/>
    <w:rsid w:val="009D1F4A"/>
    <w:rsid w:val="009D26D1"/>
    <w:rsid w:val="009D333D"/>
    <w:rsid w:val="009D3AC8"/>
    <w:rsid w:val="009D4012"/>
    <w:rsid w:val="009D40A1"/>
    <w:rsid w:val="009D45C0"/>
    <w:rsid w:val="009D51C9"/>
    <w:rsid w:val="009D5897"/>
    <w:rsid w:val="009D725D"/>
    <w:rsid w:val="009D7F1C"/>
    <w:rsid w:val="009E062F"/>
    <w:rsid w:val="009E0AF2"/>
    <w:rsid w:val="009E0DD0"/>
    <w:rsid w:val="009E2798"/>
    <w:rsid w:val="009E3246"/>
    <w:rsid w:val="009E3313"/>
    <w:rsid w:val="009E3696"/>
    <w:rsid w:val="009E39B3"/>
    <w:rsid w:val="009E3BD5"/>
    <w:rsid w:val="009E4863"/>
    <w:rsid w:val="009E5FDB"/>
    <w:rsid w:val="009E6071"/>
    <w:rsid w:val="009E6429"/>
    <w:rsid w:val="009E6D94"/>
    <w:rsid w:val="009E76F9"/>
    <w:rsid w:val="009E79C4"/>
    <w:rsid w:val="009E7B75"/>
    <w:rsid w:val="009F047C"/>
    <w:rsid w:val="009F183E"/>
    <w:rsid w:val="009F1FE4"/>
    <w:rsid w:val="009F2503"/>
    <w:rsid w:val="009F3322"/>
    <w:rsid w:val="009F3614"/>
    <w:rsid w:val="009F3BE7"/>
    <w:rsid w:val="009F3E42"/>
    <w:rsid w:val="009F5E67"/>
    <w:rsid w:val="009F67BC"/>
    <w:rsid w:val="009F6B70"/>
    <w:rsid w:val="009F6F6F"/>
    <w:rsid w:val="009F79B8"/>
    <w:rsid w:val="009F7DAC"/>
    <w:rsid w:val="00A0153B"/>
    <w:rsid w:val="00A023F3"/>
    <w:rsid w:val="00A02C4A"/>
    <w:rsid w:val="00A03E95"/>
    <w:rsid w:val="00A04D8A"/>
    <w:rsid w:val="00A05BCC"/>
    <w:rsid w:val="00A065C4"/>
    <w:rsid w:val="00A07A5E"/>
    <w:rsid w:val="00A07F26"/>
    <w:rsid w:val="00A10150"/>
    <w:rsid w:val="00A101E7"/>
    <w:rsid w:val="00A109C5"/>
    <w:rsid w:val="00A1121F"/>
    <w:rsid w:val="00A11DEC"/>
    <w:rsid w:val="00A11F26"/>
    <w:rsid w:val="00A13C61"/>
    <w:rsid w:val="00A13D03"/>
    <w:rsid w:val="00A14285"/>
    <w:rsid w:val="00A16C13"/>
    <w:rsid w:val="00A16C31"/>
    <w:rsid w:val="00A17C06"/>
    <w:rsid w:val="00A17C87"/>
    <w:rsid w:val="00A20022"/>
    <w:rsid w:val="00A216FF"/>
    <w:rsid w:val="00A21C54"/>
    <w:rsid w:val="00A224C6"/>
    <w:rsid w:val="00A23D65"/>
    <w:rsid w:val="00A2675B"/>
    <w:rsid w:val="00A268EA"/>
    <w:rsid w:val="00A27BD9"/>
    <w:rsid w:val="00A30F84"/>
    <w:rsid w:val="00A31B53"/>
    <w:rsid w:val="00A3279B"/>
    <w:rsid w:val="00A359D1"/>
    <w:rsid w:val="00A36D2A"/>
    <w:rsid w:val="00A3703C"/>
    <w:rsid w:val="00A37306"/>
    <w:rsid w:val="00A37CA2"/>
    <w:rsid w:val="00A40474"/>
    <w:rsid w:val="00A409D7"/>
    <w:rsid w:val="00A40DC0"/>
    <w:rsid w:val="00A40F5A"/>
    <w:rsid w:val="00A415E1"/>
    <w:rsid w:val="00A421C7"/>
    <w:rsid w:val="00A42F58"/>
    <w:rsid w:val="00A46108"/>
    <w:rsid w:val="00A46CCF"/>
    <w:rsid w:val="00A46DDF"/>
    <w:rsid w:val="00A47364"/>
    <w:rsid w:val="00A47E13"/>
    <w:rsid w:val="00A47E5B"/>
    <w:rsid w:val="00A50B06"/>
    <w:rsid w:val="00A52C77"/>
    <w:rsid w:val="00A54A0A"/>
    <w:rsid w:val="00A5639B"/>
    <w:rsid w:val="00A57C18"/>
    <w:rsid w:val="00A61A78"/>
    <w:rsid w:val="00A61B74"/>
    <w:rsid w:val="00A62019"/>
    <w:rsid w:val="00A62907"/>
    <w:rsid w:val="00A62DA1"/>
    <w:rsid w:val="00A63BB5"/>
    <w:rsid w:val="00A6408D"/>
    <w:rsid w:val="00A6633D"/>
    <w:rsid w:val="00A668E8"/>
    <w:rsid w:val="00A70F37"/>
    <w:rsid w:val="00A714C7"/>
    <w:rsid w:val="00A71EC1"/>
    <w:rsid w:val="00A734B8"/>
    <w:rsid w:val="00A73A82"/>
    <w:rsid w:val="00A74C03"/>
    <w:rsid w:val="00A75B49"/>
    <w:rsid w:val="00A762D2"/>
    <w:rsid w:val="00A80508"/>
    <w:rsid w:val="00A81885"/>
    <w:rsid w:val="00A81DEE"/>
    <w:rsid w:val="00A82E89"/>
    <w:rsid w:val="00A830C7"/>
    <w:rsid w:val="00A83703"/>
    <w:rsid w:val="00A84C0B"/>
    <w:rsid w:val="00A85310"/>
    <w:rsid w:val="00A874D5"/>
    <w:rsid w:val="00A90653"/>
    <w:rsid w:val="00A90BC8"/>
    <w:rsid w:val="00A92F34"/>
    <w:rsid w:val="00A9380F"/>
    <w:rsid w:val="00A93ACC"/>
    <w:rsid w:val="00A93B71"/>
    <w:rsid w:val="00A94125"/>
    <w:rsid w:val="00A96252"/>
    <w:rsid w:val="00A97CCB"/>
    <w:rsid w:val="00A97CE6"/>
    <w:rsid w:val="00AA04A9"/>
    <w:rsid w:val="00AA1590"/>
    <w:rsid w:val="00AA1843"/>
    <w:rsid w:val="00AA1B27"/>
    <w:rsid w:val="00AA1CA4"/>
    <w:rsid w:val="00AA24F8"/>
    <w:rsid w:val="00AA4796"/>
    <w:rsid w:val="00AA486B"/>
    <w:rsid w:val="00AA499F"/>
    <w:rsid w:val="00AA4A5C"/>
    <w:rsid w:val="00AA4C8D"/>
    <w:rsid w:val="00AA4E3E"/>
    <w:rsid w:val="00AA5496"/>
    <w:rsid w:val="00AA6BB9"/>
    <w:rsid w:val="00AA6EA6"/>
    <w:rsid w:val="00AB004D"/>
    <w:rsid w:val="00AB1353"/>
    <w:rsid w:val="00AB1A52"/>
    <w:rsid w:val="00AB2392"/>
    <w:rsid w:val="00AB32ED"/>
    <w:rsid w:val="00AB3577"/>
    <w:rsid w:val="00AB4764"/>
    <w:rsid w:val="00AB5788"/>
    <w:rsid w:val="00AB5FDE"/>
    <w:rsid w:val="00AB7A0E"/>
    <w:rsid w:val="00AB7CB7"/>
    <w:rsid w:val="00AB7E44"/>
    <w:rsid w:val="00AC0DEA"/>
    <w:rsid w:val="00AC1537"/>
    <w:rsid w:val="00AC2048"/>
    <w:rsid w:val="00AC29C5"/>
    <w:rsid w:val="00AC2E76"/>
    <w:rsid w:val="00AC4363"/>
    <w:rsid w:val="00AC440E"/>
    <w:rsid w:val="00AC50D9"/>
    <w:rsid w:val="00AC52E0"/>
    <w:rsid w:val="00AC539A"/>
    <w:rsid w:val="00AC5BD7"/>
    <w:rsid w:val="00AC5D43"/>
    <w:rsid w:val="00AC5FDB"/>
    <w:rsid w:val="00AC64CE"/>
    <w:rsid w:val="00AC672E"/>
    <w:rsid w:val="00AC7214"/>
    <w:rsid w:val="00AD061F"/>
    <w:rsid w:val="00AD0625"/>
    <w:rsid w:val="00AD1272"/>
    <w:rsid w:val="00AD16BE"/>
    <w:rsid w:val="00AD29AC"/>
    <w:rsid w:val="00AD2D4D"/>
    <w:rsid w:val="00AD3BAF"/>
    <w:rsid w:val="00AD3E5E"/>
    <w:rsid w:val="00AD4D30"/>
    <w:rsid w:val="00AD5274"/>
    <w:rsid w:val="00AD57CE"/>
    <w:rsid w:val="00AD7A10"/>
    <w:rsid w:val="00AE0820"/>
    <w:rsid w:val="00AE17DF"/>
    <w:rsid w:val="00AE1CEF"/>
    <w:rsid w:val="00AE2EBA"/>
    <w:rsid w:val="00AE3B0D"/>
    <w:rsid w:val="00AE3BB7"/>
    <w:rsid w:val="00AE3E30"/>
    <w:rsid w:val="00AE4E01"/>
    <w:rsid w:val="00AE5277"/>
    <w:rsid w:val="00AF03AD"/>
    <w:rsid w:val="00AF0AB8"/>
    <w:rsid w:val="00AF0B97"/>
    <w:rsid w:val="00AF11EB"/>
    <w:rsid w:val="00AF156A"/>
    <w:rsid w:val="00AF1814"/>
    <w:rsid w:val="00AF1B76"/>
    <w:rsid w:val="00AF31DC"/>
    <w:rsid w:val="00AF450D"/>
    <w:rsid w:val="00AF475E"/>
    <w:rsid w:val="00AF490F"/>
    <w:rsid w:val="00AF4D3A"/>
    <w:rsid w:val="00AF6A09"/>
    <w:rsid w:val="00AF6C05"/>
    <w:rsid w:val="00B0198A"/>
    <w:rsid w:val="00B048BF"/>
    <w:rsid w:val="00B04DA4"/>
    <w:rsid w:val="00B06D4F"/>
    <w:rsid w:val="00B07AE1"/>
    <w:rsid w:val="00B07F92"/>
    <w:rsid w:val="00B117DB"/>
    <w:rsid w:val="00B1330A"/>
    <w:rsid w:val="00B13373"/>
    <w:rsid w:val="00B1357B"/>
    <w:rsid w:val="00B1397E"/>
    <w:rsid w:val="00B13CE9"/>
    <w:rsid w:val="00B147A2"/>
    <w:rsid w:val="00B15E27"/>
    <w:rsid w:val="00B17309"/>
    <w:rsid w:val="00B17D4F"/>
    <w:rsid w:val="00B20331"/>
    <w:rsid w:val="00B20A7E"/>
    <w:rsid w:val="00B21785"/>
    <w:rsid w:val="00B21FF5"/>
    <w:rsid w:val="00B2250D"/>
    <w:rsid w:val="00B2272C"/>
    <w:rsid w:val="00B227DD"/>
    <w:rsid w:val="00B22DB5"/>
    <w:rsid w:val="00B237A8"/>
    <w:rsid w:val="00B238BB"/>
    <w:rsid w:val="00B23967"/>
    <w:rsid w:val="00B23BCE"/>
    <w:rsid w:val="00B254DB"/>
    <w:rsid w:val="00B2598F"/>
    <w:rsid w:val="00B25BAB"/>
    <w:rsid w:val="00B2640B"/>
    <w:rsid w:val="00B264D1"/>
    <w:rsid w:val="00B26A4D"/>
    <w:rsid w:val="00B26DC1"/>
    <w:rsid w:val="00B27909"/>
    <w:rsid w:val="00B3031C"/>
    <w:rsid w:val="00B30396"/>
    <w:rsid w:val="00B30668"/>
    <w:rsid w:val="00B30BE1"/>
    <w:rsid w:val="00B30D80"/>
    <w:rsid w:val="00B31128"/>
    <w:rsid w:val="00B31936"/>
    <w:rsid w:val="00B32514"/>
    <w:rsid w:val="00B32AE1"/>
    <w:rsid w:val="00B332F3"/>
    <w:rsid w:val="00B3348C"/>
    <w:rsid w:val="00B33B87"/>
    <w:rsid w:val="00B33FC9"/>
    <w:rsid w:val="00B34A54"/>
    <w:rsid w:val="00B3578A"/>
    <w:rsid w:val="00B35946"/>
    <w:rsid w:val="00B35AC6"/>
    <w:rsid w:val="00B367C5"/>
    <w:rsid w:val="00B369F0"/>
    <w:rsid w:val="00B400D5"/>
    <w:rsid w:val="00B412C3"/>
    <w:rsid w:val="00B4245F"/>
    <w:rsid w:val="00B43225"/>
    <w:rsid w:val="00B4439E"/>
    <w:rsid w:val="00B44D67"/>
    <w:rsid w:val="00B47D8D"/>
    <w:rsid w:val="00B50B48"/>
    <w:rsid w:val="00B51019"/>
    <w:rsid w:val="00B51891"/>
    <w:rsid w:val="00B51A5D"/>
    <w:rsid w:val="00B51E4B"/>
    <w:rsid w:val="00B51E50"/>
    <w:rsid w:val="00B526D4"/>
    <w:rsid w:val="00B52882"/>
    <w:rsid w:val="00B52A83"/>
    <w:rsid w:val="00B5329E"/>
    <w:rsid w:val="00B535A0"/>
    <w:rsid w:val="00B53A7E"/>
    <w:rsid w:val="00B53D44"/>
    <w:rsid w:val="00B54EB4"/>
    <w:rsid w:val="00B555FA"/>
    <w:rsid w:val="00B5629F"/>
    <w:rsid w:val="00B576D1"/>
    <w:rsid w:val="00B57A63"/>
    <w:rsid w:val="00B606E1"/>
    <w:rsid w:val="00B6273D"/>
    <w:rsid w:val="00B62C4A"/>
    <w:rsid w:val="00B62F41"/>
    <w:rsid w:val="00B63FB4"/>
    <w:rsid w:val="00B64B0B"/>
    <w:rsid w:val="00B66237"/>
    <w:rsid w:val="00B66348"/>
    <w:rsid w:val="00B66A1F"/>
    <w:rsid w:val="00B679EC"/>
    <w:rsid w:val="00B70CC9"/>
    <w:rsid w:val="00B717A7"/>
    <w:rsid w:val="00B727F7"/>
    <w:rsid w:val="00B72B32"/>
    <w:rsid w:val="00B73317"/>
    <w:rsid w:val="00B73B25"/>
    <w:rsid w:val="00B7422F"/>
    <w:rsid w:val="00B7488F"/>
    <w:rsid w:val="00B74AB9"/>
    <w:rsid w:val="00B7533A"/>
    <w:rsid w:val="00B75C6D"/>
    <w:rsid w:val="00B77C69"/>
    <w:rsid w:val="00B8018F"/>
    <w:rsid w:val="00B812C2"/>
    <w:rsid w:val="00B81945"/>
    <w:rsid w:val="00B81C4B"/>
    <w:rsid w:val="00B82DE2"/>
    <w:rsid w:val="00B84B93"/>
    <w:rsid w:val="00B8574C"/>
    <w:rsid w:val="00B85CCE"/>
    <w:rsid w:val="00B86D51"/>
    <w:rsid w:val="00B86F19"/>
    <w:rsid w:val="00B87B4C"/>
    <w:rsid w:val="00B9074E"/>
    <w:rsid w:val="00B911C2"/>
    <w:rsid w:val="00B91A76"/>
    <w:rsid w:val="00B92C90"/>
    <w:rsid w:val="00B93043"/>
    <w:rsid w:val="00B9312A"/>
    <w:rsid w:val="00B93640"/>
    <w:rsid w:val="00B939F6"/>
    <w:rsid w:val="00B94471"/>
    <w:rsid w:val="00B954E6"/>
    <w:rsid w:val="00B962F1"/>
    <w:rsid w:val="00B979EE"/>
    <w:rsid w:val="00BA0838"/>
    <w:rsid w:val="00BA0934"/>
    <w:rsid w:val="00BA1C98"/>
    <w:rsid w:val="00BA1E63"/>
    <w:rsid w:val="00BA20CE"/>
    <w:rsid w:val="00BA22FF"/>
    <w:rsid w:val="00BA2967"/>
    <w:rsid w:val="00BA3274"/>
    <w:rsid w:val="00BA32FB"/>
    <w:rsid w:val="00BA3C20"/>
    <w:rsid w:val="00BA42A8"/>
    <w:rsid w:val="00BA4F77"/>
    <w:rsid w:val="00BA54DE"/>
    <w:rsid w:val="00BA553F"/>
    <w:rsid w:val="00BA79A6"/>
    <w:rsid w:val="00BB02D4"/>
    <w:rsid w:val="00BB172C"/>
    <w:rsid w:val="00BB343D"/>
    <w:rsid w:val="00BB3A15"/>
    <w:rsid w:val="00BB3B02"/>
    <w:rsid w:val="00BB4216"/>
    <w:rsid w:val="00BB50C7"/>
    <w:rsid w:val="00BB573E"/>
    <w:rsid w:val="00BB5EB3"/>
    <w:rsid w:val="00BB679F"/>
    <w:rsid w:val="00BB75BF"/>
    <w:rsid w:val="00BB7644"/>
    <w:rsid w:val="00BB795A"/>
    <w:rsid w:val="00BC09F1"/>
    <w:rsid w:val="00BC1C54"/>
    <w:rsid w:val="00BC363F"/>
    <w:rsid w:val="00BC3C00"/>
    <w:rsid w:val="00BC481D"/>
    <w:rsid w:val="00BC482C"/>
    <w:rsid w:val="00BC503C"/>
    <w:rsid w:val="00BC59B0"/>
    <w:rsid w:val="00BC5AE3"/>
    <w:rsid w:val="00BC5FF2"/>
    <w:rsid w:val="00BC7005"/>
    <w:rsid w:val="00BD0922"/>
    <w:rsid w:val="00BD0DDF"/>
    <w:rsid w:val="00BD26F7"/>
    <w:rsid w:val="00BD2E37"/>
    <w:rsid w:val="00BD39A1"/>
    <w:rsid w:val="00BD3C3A"/>
    <w:rsid w:val="00BD3F30"/>
    <w:rsid w:val="00BD45D8"/>
    <w:rsid w:val="00BD6130"/>
    <w:rsid w:val="00BD64C4"/>
    <w:rsid w:val="00BD717C"/>
    <w:rsid w:val="00BD7956"/>
    <w:rsid w:val="00BD7A3F"/>
    <w:rsid w:val="00BE027B"/>
    <w:rsid w:val="00BE0563"/>
    <w:rsid w:val="00BE1F8E"/>
    <w:rsid w:val="00BE272F"/>
    <w:rsid w:val="00BE29EA"/>
    <w:rsid w:val="00BE48E3"/>
    <w:rsid w:val="00BE5082"/>
    <w:rsid w:val="00BE5A58"/>
    <w:rsid w:val="00BE5D83"/>
    <w:rsid w:val="00BF014C"/>
    <w:rsid w:val="00BF149E"/>
    <w:rsid w:val="00BF1B9E"/>
    <w:rsid w:val="00BF2077"/>
    <w:rsid w:val="00BF2879"/>
    <w:rsid w:val="00BF2AB8"/>
    <w:rsid w:val="00BF3276"/>
    <w:rsid w:val="00BF348F"/>
    <w:rsid w:val="00BF615D"/>
    <w:rsid w:val="00BF61BC"/>
    <w:rsid w:val="00BF6258"/>
    <w:rsid w:val="00BF661B"/>
    <w:rsid w:val="00BF6747"/>
    <w:rsid w:val="00BF6B6A"/>
    <w:rsid w:val="00BF7545"/>
    <w:rsid w:val="00C00A19"/>
    <w:rsid w:val="00C00D2C"/>
    <w:rsid w:val="00C01D45"/>
    <w:rsid w:val="00C01DC7"/>
    <w:rsid w:val="00C0237A"/>
    <w:rsid w:val="00C03BB0"/>
    <w:rsid w:val="00C042FB"/>
    <w:rsid w:val="00C0493F"/>
    <w:rsid w:val="00C0569C"/>
    <w:rsid w:val="00C05903"/>
    <w:rsid w:val="00C06CD6"/>
    <w:rsid w:val="00C06E51"/>
    <w:rsid w:val="00C07411"/>
    <w:rsid w:val="00C07A51"/>
    <w:rsid w:val="00C100A1"/>
    <w:rsid w:val="00C11581"/>
    <w:rsid w:val="00C1301F"/>
    <w:rsid w:val="00C13E91"/>
    <w:rsid w:val="00C14893"/>
    <w:rsid w:val="00C14F84"/>
    <w:rsid w:val="00C15F0F"/>
    <w:rsid w:val="00C1682F"/>
    <w:rsid w:val="00C16FA8"/>
    <w:rsid w:val="00C17438"/>
    <w:rsid w:val="00C17507"/>
    <w:rsid w:val="00C17574"/>
    <w:rsid w:val="00C20365"/>
    <w:rsid w:val="00C20A5F"/>
    <w:rsid w:val="00C20FC3"/>
    <w:rsid w:val="00C2230D"/>
    <w:rsid w:val="00C22C36"/>
    <w:rsid w:val="00C232E3"/>
    <w:rsid w:val="00C23E6E"/>
    <w:rsid w:val="00C246D7"/>
    <w:rsid w:val="00C259AF"/>
    <w:rsid w:val="00C27AF2"/>
    <w:rsid w:val="00C31DB9"/>
    <w:rsid w:val="00C33C74"/>
    <w:rsid w:val="00C3462F"/>
    <w:rsid w:val="00C35696"/>
    <w:rsid w:val="00C35A5B"/>
    <w:rsid w:val="00C35C68"/>
    <w:rsid w:val="00C35F60"/>
    <w:rsid w:val="00C36247"/>
    <w:rsid w:val="00C3645B"/>
    <w:rsid w:val="00C37AD7"/>
    <w:rsid w:val="00C40320"/>
    <w:rsid w:val="00C40E81"/>
    <w:rsid w:val="00C41587"/>
    <w:rsid w:val="00C42681"/>
    <w:rsid w:val="00C42875"/>
    <w:rsid w:val="00C44182"/>
    <w:rsid w:val="00C45807"/>
    <w:rsid w:val="00C47110"/>
    <w:rsid w:val="00C4759D"/>
    <w:rsid w:val="00C5081A"/>
    <w:rsid w:val="00C51638"/>
    <w:rsid w:val="00C51806"/>
    <w:rsid w:val="00C5242C"/>
    <w:rsid w:val="00C533F2"/>
    <w:rsid w:val="00C535A1"/>
    <w:rsid w:val="00C53E34"/>
    <w:rsid w:val="00C53F04"/>
    <w:rsid w:val="00C53F7D"/>
    <w:rsid w:val="00C542AC"/>
    <w:rsid w:val="00C5474D"/>
    <w:rsid w:val="00C54FED"/>
    <w:rsid w:val="00C55399"/>
    <w:rsid w:val="00C55CE8"/>
    <w:rsid w:val="00C56C8B"/>
    <w:rsid w:val="00C60829"/>
    <w:rsid w:val="00C60990"/>
    <w:rsid w:val="00C60F24"/>
    <w:rsid w:val="00C61087"/>
    <w:rsid w:val="00C61223"/>
    <w:rsid w:val="00C615A7"/>
    <w:rsid w:val="00C62606"/>
    <w:rsid w:val="00C626BD"/>
    <w:rsid w:val="00C62E1F"/>
    <w:rsid w:val="00C62F00"/>
    <w:rsid w:val="00C630CA"/>
    <w:rsid w:val="00C63C23"/>
    <w:rsid w:val="00C643B8"/>
    <w:rsid w:val="00C64A49"/>
    <w:rsid w:val="00C65361"/>
    <w:rsid w:val="00C654A9"/>
    <w:rsid w:val="00C66AB9"/>
    <w:rsid w:val="00C7072A"/>
    <w:rsid w:val="00C721A3"/>
    <w:rsid w:val="00C728FE"/>
    <w:rsid w:val="00C734B3"/>
    <w:rsid w:val="00C74648"/>
    <w:rsid w:val="00C746B6"/>
    <w:rsid w:val="00C77786"/>
    <w:rsid w:val="00C779D0"/>
    <w:rsid w:val="00C805DF"/>
    <w:rsid w:val="00C80A26"/>
    <w:rsid w:val="00C80B0A"/>
    <w:rsid w:val="00C80D52"/>
    <w:rsid w:val="00C80DBC"/>
    <w:rsid w:val="00C80F13"/>
    <w:rsid w:val="00C814C8"/>
    <w:rsid w:val="00C839E6"/>
    <w:rsid w:val="00C83DED"/>
    <w:rsid w:val="00C84CCE"/>
    <w:rsid w:val="00C85BAB"/>
    <w:rsid w:val="00C86432"/>
    <w:rsid w:val="00C86727"/>
    <w:rsid w:val="00C869E7"/>
    <w:rsid w:val="00C86E20"/>
    <w:rsid w:val="00C8723F"/>
    <w:rsid w:val="00C903D7"/>
    <w:rsid w:val="00C90506"/>
    <w:rsid w:val="00C9126B"/>
    <w:rsid w:val="00C92624"/>
    <w:rsid w:val="00C933AB"/>
    <w:rsid w:val="00C939C5"/>
    <w:rsid w:val="00C942BD"/>
    <w:rsid w:val="00C952F0"/>
    <w:rsid w:val="00C959B0"/>
    <w:rsid w:val="00C95FC2"/>
    <w:rsid w:val="00C96756"/>
    <w:rsid w:val="00C967E5"/>
    <w:rsid w:val="00C9697F"/>
    <w:rsid w:val="00C96B83"/>
    <w:rsid w:val="00C96CA0"/>
    <w:rsid w:val="00C979EA"/>
    <w:rsid w:val="00CA0095"/>
    <w:rsid w:val="00CA1A0E"/>
    <w:rsid w:val="00CA1CDD"/>
    <w:rsid w:val="00CA1EF6"/>
    <w:rsid w:val="00CA1F57"/>
    <w:rsid w:val="00CA2CCD"/>
    <w:rsid w:val="00CA32B5"/>
    <w:rsid w:val="00CA3796"/>
    <w:rsid w:val="00CA44D0"/>
    <w:rsid w:val="00CA44EF"/>
    <w:rsid w:val="00CA4BE1"/>
    <w:rsid w:val="00CA4D1C"/>
    <w:rsid w:val="00CA4DB9"/>
    <w:rsid w:val="00CA6D06"/>
    <w:rsid w:val="00CB0709"/>
    <w:rsid w:val="00CB175F"/>
    <w:rsid w:val="00CB27DD"/>
    <w:rsid w:val="00CB3476"/>
    <w:rsid w:val="00CB3DEE"/>
    <w:rsid w:val="00CB45C0"/>
    <w:rsid w:val="00CB553C"/>
    <w:rsid w:val="00CB576E"/>
    <w:rsid w:val="00CB5B1A"/>
    <w:rsid w:val="00CB684A"/>
    <w:rsid w:val="00CB6984"/>
    <w:rsid w:val="00CB6AE1"/>
    <w:rsid w:val="00CC0597"/>
    <w:rsid w:val="00CC084F"/>
    <w:rsid w:val="00CC10A6"/>
    <w:rsid w:val="00CC1845"/>
    <w:rsid w:val="00CC231E"/>
    <w:rsid w:val="00CC250C"/>
    <w:rsid w:val="00CC2A64"/>
    <w:rsid w:val="00CC2F2D"/>
    <w:rsid w:val="00CC3768"/>
    <w:rsid w:val="00CC3A1F"/>
    <w:rsid w:val="00CC690B"/>
    <w:rsid w:val="00CC7CBD"/>
    <w:rsid w:val="00CD0BEE"/>
    <w:rsid w:val="00CD10A8"/>
    <w:rsid w:val="00CD10DB"/>
    <w:rsid w:val="00CD15B7"/>
    <w:rsid w:val="00CD231D"/>
    <w:rsid w:val="00CD28D0"/>
    <w:rsid w:val="00CD2FBB"/>
    <w:rsid w:val="00CD396C"/>
    <w:rsid w:val="00CD4424"/>
    <w:rsid w:val="00CD49D9"/>
    <w:rsid w:val="00CD4C59"/>
    <w:rsid w:val="00CD53BA"/>
    <w:rsid w:val="00CD5791"/>
    <w:rsid w:val="00CD5A32"/>
    <w:rsid w:val="00CD6205"/>
    <w:rsid w:val="00CD67E0"/>
    <w:rsid w:val="00CD6DA9"/>
    <w:rsid w:val="00CD7E33"/>
    <w:rsid w:val="00CE08E9"/>
    <w:rsid w:val="00CE2226"/>
    <w:rsid w:val="00CE29D2"/>
    <w:rsid w:val="00CE3748"/>
    <w:rsid w:val="00CE3BAB"/>
    <w:rsid w:val="00CE5686"/>
    <w:rsid w:val="00CE605A"/>
    <w:rsid w:val="00CE6641"/>
    <w:rsid w:val="00CF012B"/>
    <w:rsid w:val="00CF0D65"/>
    <w:rsid w:val="00CF0F62"/>
    <w:rsid w:val="00CF179B"/>
    <w:rsid w:val="00CF1D69"/>
    <w:rsid w:val="00CF2FFE"/>
    <w:rsid w:val="00CF3128"/>
    <w:rsid w:val="00CF3786"/>
    <w:rsid w:val="00CF3F9F"/>
    <w:rsid w:val="00CF600B"/>
    <w:rsid w:val="00CF661C"/>
    <w:rsid w:val="00CF6C35"/>
    <w:rsid w:val="00CF74DF"/>
    <w:rsid w:val="00D00E53"/>
    <w:rsid w:val="00D01A8F"/>
    <w:rsid w:val="00D01FDB"/>
    <w:rsid w:val="00D0233E"/>
    <w:rsid w:val="00D03468"/>
    <w:rsid w:val="00D03732"/>
    <w:rsid w:val="00D04312"/>
    <w:rsid w:val="00D04849"/>
    <w:rsid w:val="00D04EA9"/>
    <w:rsid w:val="00D05420"/>
    <w:rsid w:val="00D065FF"/>
    <w:rsid w:val="00D06635"/>
    <w:rsid w:val="00D07ABC"/>
    <w:rsid w:val="00D07D78"/>
    <w:rsid w:val="00D10DE6"/>
    <w:rsid w:val="00D11565"/>
    <w:rsid w:val="00D115F4"/>
    <w:rsid w:val="00D1163E"/>
    <w:rsid w:val="00D12B81"/>
    <w:rsid w:val="00D12BD6"/>
    <w:rsid w:val="00D131C7"/>
    <w:rsid w:val="00D14BFA"/>
    <w:rsid w:val="00D16660"/>
    <w:rsid w:val="00D16B92"/>
    <w:rsid w:val="00D172AB"/>
    <w:rsid w:val="00D1755C"/>
    <w:rsid w:val="00D17CB1"/>
    <w:rsid w:val="00D20409"/>
    <w:rsid w:val="00D21580"/>
    <w:rsid w:val="00D229E4"/>
    <w:rsid w:val="00D231A2"/>
    <w:rsid w:val="00D23410"/>
    <w:rsid w:val="00D23E9D"/>
    <w:rsid w:val="00D26139"/>
    <w:rsid w:val="00D26D3A"/>
    <w:rsid w:val="00D27C3F"/>
    <w:rsid w:val="00D30CF7"/>
    <w:rsid w:val="00D30D9C"/>
    <w:rsid w:val="00D319AB"/>
    <w:rsid w:val="00D31A96"/>
    <w:rsid w:val="00D320F4"/>
    <w:rsid w:val="00D32AA6"/>
    <w:rsid w:val="00D34202"/>
    <w:rsid w:val="00D34234"/>
    <w:rsid w:val="00D35603"/>
    <w:rsid w:val="00D363B2"/>
    <w:rsid w:val="00D405E6"/>
    <w:rsid w:val="00D41E19"/>
    <w:rsid w:val="00D4412D"/>
    <w:rsid w:val="00D448CD"/>
    <w:rsid w:val="00D456C4"/>
    <w:rsid w:val="00D45F27"/>
    <w:rsid w:val="00D47454"/>
    <w:rsid w:val="00D47AAB"/>
    <w:rsid w:val="00D50F09"/>
    <w:rsid w:val="00D513C5"/>
    <w:rsid w:val="00D52580"/>
    <w:rsid w:val="00D52830"/>
    <w:rsid w:val="00D52AB0"/>
    <w:rsid w:val="00D540C8"/>
    <w:rsid w:val="00D54465"/>
    <w:rsid w:val="00D57063"/>
    <w:rsid w:val="00D5792E"/>
    <w:rsid w:val="00D630EF"/>
    <w:rsid w:val="00D631F6"/>
    <w:rsid w:val="00D633AE"/>
    <w:rsid w:val="00D63BB6"/>
    <w:rsid w:val="00D6411F"/>
    <w:rsid w:val="00D64227"/>
    <w:rsid w:val="00D644A7"/>
    <w:rsid w:val="00D646C7"/>
    <w:rsid w:val="00D65223"/>
    <w:rsid w:val="00D652F0"/>
    <w:rsid w:val="00D65532"/>
    <w:rsid w:val="00D65FC6"/>
    <w:rsid w:val="00D6661C"/>
    <w:rsid w:val="00D67BF2"/>
    <w:rsid w:val="00D712AC"/>
    <w:rsid w:val="00D71968"/>
    <w:rsid w:val="00D721BD"/>
    <w:rsid w:val="00D7285E"/>
    <w:rsid w:val="00D728E1"/>
    <w:rsid w:val="00D73E3D"/>
    <w:rsid w:val="00D747DB"/>
    <w:rsid w:val="00D7584C"/>
    <w:rsid w:val="00D763A6"/>
    <w:rsid w:val="00D76CB8"/>
    <w:rsid w:val="00D776E1"/>
    <w:rsid w:val="00D80B25"/>
    <w:rsid w:val="00D8169B"/>
    <w:rsid w:val="00D81D32"/>
    <w:rsid w:val="00D82DC2"/>
    <w:rsid w:val="00D8349C"/>
    <w:rsid w:val="00D83521"/>
    <w:rsid w:val="00D8530C"/>
    <w:rsid w:val="00D8567F"/>
    <w:rsid w:val="00D85B4B"/>
    <w:rsid w:val="00D85C8C"/>
    <w:rsid w:val="00D85E03"/>
    <w:rsid w:val="00D8658A"/>
    <w:rsid w:val="00D87212"/>
    <w:rsid w:val="00D8736A"/>
    <w:rsid w:val="00D8799B"/>
    <w:rsid w:val="00D879B3"/>
    <w:rsid w:val="00D87FCF"/>
    <w:rsid w:val="00D9014D"/>
    <w:rsid w:val="00D90BE2"/>
    <w:rsid w:val="00D90C37"/>
    <w:rsid w:val="00D90C44"/>
    <w:rsid w:val="00D9107E"/>
    <w:rsid w:val="00D92BC4"/>
    <w:rsid w:val="00D92DE6"/>
    <w:rsid w:val="00D94041"/>
    <w:rsid w:val="00D95470"/>
    <w:rsid w:val="00D955CA"/>
    <w:rsid w:val="00D95D6C"/>
    <w:rsid w:val="00D96013"/>
    <w:rsid w:val="00DA0F19"/>
    <w:rsid w:val="00DA2757"/>
    <w:rsid w:val="00DA28CB"/>
    <w:rsid w:val="00DA2AFD"/>
    <w:rsid w:val="00DA5EA3"/>
    <w:rsid w:val="00DA7162"/>
    <w:rsid w:val="00DA74D8"/>
    <w:rsid w:val="00DB03C4"/>
    <w:rsid w:val="00DB090A"/>
    <w:rsid w:val="00DB14A3"/>
    <w:rsid w:val="00DB1EA3"/>
    <w:rsid w:val="00DB1F8E"/>
    <w:rsid w:val="00DB28F8"/>
    <w:rsid w:val="00DB299C"/>
    <w:rsid w:val="00DB2D98"/>
    <w:rsid w:val="00DB34A1"/>
    <w:rsid w:val="00DB3C26"/>
    <w:rsid w:val="00DB403A"/>
    <w:rsid w:val="00DB5069"/>
    <w:rsid w:val="00DB513E"/>
    <w:rsid w:val="00DB56D0"/>
    <w:rsid w:val="00DB7CF1"/>
    <w:rsid w:val="00DC0E8E"/>
    <w:rsid w:val="00DC20E1"/>
    <w:rsid w:val="00DC22FD"/>
    <w:rsid w:val="00DC2986"/>
    <w:rsid w:val="00DC2DAB"/>
    <w:rsid w:val="00DC40A1"/>
    <w:rsid w:val="00DC529C"/>
    <w:rsid w:val="00DC5BF6"/>
    <w:rsid w:val="00DC6545"/>
    <w:rsid w:val="00DC6F95"/>
    <w:rsid w:val="00DD0226"/>
    <w:rsid w:val="00DD19E8"/>
    <w:rsid w:val="00DD1A42"/>
    <w:rsid w:val="00DD1FC1"/>
    <w:rsid w:val="00DD2822"/>
    <w:rsid w:val="00DD353E"/>
    <w:rsid w:val="00DD3598"/>
    <w:rsid w:val="00DD35FF"/>
    <w:rsid w:val="00DD3EF2"/>
    <w:rsid w:val="00DD46B8"/>
    <w:rsid w:val="00DD520D"/>
    <w:rsid w:val="00DD541D"/>
    <w:rsid w:val="00DD5DE7"/>
    <w:rsid w:val="00DD706C"/>
    <w:rsid w:val="00DD71AB"/>
    <w:rsid w:val="00DD7263"/>
    <w:rsid w:val="00DD74EB"/>
    <w:rsid w:val="00DE06C2"/>
    <w:rsid w:val="00DE111E"/>
    <w:rsid w:val="00DE19D6"/>
    <w:rsid w:val="00DE1E91"/>
    <w:rsid w:val="00DE303B"/>
    <w:rsid w:val="00DE32E3"/>
    <w:rsid w:val="00DE3C95"/>
    <w:rsid w:val="00DE40A5"/>
    <w:rsid w:val="00DE4625"/>
    <w:rsid w:val="00DE4E1C"/>
    <w:rsid w:val="00DE5051"/>
    <w:rsid w:val="00DE5074"/>
    <w:rsid w:val="00DE5D63"/>
    <w:rsid w:val="00DE67D6"/>
    <w:rsid w:val="00DE73A6"/>
    <w:rsid w:val="00DE766D"/>
    <w:rsid w:val="00DE7873"/>
    <w:rsid w:val="00DE7CC0"/>
    <w:rsid w:val="00DF0516"/>
    <w:rsid w:val="00DF1315"/>
    <w:rsid w:val="00DF21FB"/>
    <w:rsid w:val="00DF2730"/>
    <w:rsid w:val="00DF381D"/>
    <w:rsid w:val="00DF3DE4"/>
    <w:rsid w:val="00DF4131"/>
    <w:rsid w:val="00DF423B"/>
    <w:rsid w:val="00DF4612"/>
    <w:rsid w:val="00DF4ED0"/>
    <w:rsid w:val="00DF5016"/>
    <w:rsid w:val="00DF631D"/>
    <w:rsid w:val="00DF6854"/>
    <w:rsid w:val="00E0052B"/>
    <w:rsid w:val="00E00A4A"/>
    <w:rsid w:val="00E01988"/>
    <w:rsid w:val="00E0210A"/>
    <w:rsid w:val="00E02ED9"/>
    <w:rsid w:val="00E03066"/>
    <w:rsid w:val="00E03F7A"/>
    <w:rsid w:val="00E0490E"/>
    <w:rsid w:val="00E07D6D"/>
    <w:rsid w:val="00E10CB0"/>
    <w:rsid w:val="00E110C9"/>
    <w:rsid w:val="00E1189D"/>
    <w:rsid w:val="00E11A30"/>
    <w:rsid w:val="00E14644"/>
    <w:rsid w:val="00E14E8D"/>
    <w:rsid w:val="00E14E9E"/>
    <w:rsid w:val="00E150A2"/>
    <w:rsid w:val="00E15A57"/>
    <w:rsid w:val="00E15E96"/>
    <w:rsid w:val="00E16B26"/>
    <w:rsid w:val="00E16D0D"/>
    <w:rsid w:val="00E20381"/>
    <w:rsid w:val="00E208B8"/>
    <w:rsid w:val="00E20A94"/>
    <w:rsid w:val="00E20C0F"/>
    <w:rsid w:val="00E20F5C"/>
    <w:rsid w:val="00E21BF4"/>
    <w:rsid w:val="00E23DD9"/>
    <w:rsid w:val="00E23EBC"/>
    <w:rsid w:val="00E26088"/>
    <w:rsid w:val="00E2670F"/>
    <w:rsid w:val="00E27D6B"/>
    <w:rsid w:val="00E306B3"/>
    <w:rsid w:val="00E30CDC"/>
    <w:rsid w:val="00E31682"/>
    <w:rsid w:val="00E31A0D"/>
    <w:rsid w:val="00E31DCB"/>
    <w:rsid w:val="00E3247B"/>
    <w:rsid w:val="00E32FCE"/>
    <w:rsid w:val="00E35EC1"/>
    <w:rsid w:val="00E363C9"/>
    <w:rsid w:val="00E37178"/>
    <w:rsid w:val="00E372CD"/>
    <w:rsid w:val="00E37D68"/>
    <w:rsid w:val="00E37ED4"/>
    <w:rsid w:val="00E402DB"/>
    <w:rsid w:val="00E416B4"/>
    <w:rsid w:val="00E41E20"/>
    <w:rsid w:val="00E427C3"/>
    <w:rsid w:val="00E4379A"/>
    <w:rsid w:val="00E43913"/>
    <w:rsid w:val="00E45C09"/>
    <w:rsid w:val="00E4694A"/>
    <w:rsid w:val="00E46F3B"/>
    <w:rsid w:val="00E47501"/>
    <w:rsid w:val="00E476CD"/>
    <w:rsid w:val="00E50B23"/>
    <w:rsid w:val="00E50E37"/>
    <w:rsid w:val="00E518D1"/>
    <w:rsid w:val="00E51ADD"/>
    <w:rsid w:val="00E51F66"/>
    <w:rsid w:val="00E5239B"/>
    <w:rsid w:val="00E53DBA"/>
    <w:rsid w:val="00E543A2"/>
    <w:rsid w:val="00E54D21"/>
    <w:rsid w:val="00E55176"/>
    <w:rsid w:val="00E55B97"/>
    <w:rsid w:val="00E562C8"/>
    <w:rsid w:val="00E60324"/>
    <w:rsid w:val="00E6054F"/>
    <w:rsid w:val="00E6125F"/>
    <w:rsid w:val="00E62A66"/>
    <w:rsid w:val="00E62A79"/>
    <w:rsid w:val="00E64342"/>
    <w:rsid w:val="00E6457A"/>
    <w:rsid w:val="00E64BE6"/>
    <w:rsid w:val="00E65B7A"/>
    <w:rsid w:val="00E669EE"/>
    <w:rsid w:val="00E66CCF"/>
    <w:rsid w:val="00E70152"/>
    <w:rsid w:val="00E70244"/>
    <w:rsid w:val="00E70A01"/>
    <w:rsid w:val="00E71E98"/>
    <w:rsid w:val="00E7204B"/>
    <w:rsid w:val="00E7371A"/>
    <w:rsid w:val="00E73BB8"/>
    <w:rsid w:val="00E76355"/>
    <w:rsid w:val="00E76841"/>
    <w:rsid w:val="00E7703D"/>
    <w:rsid w:val="00E80B35"/>
    <w:rsid w:val="00E8293E"/>
    <w:rsid w:val="00E835BF"/>
    <w:rsid w:val="00E8399A"/>
    <w:rsid w:val="00E84289"/>
    <w:rsid w:val="00E85E09"/>
    <w:rsid w:val="00E86B40"/>
    <w:rsid w:val="00E86FDF"/>
    <w:rsid w:val="00E8724A"/>
    <w:rsid w:val="00E872F2"/>
    <w:rsid w:val="00E874B3"/>
    <w:rsid w:val="00E87DE8"/>
    <w:rsid w:val="00E90348"/>
    <w:rsid w:val="00E9157E"/>
    <w:rsid w:val="00E917ED"/>
    <w:rsid w:val="00E91B93"/>
    <w:rsid w:val="00E91F1F"/>
    <w:rsid w:val="00E93550"/>
    <w:rsid w:val="00E93625"/>
    <w:rsid w:val="00E9374E"/>
    <w:rsid w:val="00E93764"/>
    <w:rsid w:val="00E942F0"/>
    <w:rsid w:val="00E96341"/>
    <w:rsid w:val="00E970E0"/>
    <w:rsid w:val="00E97EB8"/>
    <w:rsid w:val="00E97F30"/>
    <w:rsid w:val="00E97F57"/>
    <w:rsid w:val="00EA0D65"/>
    <w:rsid w:val="00EA118B"/>
    <w:rsid w:val="00EA2132"/>
    <w:rsid w:val="00EA2F04"/>
    <w:rsid w:val="00EA4B08"/>
    <w:rsid w:val="00EA4E8B"/>
    <w:rsid w:val="00EA5C9F"/>
    <w:rsid w:val="00EA62B0"/>
    <w:rsid w:val="00EA68F0"/>
    <w:rsid w:val="00EA7451"/>
    <w:rsid w:val="00EA7FD6"/>
    <w:rsid w:val="00EB13CE"/>
    <w:rsid w:val="00EB19BE"/>
    <w:rsid w:val="00EB1D81"/>
    <w:rsid w:val="00EB28B2"/>
    <w:rsid w:val="00EB28FC"/>
    <w:rsid w:val="00EB2E64"/>
    <w:rsid w:val="00EB3152"/>
    <w:rsid w:val="00EB451F"/>
    <w:rsid w:val="00EB4BEB"/>
    <w:rsid w:val="00EB4C05"/>
    <w:rsid w:val="00EB6597"/>
    <w:rsid w:val="00EB6615"/>
    <w:rsid w:val="00EB708D"/>
    <w:rsid w:val="00EB78D2"/>
    <w:rsid w:val="00EC0C64"/>
    <w:rsid w:val="00EC1310"/>
    <w:rsid w:val="00EC1B3A"/>
    <w:rsid w:val="00EC233E"/>
    <w:rsid w:val="00EC31CC"/>
    <w:rsid w:val="00EC3D5E"/>
    <w:rsid w:val="00EC4741"/>
    <w:rsid w:val="00EC4DCF"/>
    <w:rsid w:val="00EC53A8"/>
    <w:rsid w:val="00EC5DE7"/>
    <w:rsid w:val="00EC6530"/>
    <w:rsid w:val="00EC6B21"/>
    <w:rsid w:val="00ED0169"/>
    <w:rsid w:val="00ED06E5"/>
    <w:rsid w:val="00ED1CB5"/>
    <w:rsid w:val="00ED205E"/>
    <w:rsid w:val="00ED24D3"/>
    <w:rsid w:val="00ED2610"/>
    <w:rsid w:val="00ED2FF9"/>
    <w:rsid w:val="00ED3953"/>
    <w:rsid w:val="00ED3F6A"/>
    <w:rsid w:val="00ED47E9"/>
    <w:rsid w:val="00ED4C0D"/>
    <w:rsid w:val="00ED5383"/>
    <w:rsid w:val="00ED6E54"/>
    <w:rsid w:val="00ED7A34"/>
    <w:rsid w:val="00EE07F1"/>
    <w:rsid w:val="00EE13A7"/>
    <w:rsid w:val="00EE186C"/>
    <w:rsid w:val="00EE23A9"/>
    <w:rsid w:val="00EE2DF5"/>
    <w:rsid w:val="00EE3828"/>
    <w:rsid w:val="00EE3A83"/>
    <w:rsid w:val="00EE427F"/>
    <w:rsid w:val="00EE5254"/>
    <w:rsid w:val="00EE6A3E"/>
    <w:rsid w:val="00EE7AC6"/>
    <w:rsid w:val="00EE7C90"/>
    <w:rsid w:val="00EF034F"/>
    <w:rsid w:val="00EF2CFE"/>
    <w:rsid w:val="00EF36CF"/>
    <w:rsid w:val="00EF3E3B"/>
    <w:rsid w:val="00EF3E43"/>
    <w:rsid w:val="00EF502E"/>
    <w:rsid w:val="00EF6BB3"/>
    <w:rsid w:val="00EF6DAB"/>
    <w:rsid w:val="00F00261"/>
    <w:rsid w:val="00F007C1"/>
    <w:rsid w:val="00F00C1A"/>
    <w:rsid w:val="00F00C67"/>
    <w:rsid w:val="00F01208"/>
    <w:rsid w:val="00F02869"/>
    <w:rsid w:val="00F02B61"/>
    <w:rsid w:val="00F02C68"/>
    <w:rsid w:val="00F03931"/>
    <w:rsid w:val="00F03F2E"/>
    <w:rsid w:val="00F04120"/>
    <w:rsid w:val="00F042E2"/>
    <w:rsid w:val="00F04774"/>
    <w:rsid w:val="00F04E9E"/>
    <w:rsid w:val="00F0581E"/>
    <w:rsid w:val="00F05C09"/>
    <w:rsid w:val="00F06376"/>
    <w:rsid w:val="00F11D84"/>
    <w:rsid w:val="00F11FB4"/>
    <w:rsid w:val="00F13981"/>
    <w:rsid w:val="00F15264"/>
    <w:rsid w:val="00F20A00"/>
    <w:rsid w:val="00F21476"/>
    <w:rsid w:val="00F2164F"/>
    <w:rsid w:val="00F21B3C"/>
    <w:rsid w:val="00F230A8"/>
    <w:rsid w:val="00F23785"/>
    <w:rsid w:val="00F23A3F"/>
    <w:rsid w:val="00F24AFB"/>
    <w:rsid w:val="00F24E3F"/>
    <w:rsid w:val="00F25280"/>
    <w:rsid w:val="00F25469"/>
    <w:rsid w:val="00F25E56"/>
    <w:rsid w:val="00F26908"/>
    <w:rsid w:val="00F27F47"/>
    <w:rsid w:val="00F31423"/>
    <w:rsid w:val="00F31761"/>
    <w:rsid w:val="00F318A8"/>
    <w:rsid w:val="00F31E3E"/>
    <w:rsid w:val="00F320A1"/>
    <w:rsid w:val="00F32640"/>
    <w:rsid w:val="00F32A83"/>
    <w:rsid w:val="00F32A98"/>
    <w:rsid w:val="00F33AE0"/>
    <w:rsid w:val="00F33B93"/>
    <w:rsid w:val="00F33D42"/>
    <w:rsid w:val="00F3406B"/>
    <w:rsid w:val="00F3422F"/>
    <w:rsid w:val="00F34356"/>
    <w:rsid w:val="00F34D54"/>
    <w:rsid w:val="00F369DC"/>
    <w:rsid w:val="00F36D2A"/>
    <w:rsid w:val="00F409D9"/>
    <w:rsid w:val="00F40CD0"/>
    <w:rsid w:val="00F411DA"/>
    <w:rsid w:val="00F411EB"/>
    <w:rsid w:val="00F416B0"/>
    <w:rsid w:val="00F425B1"/>
    <w:rsid w:val="00F42B60"/>
    <w:rsid w:val="00F42F27"/>
    <w:rsid w:val="00F43AA6"/>
    <w:rsid w:val="00F43E4A"/>
    <w:rsid w:val="00F444B4"/>
    <w:rsid w:val="00F444BC"/>
    <w:rsid w:val="00F445F9"/>
    <w:rsid w:val="00F44A9A"/>
    <w:rsid w:val="00F44C80"/>
    <w:rsid w:val="00F45085"/>
    <w:rsid w:val="00F4523B"/>
    <w:rsid w:val="00F45373"/>
    <w:rsid w:val="00F46409"/>
    <w:rsid w:val="00F4682E"/>
    <w:rsid w:val="00F5057D"/>
    <w:rsid w:val="00F505AC"/>
    <w:rsid w:val="00F516B7"/>
    <w:rsid w:val="00F52C75"/>
    <w:rsid w:val="00F54496"/>
    <w:rsid w:val="00F55527"/>
    <w:rsid w:val="00F55B76"/>
    <w:rsid w:val="00F55F21"/>
    <w:rsid w:val="00F5669D"/>
    <w:rsid w:val="00F56E41"/>
    <w:rsid w:val="00F570E1"/>
    <w:rsid w:val="00F578B5"/>
    <w:rsid w:val="00F57DF3"/>
    <w:rsid w:val="00F60D5A"/>
    <w:rsid w:val="00F6101B"/>
    <w:rsid w:val="00F61279"/>
    <w:rsid w:val="00F61A0E"/>
    <w:rsid w:val="00F61C99"/>
    <w:rsid w:val="00F62DDB"/>
    <w:rsid w:val="00F62FC8"/>
    <w:rsid w:val="00F62FEB"/>
    <w:rsid w:val="00F640AB"/>
    <w:rsid w:val="00F6475B"/>
    <w:rsid w:val="00F65349"/>
    <w:rsid w:val="00F65E1D"/>
    <w:rsid w:val="00F661BE"/>
    <w:rsid w:val="00F7067F"/>
    <w:rsid w:val="00F708EF"/>
    <w:rsid w:val="00F70AA0"/>
    <w:rsid w:val="00F70D22"/>
    <w:rsid w:val="00F70EFF"/>
    <w:rsid w:val="00F71203"/>
    <w:rsid w:val="00F722A7"/>
    <w:rsid w:val="00F7327D"/>
    <w:rsid w:val="00F7399B"/>
    <w:rsid w:val="00F74660"/>
    <w:rsid w:val="00F75016"/>
    <w:rsid w:val="00F7510A"/>
    <w:rsid w:val="00F7571C"/>
    <w:rsid w:val="00F7582D"/>
    <w:rsid w:val="00F76653"/>
    <w:rsid w:val="00F76A95"/>
    <w:rsid w:val="00F76F60"/>
    <w:rsid w:val="00F77649"/>
    <w:rsid w:val="00F808A3"/>
    <w:rsid w:val="00F82923"/>
    <w:rsid w:val="00F82E15"/>
    <w:rsid w:val="00F83D89"/>
    <w:rsid w:val="00F846C4"/>
    <w:rsid w:val="00F858A2"/>
    <w:rsid w:val="00F859C0"/>
    <w:rsid w:val="00F8667C"/>
    <w:rsid w:val="00F866BC"/>
    <w:rsid w:val="00F868FF"/>
    <w:rsid w:val="00F8695C"/>
    <w:rsid w:val="00F86B48"/>
    <w:rsid w:val="00F8759C"/>
    <w:rsid w:val="00F87666"/>
    <w:rsid w:val="00F90CC5"/>
    <w:rsid w:val="00F90F1F"/>
    <w:rsid w:val="00F9115F"/>
    <w:rsid w:val="00F94A71"/>
    <w:rsid w:val="00F94C8A"/>
    <w:rsid w:val="00F958B7"/>
    <w:rsid w:val="00F965A6"/>
    <w:rsid w:val="00F96990"/>
    <w:rsid w:val="00F96DEC"/>
    <w:rsid w:val="00FA0BA9"/>
    <w:rsid w:val="00FA0BD0"/>
    <w:rsid w:val="00FA171D"/>
    <w:rsid w:val="00FA1EAF"/>
    <w:rsid w:val="00FA25A1"/>
    <w:rsid w:val="00FA296A"/>
    <w:rsid w:val="00FA3671"/>
    <w:rsid w:val="00FA36DD"/>
    <w:rsid w:val="00FA39D6"/>
    <w:rsid w:val="00FA3AA9"/>
    <w:rsid w:val="00FA5C0C"/>
    <w:rsid w:val="00FA5EC4"/>
    <w:rsid w:val="00FA70C2"/>
    <w:rsid w:val="00FA79AA"/>
    <w:rsid w:val="00FB0214"/>
    <w:rsid w:val="00FB0EC7"/>
    <w:rsid w:val="00FB10C3"/>
    <w:rsid w:val="00FB2255"/>
    <w:rsid w:val="00FB24A4"/>
    <w:rsid w:val="00FB2510"/>
    <w:rsid w:val="00FB28DF"/>
    <w:rsid w:val="00FB2951"/>
    <w:rsid w:val="00FB42FE"/>
    <w:rsid w:val="00FB4CA2"/>
    <w:rsid w:val="00FB4D1C"/>
    <w:rsid w:val="00FB5F05"/>
    <w:rsid w:val="00FB604B"/>
    <w:rsid w:val="00FB7B91"/>
    <w:rsid w:val="00FB7D6B"/>
    <w:rsid w:val="00FC08C6"/>
    <w:rsid w:val="00FC3A69"/>
    <w:rsid w:val="00FC4528"/>
    <w:rsid w:val="00FC766B"/>
    <w:rsid w:val="00FC7760"/>
    <w:rsid w:val="00FC7B37"/>
    <w:rsid w:val="00FC7E0D"/>
    <w:rsid w:val="00FD0994"/>
    <w:rsid w:val="00FD145A"/>
    <w:rsid w:val="00FD1A39"/>
    <w:rsid w:val="00FD290A"/>
    <w:rsid w:val="00FD3FEA"/>
    <w:rsid w:val="00FD48BB"/>
    <w:rsid w:val="00FD5333"/>
    <w:rsid w:val="00FD5FD1"/>
    <w:rsid w:val="00FD68FE"/>
    <w:rsid w:val="00FD6ED8"/>
    <w:rsid w:val="00FD75D6"/>
    <w:rsid w:val="00FE056D"/>
    <w:rsid w:val="00FE088F"/>
    <w:rsid w:val="00FE0CF9"/>
    <w:rsid w:val="00FE0DC6"/>
    <w:rsid w:val="00FE12B5"/>
    <w:rsid w:val="00FE1E89"/>
    <w:rsid w:val="00FE2C22"/>
    <w:rsid w:val="00FE2C9F"/>
    <w:rsid w:val="00FE2CA6"/>
    <w:rsid w:val="00FE310F"/>
    <w:rsid w:val="00FE3B37"/>
    <w:rsid w:val="00FE3C08"/>
    <w:rsid w:val="00FE423F"/>
    <w:rsid w:val="00FE4897"/>
    <w:rsid w:val="00FF061E"/>
    <w:rsid w:val="00FF0D78"/>
    <w:rsid w:val="00FF0E3A"/>
    <w:rsid w:val="00FF1A2D"/>
    <w:rsid w:val="00FF1B34"/>
    <w:rsid w:val="00FF21D1"/>
    <w:rsid w:val="00FF295C"/>
    <w:rsid w:val="00FF2A01"/>
    <w:rsid w:val="00FF2A05"/>
    <w:rsid w:val="00FF2D5A"/>
    <w:rsid w:val="00FF4739"/>
    <w:rsid w:val="00FF4F7E"/>
    <w:rsid w:val="00FF50A1"/>
    <w:rsid w:val="00FF541C"/>
    <w:rsid w:val="00FF594E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4512550A"/>
  <w15:docId w15:val="{84020444-02EC-4674-8561-9B366241B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51E4"/>
    <w:pPr>
      <w:overflowPunct w:val="0"/>
      <w:autoSpaceDE w:val="0"/>
      <w:autoSpaceDN w:val="0"/>
      <w:adjustRightInd w:val="0"/>
      <w:spacing w:after="200" w:line="-260" w:lineRule="auto"/>
      <w:textAlignment w:val="baseline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B9C"/>
    <w:pPr>
      <w:keepNext/>
      <w:widowControl w:val="0"/>
      <w:numPr>
        <w:numId w:val="6"/>
      </w:numPr>
      <w:tabs>
        <w:tab w:val="left" w:pos="600"/>
        <w:tab w:val="left" w:pos="800"/>
      </w:tabs>
      <w:spacing w:after="120" w:line="240" w:lineRule="auto"/>
      <w:ind w:left="806" w:hanging="806"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B54EB4"/>
    <w:pPr>
      <w:keepNext/>
      <w:keepLines/>
      <w:numPr>
        <w:ilvl w:val="1"/>
        <w:numId w:val="2"/>
      </w:numPr>
      <w:spacing w:after="120" w:line="240" w:lineRule="auto"/>
      <w:ind w:left="806" w:hanging="806"/>
      <w:outlineLvl w:val="1"/>
    </w:pPr>
    <w:rPr>
      <w:rFonts w:asciiTheme="majorHAnsi" w:hAnsiTheme="majorHAnsi" w:cstheme="majorHAnsi"/>
      <w:b/>
      <w:sz w:val="24"/>
    </w:rPr>
  </w:style>
  <w:style w:type="paragraph" w:styleId="Heading3">
    <w:name w:val="heading 3"/>
    <w:basedOn w:val="Heading2"/>
    <w:next w:val="Normal"/>
    <w:link w:val="Heading3Char"/>
    <w:autoRedefine/>
    <w:qFormat/>
    <w:rsid w:val="0090281D"/>
    <w:pPr>
      <w:numPr>
        <w:ilvl w:val="2"/>
      </w:numPr>
      <w:ind w:left="800" w:hanging="80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qFormat/>
    <w:rsid w:val="00C77786"/>
    <w:pPr>
      <w:keepLines/>
      <w:numPr>
        <w:ilvl w:val="3"/>
        <w:numId w:val="6"/>
      </w:numPr>
      <w:spacing w:line="260" w:lineRule="exact"/>
      <w:ind w:left="800" w:hanging="800"/>
      <w:outlineLvl w:val="3"/>
    </w:pPr>
    <w:rPr>
      <w:b/>
    </w:rPr>
  </w:style>
  <w:style w:type="paragraph" w:styleId="Heading5">
    <w:name w:val="heading 5"/>
    <w:aliases w:val="Figure"/>
    <w:basedOn w:val="Normal"/>
    <w:next w:val="Normal"/>
    <w:link w:val="Heading5Char"/>
    <w:qFormat/>
    <w:rsid w:val="003D6C8E"/>
    <w:pPr>
      <w:keepNext/>
      <w:keepLines/>
      <w:spacing w:after="0" w:line="240" w:lineRule="auto"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43293C"/>
    <w:pPr>
      <w:numPr>
        <w:ilvl w:val="5"/>
        <w:numId w:val="7"/>
      </w:numPr>
      <w:spacing w:line="260" w:lineRule="exact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43293C"/>
    <w:pPr>
      <w:overflowPunct/>
      <w:autoSpaceDE/>
      <w:autoSpaceDN/>
      <w:adjustRightInd/>
      <w:spacing w:before="240" w:after="60"/>
      <w:textAlignment w:val="auto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43293C"/>
    <w:pPr>
      <w:overflowPunct/>
      <w:autoSpaceDE/>
      <w:autoSpaceDN/>
      <w:adjustRightInd/>
      <w:spacing w:before="240" w:after="60"/>
      <w:textAlignment w:val="auto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43293C"/>
    <w:pPr>
      <w:overflowPunct/>
      <w:autoSpaceDE/>
      <w:autoSpaceDN/>
      <w:adjustRightInd/>
      <w:spacing w:before="240" w:after="60"/>
      <w:textAlignment w:val="auto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43293C"/>
    <w:pPr>
      <w:pBdr>
        <w:bottom w:val="single" w:sz="18" w:space="1" w:color="324099"/>
      </w:pBdr>
      <w:tabs>
        <w:tab w:val="center" w:pos="4820"/>
        <w:tab w:val="right" w:pos="9639"/>
      </w:tabs>
    </w:pPr>
  </w:style>
  <w:style w:type="paragraph" w:styleId="Footer">
    <w:name w:val="footer"/>
    <w:basedOn w:val="Normal"/>
    <w:link w:val="FooterChar"/>
    <w:uiPriority w:val="99"/>
    <w:rsid w:val="0043293C"/>
    <w:pPr>
      <w:pBdr>
        <w:top w:val="single" w:sz="18" w:space="1" w:color="324099"/>
      </w:pBdr>
      <w:tabs>
        <w:tab w:val="center" w:pos="4820"/>
        <w:tab w:val="right" w:pos="9639"/>
      </w:tabs>
      <w:spacing w:after="0" w:line="240" w:lineRule="auto"/>
    </w:pPr>
    <w:rPr>
      <w:sz w:val="18"/>
    </w:rPr>
  </w:style>
  <w:style w:type="paragraph" w:customStyle="1" w:styleId="Bit">
    <w:name w:val="Bit"/>
    <w:basedOn w:val="Normal"/>
    <w:rsid w:val="0043293C"/>
    <w:pPr>
      <w:widowControl w:val="0"/>
      <w:spacing w:after="0" w:line="240" w:lineRule="auto"/>
    </w:pPr>
    <w:rPr>
      <w:color w:val="FFFFFF"/>
      <w:sz w:val="116"/>
      <w:lang w:eastAsia="ja-JP"/>
    </w:rPr>
  </w:style>
  <w:style w:type="paragraph" w:customStyle="1" w:styleId="box">
    <w:name w:val="box"/>
    <w:basedOn w:val="Normal"/>
    <w:rsid w:val="0043293C"/>
    <w:pPr>
      <w:keepNext/>
      <w:keepLines/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before="100" w:after="60" w:line="260" w:lineRule="auto"/>
      <w:jc w:val="center"/>
    </w:pPr>
    <w:rPr>
      <w:noProof/>
      <w:sz w:val="18"/>
    </w:rPr>
  </w:style>
  <w:style w:type="paragraph" w:customStyle="1" w:styleId="boxb">
    <w:name w:val="boxb"/>
    <w:basedOn w:val="box"/>
    <w:rsid w:val="0043293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cautionhead">
    <w:name w:val="caution head"/>
    <w:basedOn w:val="Normal"/>
    <w:next w:val="Normal"/>
    <w:rsid w:val="0043293C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jc w:val="center"/>
    </w:pPr>
    <w:rPr>
      <w:b/>
    </w:rPr>
  </w:style>
  <w:style w:type="paragraph" w:customStyle="1" w:styleId="cautionitem">
    <w:name w:val="caution item"/>
    <w:basedOn w:val="cautionhead"/>
    <w:rsid w:val="0043293C"/>
    <w:rPr>
      <w:b w:val="0"/>
      <w:sz w:val="18"/>
    </w:rPr>
  </w:style>
  <w:style w:type="paragraph" w:customStyle="1" w:styleId="code">
    <w:name w:val="code"/>
    <w:basedOn w:val="Normal"/>
    <w:rsid w:val="0043293C"/>
    <w:pPr>
      <w:keepNext/>
      <w:keepLines/>
      <w:tabs>
        <w:tab w:val="left" w:pos="540"/>
        <w:tab w:val="left" w:pos="900"/>
        <w:tab w:val="left" w:pos="1260"/>
        <w:tab w:val="left" w:pos="1620"/>
        <w:tab w:val="left" w:pos="1980"/>
        <w:tab w:val="left" w:pos="2340"/>
        <w:tab w:val="left" w:pos="2700"/>
      </w:tabs>
      <w:spacing w:before="20" w:after="60" w:line="-220" w:lineRule="auto"/>
      <w:ind w:left="180"/>
    </w:pPr>
    <w:rPr>
      <w:rFonts w:ascii="Courier New" w:hAnsi="Courier New"/>
      <w:sz w:val="18"/>
    </w:rPr>
  </w:style>
  <w:style w:type="paragraph" w:customStyle="1" w:styleId="colophon">
    <w:name w:val="colophon"/>
    <w:basedOn w:val="Normal"/>
    <w:rsid w:val="0043293C"/>
    <w:pPr>
      <w:widowControl w:val="0"/>
      <w:tabs>
        <w:tab w:val="left" w:pos="1701"/>
      </w:tabs>
      <w:spacing w:before="60" w:after="0" w:line="240" w:lineRule="auto"/>
      <w:ind w:left="57"/>
    </w:pPr>
    <w:rPr>
      <w:lang w:eastAsia="ja-JP"/>
    </w:rPr>
  </w:style>
  <w:style w:type="paragraph" w:customStyle="1" w:styleId="colophontitle">
    <w:name w:val="colophon_title"/>
    <w:rsid w:val="0043293C"/>
    <w:pPr>
      <w:spacing w:line="260" w:lineRule="exact"/>
      <w:ind w:left="57"/>
    </w:pPr>
    <w:rPr>
      <w:rFonts w:ascii="Arial" w:hAnsi="Arial"/>
      <w:b/>
      <w:sz w:val="24"/>
      <w:lang w:eastAsia="en-US"/>
    </w:rPr>
  </w:style>
  <w:style w:type="character" w:styleId="CommentReference">
    <w:name w:val="annotation reference"/>
    <w:semiHidden/>
    <w:rsid w:val="0043293C"/>
    <w:rPr>
      <w:sz w:val="18"/>
      <w:szCs w:val="18"/>
    </w:rPr>
  </w:style>
  <w:style w:type="paragraph" w:customStyle="1" w:styleId="copyright">
    <w:name w:val="copyright"/>
    <w:rsid w:val="0043293C"/>
    <w:pPr>
      <w:spacing w:before="60"/>
      <w:jc w:val="center"/>
    </w:pPr>
    <w:rPr>
      <w:rFonts w:ascii="Arial" w:hAnsi="Arial" w:cs="Arial"/>
      <w:sz w:val="18"/>
      <w:lang w:eastAsia="en-US"/>
    </w:rPr>
  </w:style>
  <w:style w:type="paragraph" w:styleId="Date">
    <w:name w:val="Date"/>
    <w:basedOn w:val="Normal"/>
    <w:next w:val="Normal"/>
    <w:link w:val="DateChar"/>
    <w:rsid w:val="0043293C"/>
    <w:pPr>
      <w:widowControl w:val="0"/>
      <w:spacing w:after="0" w:line="320" w:lineRule="exact"/>
    </w:pPr>
    <w:rPr>
      <w:sz w:val="32"/>
      <w:lang w:eastAsia="ja-JP"/>
    </w:rPr>
  </w:style>
  <w:style w:type="paragraph" w:customStyle="1" w:styleId="equation">
    <w:name w:val="equation"/>
    <w:basedOn w:val="Normal"/>
    <w:rsid w:val="0043293C"/>
    <w:pPr>
      <w:keepLines/>
      <w:spacing w:line="260" w:lineRule="auto"/>
      <w:ind w:left="720"/>
    </w:pPr>
    <w:rPr>
      <w:sz w:val="18"/>
    </w:rPr>
  </w:style>
  <w:style w:type="paragraph" w:customStyle="1" w:styleId="figuretitle">
    <w:name w:val="figure title"/>
    <w:basedOn w:val="Heading4"/>
    <w:next w:val="Normal"/>
    <w:rsid w:val="0043293C"/>
    <w:pPr>
      <w:numPr>
        <w:ilvl w:val="0"/>
        <w:numId w:val="0"/>
      </w:numPr>
      <w:jc w:val="center"/>
      <w:outlineLvl w:val="9"/>
    </w:pPr>
  </w:style>
  <w:style w:type="paragraph" w:styleId="Index1">
    <w:name w:val="index 1"/>
    <w:basedOn w:val="Normal"/>
    <w:next w:val="Normal"/>
    <w:autoRedefine/>
    <w:semiHidden/>
    <w:rsid w:val="00747BA2"/>
    <w:pPr>
      <w:tabs>
        <w:tab w:val="right" w:leader="dot" w:pos="4500"/>
      </w:tabs>
      <w:overflowPunct/>
      <w:autoSpaceDE/>
      <w:autoSpaceDN/>
      <w:adjustRightInd/>
      <w:spacing w:after="0" w:line="259" w:lineRule="exact"/>
      <w:textAlignment w:val="auto"/>
    </w:pPr>
  </w:style>
  <w:style w:type="paragraph" w:styleId="Index2">
    <w:name w:val="index 2"/>
    <w:basedOn w:val="Normal"/>
    <w:next w:val="Normal"/>
    <w:autoRedefine/>
    <w:semiHidden/>
    <w:rsid w:val="00747BA2"/>
    <w:pPr>
      <w:tabs>
        <w:tab w:val="right" w:leader="dot" w:pos="4502"/>
      </w:tabs>
      <w:overflowPunct/>
      <w:autoSpaceDE/>
      <w:autoSpaceDN/>
      <w:adjustRightInd/>
      <w:spacing w:after="0" w:line="-259" w:lineRule="auto"/>
      <w:ind w:left="200"/>
      <w:textAlignment w:val="auto"/>
    </w:pPr>
  </w:style>
  <w:style w:type="paragraph" w:styleId="IndexHeading">
    <w:name w:val="index heading"/>
    <w:basedOn w:val="Normal"/>
    <w:next w:val="Index1"/>
    <w:semiHidden/>
    <w:rsid w:val="00747BA2"/>
    <w:pPr>
      <w:overflowPunct/>
      <w:autoSpaceDE/>
      <w:autoSpaceDN/>
      <w:adjustRightInd/>
      <w:spacing w:after="0" w:line="260" w:lineRule="atLeast"/>
      <w:textAlignment w:val="auto"/>
    </w:pPr>
    <w:rPr>
      <w:b/>
      <w:sz w:val="24"/>
    </w:rPr>
  </w:style>
  <w:style w:type="paragraph" w:customStyle="1" w:styleId="Level1cont">
    <w:name w:val="Level 1 cont"/>
    <w:basedOn w:val="Normal"/>
    <w:rsid w:val="0043293C"/>
    <w:pPr>
      <w:keepLines/>
      <w:spacing w:after="40"/>
      <w:ind w:left="288"/>
    </w:pPr>
  </w:style>
  <w:style w:type="paragraph" w:customStyle="1" w:styleId="Level1contend">
    <w:name w:val="Level 1 cont end"/>
    <w:basedOn w:val="Level1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1ordered">
    <w:name w:val="Level 1 ordered"/>
    <w:basedOn w:val="Normal"/>
    <w:rsid w:val="0043293C"/>
    <w:pPr>
      <w:spacing w:after="40" w:line="260" w:lineRule="exact"/>
      <w:ind w:left="288" w:hanging="288"/>
    </w:pPr>
  </w:style>
  <w:style w:type="paragraph" w:customStyle="1" w:styleId="Level1unordered">
    <w:name w:val="Level 1 unordered"/>
    <w:basedOn w:val="Level1ordered"/>
    <w:rsid w:val="0043293C"/>
    <w:pPr>
      <w:numPr>
        <w:numId w:val="8"/>
      </w:numPr>
    </w:pPr>
  </w:style>
  <w:style w:type="paragraph" w:customStyle="1" w:styleId="Level2cont">
    <w:name w:val="Level 2 cont"/>
    <w:basedOn w:val="Level1cont"/>
    <w:rsid w:val="0043293C"/>
    <w:pPr>
      <w:ind w:left="576"/>
    </w:pPr>
  </w:style>
  <w:style w:type="paragraph" w:customStyle="1" w:styleId="Level2contend">
    <w:name w:val="Level 2 cont end"/>
    <w:basedOn w:val="Level2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2ordered">
    <w:name w:val="Level 2 ordered"/>
    <w:basedOn w:val="Normal"/>
    <w:rsid w:val="0043293C"/>
    <w:pPr>
      <w:spacing w:after="40" w:line="260" w:lineRule="exact"/>
      <w:ind w:left="576" w:hanging="288"/>
    </w:pPr>
  </w:style>
  <w:style w:type="paragraph" w:customStyle="1" w:styleId="Level2unordered">
    <w:name w:val="Level 2 unordered"/>
    <w:basedOn w:val="Level1unordered"/>
    <w:rsid w:val="0043293C"/>
    <w:pPr>
      <w:keepLines/>
      <w:numPr>
        <w:numId w:val="10"/>
      </w:numPr>
    </w:pPr>
  </w:style>
  <w:style w:type="paragraph" w:customStyle="1" w:styleId="Level3cont">
    <w:name w:val="Level 3 cont"/>
    <w:basedOn w:val="Level2cont"/>
    <w:rsid w:val="0043293C"/>
    <w:pPr>
      <w:ind w:left="864"/>
    </w:pPr>
  </w:style>
  <w:style w:type="paragraph" w:customStyle="1" w:styleId="Level3contend">
    <w:name w:val="Level 3 cont end"/>
    <w:basedOn w:val="Level3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3ordered">
    <w:name w:val="Level 3 ordered"/>
    <w:basedOn w:val="Normal"/>
    <w:rsid w:val="0043293C"/>
    <w:pPr>
      <w:spacing w:after="40" w:line="260" w:lineRule="exact"/>
      <w:ind w:left="864" w:hanging="288"/>
    </w:pPr>
  </w:style>
  <w:style w:type="paragraph" w:customStyle="1" w:styleId="Level3unordered">
    <w:name w:val="Level 3 unordered"/>
    <w:basedOn w:val="Level2unordered"/>
    <w:rsid w:val="0043293C"/>
    <w:pPr>
      <w:numPr>
        <w:numId w:val="0"/>
      </w:numPr>
    </w:pPr>
  </w:style>
  <w:style w:type="paragraph" w:customStyle="1" w:styleId="tablebody">
    <w:name w:val="table body"/>
    <w:aliases w:val="tb"/>
    <w:basedOn w:val="Normal"/>
    <w:link w:val="tablebody0"/>
    <w:rsid w:val="0043293C"/>
    <w:pPr>
      <w:keepNext/>
      <w:keepLines/>
      <w:spacing w:before="20" w:after="60" w:line="220" w:lineRule="exact"/>
      <w:ind w:left="57" w:right="57"/>
    </w:pPr>
    <w:rPr>
      <w:sz w:val="18"/>
    </w:rPr>
  </w:style>
  <w:style w:type="paragraph" w:customStyle="1" w:styleId="tableend">
    <w:name w:val="table end"/>
    <w:basedOn w:val="tablebody"/>
    <w:next w:val="Normal"/>
    <w:rsid w:val="0043293C"/>
    <w:pPr>
      <w:keepNext w:val="0"/>
    </w:pPr>
  </w:style>
  <w:style w:type="paragraph" w:customStyle="1" w:styleId="listend">
    <w:name w:val="list end"/>
    <w:basedOn w:val="tableend"/>
    <w:next w:val="Normal"/>
    <w:rsid w:val="0043293C"/>
    <w:pPr>
      <w:keepLines w:val="0"/>
      <w:spacing w:before="0" w:after="0" w:line="160" w:lineRule="exact"/>
      <w:jc w:val="both"/>
    </w:pPr>
    <w:rPr>
      <w:rFonts w:ascii="Times New Roman" w:hAnsi="Times New Roman"/>
    </w:rPr>
  </w:style>
  <w:style w:type="paragraph" w:customStyle="1" w:styleId="note">
    <w:name w:val="note"/>
    <w:basedOn w:val="Normal"/>
    <w:next w:val="Normal"/>
    <w:rsid w:val="0043293C"/>
    <w:pPr>
      <w:ind w:left="640" w:hanging="640"/>
    </w:pPr>
  </w:style>
  <w:style w:type="paragraph" w:customStyle="1" w:styleId="notenumber">
    <w:name w:val="note number"/>
    <w:basedOn w:val="Normal"/>
    <w:rsid w:val="0043293C"/>
    <w:pPr>
      <w:tabs>
        <w:tab w:val="left" w:pos="620"/>
      </w:tabs>
      <w:spacing w:after="40"/>
      <w:ind w:left="900" w:hanging="900"/>
    </w:pPr>
  </w:style>
  <w:style w:type="paragraph" w:customStyle="1" w:styleId="notenumbercont">
    <w:name w:val="note number cont"/>
    <w:basedOn w:val="notenumber"/>
    <w:rsid w:val="0043293C"/>
    <w:pPr>
      <w:tabs>
        <w:tab w:val="clear" w:pos="620"/>
      </w:tabs>
      <w:ind w:firstLine="0"/>
      <w:jc w:val="both"/>
    </w:pPr>
  </w:style>
  <w:style w:type="character" w:styleId="PageNumber">
    <w:name w:val="page number"/>
    <w:rsid w:val="0043293C"/>
    <w:rPr>
      <w:rFonts w:ascii="Arial" w:hAnsi="Arial"/>
    </w:rPr>
  </w:style>
  <w:style w:type="paragraph" w:customStyle="1" w:styleId="RNumber">
    <w:name w:val="R_Number"/>
    <w:basedOn w:val="Normal"/>
    <w:rsid w:val="0043293C"/>
    <w:pPr>
      <w:widowControl w:val="0"/>
      <w:spacing w:after="0" w:line="240" w:lineRule="auto"/>
      <w:jc w:val="right"/>
    </w:pPr>
    <w:rPr>
      <w:sz w:val="18"/>
      <w:lang w:eastAsia="ja-JP"/>
    </w:rPr>
  </w:style>
  <w:style w:type="paragraph" w:customStyle="1" w:styleId="Space">
    <w:name w:val="Space"/>
    <w:basedOn w:val="tableend"/>
    <w:next w:val="Normal"/>
    <w:autoRedefine/>
    <w:rsid w:val="0043293C"/>
    <w:pPr>
      <w:keepLines w:val="0"/>
      <w:spacing w:before="0" w:after="0" w:line="240" w:lineRule="auto"/>
    </w:pPr>
    <w:rPr>
      <w:color w:val="0000FF"/>
    </w:rPr>
  </w:style>
  <w:style w:type="paragraph" w:customStyle="1" w:styleId="table1cont">
    <w:name w:val="table 1 cont"/>
    <w:basedOn w:val="tablebody"/>
    <w:rsid w:val="0043293C"/>
    <w:pPr>
      <w:spacing w:after="40"/>
      <w:ind w:left="346"/>
    </w:pPr>
  </w:style>
  <w:style w:type="paragraph" w:customStyle="1" w:styleId="table1unordered">
    <w:name w:val="table 1 unordered"/>
    <w:basedOn w:val="Level1unordered"/>
    <w:rsid w:val="0043293C"/>
    <w:pPr>
      <w:numPr>
        <w:numId w:val="11"/>
      </w:numPr>
      <w:ind w:right="57"/>
    </w:pPr>
    <w:rPr>
      <w:sz w:val="18"/>
    </w:rPr>
  </w:style>
  <w:style w:type="paragraph" w:customStyle="1" w:styleId="table1ordered">
    <w:name w:val="table 1 ordered"/>
    <w:basedOn w:val="table1unordered"/>
    <w:rsid w:val="0043293C"/>
  </w:style>
  <w:style w:type="paragraph" w:customStyle="1" w:styleId="table2unordered">
    <w:name w:val="table 2 unordered"/>
    <w:basedOn w:val="table1unordered"/>
    <w:rsid w:val="0043293C"/>
    <w:pPr>
      <w:numPr>
        <w:numId w:val="12"/>
      </w:numPr>
    </w:pPr>
  </w:style>
  <w:style w:type="paragraph" w:customStyle="1" w:styleId="table2cont">
    <w:name w:val="table 2 cont"/>
    <w:basedOn w:val="table2unordered"/>
    <w:rsid w:val="0043293C"/>
    <w:pPr>
      <w:ind w:left="578"/>
    </w:pPr>
  </w:style>
  <w:style w:type="paragraph" w:customStyle="1" w:styleId="table2ordered">
    <w:name w:val="table 2 ordered"/>
    <w:basedOn w:val="table2unordered"/>
    <w:rsid w:val="0043293C"/>
    <w:pPr>
      <w:ind w:left="578"/>
    </w:pPr>
  </w:style>
  <w:style w:type="paragraph" w:customStyle="1" w:styleId="tablecondition">
    <w:name w:val="table condition"/>
    <w:basedOn w:val="Normal"/>
    <w:rsid w:val="0043293C"/>
    <w:pPr>
      <w:keepNext/>
      <w:spacing w:line="260" w:lineRule="exact"/>
    </w:pPr>
  </w:style>
  <w:style w:type="paragraph" w:customStyle="1" w:styleId="tablecontinued">
    <w:name w:val="table continued"/>
    <w:basedOn w:val="Heading5"/>
    <w:next w:val="Normal"/>
    <w:rsid w:val="0043293C"/>
    <w:pPr>
      <w:outlineLvl w:val="9"/>
    </w:pPr>
  </w:style>
  <w:style w:type="paragraph" w:customStyle="1" w:styleId="tablehead">
    <w:name w:val="table head"/>
    <w:basedOn w:val="tablebody"/>
    <w:next w:val="tablebody"/>
    <w:rsid w:val="0043293C"/>
    <w:pPr>
      <w:jc w:val="center"/>
    </w:pPr>
    <w:rPr>
      <w:b/>
    </w:rPr>
  </w:style>
  <w:style w:type="paragraph" w:customStyle="1" w:styleId="tablenote">
    <w:name w:val="table note"/>
    <w:basedOn w:val="tablebody"/>
    <w:next w:val="tableend"/>
    <w:rsid w:val="0043293C"/>
    <w:pPr>
      <w:spacing w:before="0" w:after="40"/>
      <w:ind w:left="600" w:hanging="600"/>
    </w:pPr>
  </w:style>
  <w:style w:type="paragraph" w:customStyle="1" w:styleId="tablenumbernote">
    <w:name w:val="table number note"/>
    <w:basedOn w:val="tablenote"/>
    <w:rsid w:val="0043293C"/>
    <w:pPr>
      <w:tabs>
        <w:tab w:val="left" w:pos="640"/>
      </w:tabs>
      <w:ind w:left="920" w:hanging="920"/>
    </w:pPr>
  </w:style>
  <w:style w:type="paragraph" w:customStyle="1" w:styleId="tablenumbernotecont">
    <w:name w:val="table number note cont"/>
    <w:basedOn w:val="tablenumbernote"/>
    <w:rsid w:val="0043293C"/>
    <w:pPr>
      <w:ind w:hanging="20"/>
    </w:pPr>
  </w:style>
  <w:style w:type="paragraph" w:customStyle="1" w:styleId="TableofContents">
    <w:name w:val="Table of Contents"/>
    <w:basedOn w:val="Heading1"/>
    <w:rsid w:val="0043293C"/>
    <w:pPr>
      <w:numPr>
        <w:numId w:val="0"/>
      </w:numPr>
      <w:jc w:val="center"/>
      <w:outlineLvl w:val="9"/>
    </w:pPr>
    <w:rPr>
      <w:b w:val="0"/>
    </w:rPr>
  </w:style>
  <w:style w:type="paragraph" w:styleId="TableofFigures">
    <w:name w:val="table of figures"/>
    <w:basedOn w:val="Normal"/>
    <w:next w:val="Normal"/>
    <w:uiPriority w:val="99"/>
    <w:rsid w:val="00B33FC9"/>
    <w:pPr>
      <w:tabs>
        <w:tab w:val="right" w:leader="dot" w:pos="9752"/>
      </w:tabs>
      <w:overflowPunct/>
      <w:autoSpaceDE/>
      <w:autoSpaceDN/>
      <w:adjustRightInd/>
      <w:spacing w:after="0"/>
      <w:ind w:left="400" w:hanging="400"/>
      <w:textAlignment w:val="auto"/>
    </w:pPr>
  </w:style>
  <w:style w:type="paragraph" w:customStyle="1" w:styleId="tabletitle">
    <w:name w:val="table title"/>
    <w:basedOn w:val="Heading5"/>
    <w:rsid w:val="0043293C"/>
    <w:pPr>
      <w:ind w:left="1077" w:hanging="1077"/>
      <w:outlineLvl w:val="9"/>
    </w:pPr>
  </w:style>
  <w:style w:type="paragraph" w:styleId="Title">
    <w:name w:val="Title"/>
    <w:basedOn w:val="Normal"/>
    <w:link w:val="TitleChar"/>
    <w:qFormat/>
    <w:rsid w:val="0043293C"/>
    <w:pPr>
      <w:widowControl w:val="0"/>
      <w:spacing w:before="60" w:after="60" w:line="480" w:lineRule="auto"/>
      <w:jc w:val="center"/>
      <w:outlineLvl w:val="0"/>
    </w:pPr>
    <w:rPr>
      <w:rFonts w:cs="Arial"/>
      <w:bCs/>
      <w:kern w:val="28"/>
      <w:sz w:val="76"/>
      <w:szCs w:val="32"/>
      <w:lang w:eastAsia="ja-JP"/>
    </w:rPr>
  </w:style>
  <w:style w:type="paragraph" w:styleId="TOC1">
    <w:name w:val="toc 1"/>
    <w:basedOn w:val="Normal"/>
    <w:next w:val="TOC2"/>
    <w:uiPriority w:val="39"/>
    <w:rsid w:val="00CD7E33"/>
    <w:pPr>
      <w:keepNext/>
      <w:keepLines/>
      <w:tabs>
        <w:tab w:val="left" w:pos="595"/>
        <w:tab w:val="right" w:leader="dot" w:pos="9752"/>
      </w:tabs>
      <w:spacing w:before="120" w:after="120" w:line="240" w:lineRule="auto"/>
      <w:ind w:left="144"/>
    </w:pPr>
    <w:rPr>
      <w:rFonts w:asciiTheme="majorHAnsi" w:hAnsiTheme="majorHAnsi"/>
    </w:rPr>
  </w:style>
  <w:style w:type="paragraph" w:styleId="TOC2">
    <w:name w:val="toc 2"/>
    <w:basedOn w:val="TOC3"/>
    <w:next w:val="TOC3"/>
    <w:uiPriority w:val="39"/>
    <w:rsid w:val="00CD7E33"/>
    <w:pPr>
      <w:tabs>
        <w:tab w:val="left" w:pos="734"/>
      </w:tabs>
      <w:ind w:left="288"/>
    </w:pPr>
  </w:style>
  <w:style w:type="paragraph" w:styleId="TOC3">
    <w:name w:val="toc 3"/>
    <w:basedOn w:val="TOC1"/>
    <w:next w:val="TOC4"/>
    <w:uiPriority w:val="39"/>
    <w:rsid w:val="00CD7E33"/>
    <w:pPr>
      <w:tabs>
        <w:tab w:val="clear" w:pos="595"/>
        <w:tab w:val="left" w:pos="284"/>
        <w:tab w:val="left" w:pos="1134"/>
      </w:tabs>
      <w:spacing w:before="0"/>
      <w:ind w:left="432"/>
    </w:pPr>
  </w:style>
  <w:style w:type="paragraph" w:styleId="TOC4">
    <w:name w:val="toc 4"/>
    <w:basedOn w:val="TOC1"/>
    <w:uiPriority w:val="39"/>
    <w:rsid w:val="00CD7E33"/>
    <w:pPr>
      <w:tabs>
        <w:tab w:val="clear" w:pos="595"/>
        <w:tab w:val="left" w:pos="799"/>
        <w:tab w:val="left" w:pos="1797"/>
      </w:tabs>
      <w:spacing w:before="0" w:line="260" w:lineRule="exact"/>
      <w:ind w:left="799"/>
    </w:pPr>
  </w:style>
  <w:style w:type="paragraph" w:styleId="TOC5">
    <w:name w:val="toc 5"/>
    <w:basedOn w:val="TOC4"/>
    <w:semiHidden/>
    <w:rsid w:val="0043293C"/>
  </w:style>
  <w:style w:type="paragraph" w:styleId="TOC6">
    <w:name w:val="toc 6"/>
    <w:basedOn w:val="Normal"/>
    <w:next w:val="Normal"/>
    <w:semiHidden/>
    <w:rsid w:val="0043293C"/>
    <w:pPr>
      <w:tabs>
        <w:tab w:val="right" w:pos="7920"/>
      </w:tabs>
      <w:spacing w:after="0"/>
      <w:ind w:left="1000"/>
    </w:pPr>
  </w:style>
  <w:style w:type="paragraph" w:styleId="TOC7">
    <w:name w:val="toc 7"/>
    <w:basedOn w:val="Normal"/>
    <w:next w:val="Normal"/>
    <w:semiHidden/>
    <w:rsid w:val="0043293C"/>
    <w:pPr>
      <w:tabs>
        <w:tab w:val="right" w:pos="7920"/>
      </w:tabs>
      <w:spacing w:after="0"/>
      <w:ind w:left="1200"/>
    </w:pPr>
  </w:style>
  <w:style w:type="paragraph" w:styleId="TOC8">
    <w:name w:val="toc 8"/>
    <w:basedOn w:val="Normal"/>
    <w:next w:val="Normal"/>
    <w:semiHidden/>
    <w:rsid w:val="0043293C"/>
    <w:pPr>
      <w:tabs>
        <w:tab w:val="right" w:pos="7920"/>
      </w:tabs>
      <w:spacing w:after="0"/>
      <w:ind w:left="1400"/>
    </w:pPr>
  </w:style>
  <w:style w:type="paragraph" w:styleId="TOC9">
    <w:name w:val="toc 9"/>
    <w:basedOn w:val="Normal"/>
    <w:next w:val="Normal"/>
    <w:semiHidden/>
    <w:rsid w:val="0043293C"/>
    <w:pPr>
      <w:tabs>
        <w:tab w:val="right" w:pos="7920"/>
      </w:tabs>
      <w:spacing w:after="0"/>
      <w:ind w:left="1600"/>
    </w:pPr>
  </w:style>
  <w:style w:type="paragraph" w:customStyle="1" w:styleId="warninghead">
    <w:name w:val="warning head"/>
    <w:basedOn w:val="cautionhead"/>
    <w:next w:val="Normal"/>
    <w:rsid w:val="0043293C"/>
  </w:style>
  <w:style w:type="paragraph" w:customStyle="1" w:styleId="warningitem">
    <w:name w:val="warning item"/>
    <w:basedOn w:val="cautionitem"/>
    <w:rsid w:val="0043293C"/>
  </w:style>
  <w:style w:type="paragraph" w:customStyle="1" w:styleId="lastpage">
    <w:name w:val="last page"/>
    <w:aliases w:val="lp"/>
    <w:basedOn w:val="Normal"/>
    <w:rsid w:val="00747BA2"/>
    <w:pPr>
      <w:spacing w:after="0" w:line="240" w:lineRule="auto"/>
      <w:jc w:val="center"/>
    </w:pPr>
    <w:rPr>
      <w:sz w:val="18"/>
    </w:rPr>
  </w:style>
  <w:style w:type="paragraph" w:styleId="BalloonText">
    <w:name w:val="Balloon Text"/>
    <w:basedOn w:val="Normal"/>
    <w:link w:val="BalloonTextChar"/>
    <w:semiHidden/>
    <w:unhideWhenUsed/>
    <w:rsid w:val="009D1F4A"/>
    <w:pPr>
      <w:spacing w:after="0" w:line="240" w:lineRule="auto"/>
    </w:pPr>
    <w:rPr>
      <w:rFonts w:eastAsia="MS Gothic"/>
      <w:sz w:val="18"/>
      <w:szCs w:val="18"/>
    </w:rPr>
  </w:style>
  <w:style w:type="character" w:customStyle="1" w:styleId="BalloonTextChar">
    <w:name w:val="Balloon Text Char"/>
    <w:link w:val="BalloonText"/>
    <w:semiHidden/>
    <w:rsid w:val="009D1F4A"/>
    <w:rPr>
      <w:rFonts w:ascii="Arial" w:eastAsia="MS Gothic" w:hAnsi="Arial" w:cs="Times New Roman"/>
      <w:sz w:val="18"/>
      <w:szCs w:val="18"/>
      <w:lang w:eastAsia="en-US"/>
    </w:rPr>
  </w:style>
  <w:style w:type="paragraph" w:customStyle="1" w:styleId="a">
    <w:name w:val="表本文"/>
    <w:basedOn w:val="Normal"/>
    <w:link w:val="Char"/>
    <w:rsid w:val="00F8759C"/>
    <w:pPr>
      <w:widowControl w:val="0"/>
      <w:overflowPunct/>
      <w:snapToGrid w:val="0"/>
      <w:spacing w:after="0" w:line="280" w:lineRule="exact"/>
      <w:jc w:val="both"/>
    </w:pPr>
    <w:rPr>
      <w:rFonts w:eastAsia="MS PGothic"/>
      <w:kern w:val="2"/>
      <w:sz w:val="18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F8759C"/>
    <w:pPr>
      <w:widowControl w:val="0"/>
      <w:overflowPunct/>
      <w:snapToGrid w:val="0"/>
      <w:spacing w:after="0" w:line="240" w:lineRule="auto"/>
      <w:ind w:left="720"/>
      <w:contextualSpacing/>
      <w:jc w:val="both"/>
      <w:textAlignment w:val="auto"/>
    </w:pPr>
    <w:rPr>
      <w:rFonts w:eastAsia="MS PGothic"/>
      <w:kern w:val="2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A79FB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A79FB"/>
    <w:rPr>
      <w:color w:val="0000FF" w:themeColor="hyperlink"/>
      <w:u w:val="single"/>
    </w:rPr>
  </w:style>
  <w:style w:type="paragraph" w:styleId="Caption">
    <w:name w:val="caption"/>
    <w:aliases w:val="Table"/>
    <w:basedOn w:val="Normal"/>
    <w:next w:val="Normal"/>
    <w:link w:val="CaptionChar"/>
    <w:qFormat/>
    <w:rsid w:val="00EE3A83"/>
    <w:pPr>
      <w:overflowPunct/>
      <w:autoSpaceDE/>
      <w:autoSpaceDN/>
      <w:adjustRightInd/>
      <w:spacing w:before="120" w:after="0" w:line="240" w:lineRule="auto"/>
      <w:textAlignment w:val="auto"/>
    </w:pPr>
    <w:rPr>
      <w:rFonts w:eastAsia="Times New Roman"/>
      <w:b/>
      <w:bCs/>
    </w:rPr>
  </w:style>
  <w:style w:type="character" w:customStyle="1" w:styleId="CaptionChar">
    <w:name w:val="Caption Char"/>
    <w:aliases w:val="Table Char"/>
    <w:basedOn w:val="DefaultParagraphFont"/>
    <w:link w:val="Caption"/>
    <w:rsid w:val="00EE3A83"/>
    <w:rPr>
      <w:rFonts w:eastAsia="Times New Roman"/>
      <w:b/>
      <w:bCs/>
      <w:lang w:eastAsia="en-US"/>
    </w:rPr>
  </w:style>
  <w:style w:type="table" w:styleId="TableGrid">
    <w:name w:val="Table Grid"/>
    <w:basedOn w:val="TableNormal"/>
    <w:uiPriority w:val="59"/>
    <w:rsid w:val="00142AB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10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7359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209CA"/>
    <w:pPr>
      <w:overflowPunct/>
      <w:autoSpaceDE/>
      <w:autoSpaceDN/>
      <w:adjustRightInd/>
      <w:spacing w:after="0" w:line="240" w:lineRule="auto"/>
      <w:textAlignment w:val="auto"/>
    </w:pPr>
    <w:rPr>
      <w:rFonts w:ascii="Calibri" w:eastAsia="Times New Roman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209CA"/>
    <w:rPr>
      <w:rFonts w:ascii="Calibri" w:eastAsia="Times New Roman" w:hAnsi="Calibri" w:cs="Consolas"/>
      <w:sz w:val="22"/>
      <w:szCs w:val="21"/>
      <w:lang w:eastAsia="en-US"/>
    </w:rPr>
  </w:style>
  <w:style w:type="paragraph" w:customStyle="1" w:styleId="TOCLOFLOTheading">
    <w:name w:val="TOC_LOF_LOT_heading"/>
    <w:basedOn w:val="Heading1"/>
    <w:qFormat/>
    <w:rsid w:val="00B33FC9"/>
    <w:pPr>
      <w:numPr>
        <w:numId w:val="0"/>
      </w:num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" w:cs="Arial"/>
      <w:bCs/>
      <w:kern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B227DD"/>
    <w:rPr>
      <w:rFonts w:ascii="Arial" w:hAnsi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11B9C"/>
    <w:rPr>
      <w:b/>
      <w:sz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1C53FF"/>
  </w:style>
  <w:style w:type="paragraph" w:styleId="FootnoteText">
    <w:name w:val="footnote text"/>
    <w:basedOn w:val="Normal"/>
    <w:link w:val="FootnoteTextChar"/>
    <w:uiPriority w:val="99"/>
    <w:unhideWhenUsed/>
    <w:rsid w:val="00E402D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402DB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E402DB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34CAA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386B5A"/>
    <w:rPr>
      <w:rFonts w:ascii="Arial" w:hAnsi="Arial"/>
      <w:sz w:val="18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440178"/>
  </w:style>
  <w:style w:type="character" w:customStyle="1" w:styleId="CommentTextChar">
    <w:name w:val="Comment Text Char"/>
    <w:basedOn w:val="DefaultParagraphFont"/>
    <w:link w:val="CommentText"/>
    <w:semiHidden/>
    <w:rsid w:val="00440178"/>
    <w:rPr>
      <w:lang w:eastAsia="en-US"/>
    </w:rPr>
  </w:style>
  <w:style w:type="paragraph" w:styleId="NormalWeb">
    <w:name w:val="Normal (Web)"/>
    <w:basedOn w:val="Normal"/>
    <w:uiPriority w:val="99"/>
    <w:unhideWhenUsed/>
    <w:rsid w:val="00AC4363"/>
    <w:pP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eastAsiaTheme="minorEastAsia"/>
      <w:sz w:val="24"/>
      <w:szCs w:val="24"/>
    </w:rPr>
  </w:style>
  <w:style w:type="paragraph" w:styleId="Revision">
    <w:name w:val="Revision"/>
    <w:hidden/>
    <w:uiPriority w:val="99"/>
    <w:semiHidden/>
    <w:rsid w:val="004E3F5A"/>
    <w:rPr>
      <w:lang w:eastAsia="en-US"/>
    </w:rPr>
  </w:style>
  <w:style w:type="table" w:styleId="LightList">
    <w:name w:val="Light List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F444B4"/>
    <w:pPr>
      <w:tabs>
        <w:tab w:val="decimal" w:pos="360"/>
      </w:tabs>
      <w:overflowPunct/>
      <w:autoSpaceDE/>
      <w:autoSpaceDN/>
      <w:adjustRightInd/>
      <w:spacing w:line="276" w:lineRule="auto"/>
      <w:textAlignment w:val="auto"/>
    </w:pPr>
    <w:rPr>
      <w:rFonts w:asciiTheme="minorHAnsi" w:eastAsiaTheme="minorEastAsia" w:hAnsiTheme="minorHAns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444B4"/>
    <w:rPr>
      <w:i/>
      <w:iCs/>
    </w:rPr>
  </w:style>
  <w:style w:type="table" w:styleId="LightShading-Accent1">
    <w:name w:val="Light Shading Accent 1"/>
    <w:basedOn w:val="TableNormal"/>
    <w:uiPriority w:val="60"/>
    <w:rsid w:val="00F444B4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0">
    <w:name w:val="改訂記録_タイトル"/>
    <w:rsid w:val="004814ED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1">
    <w:name w:val="暫定版"/>
    <w:next w:val="Normal"/>
    <w:rsid w:val="00F61A0E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R">
    <w:name w:val="R番号"/>
    <w:rsid w:val="00F61A0E"/>
    <w:pPr>
      <w:spacing w:line="240" w:lineRule="atLeast"/>
      <w:jc w:val="right"/>
    </w:pPr>
    <w:rPr>
      <w:rFonts w:ascii="Arial" w:eastAsia="MS Gothic" w:hAnsi="Arial"/>
      <w:sz w:val="18"/>
    </w:rPr>
  </w:style>
  <w:style w:type="paragraph" w:customStyle="1" w:styleId="Arial16pt0mm403">
    <w:name w:val="スタイル 図表目次 + +見出しのフォント (Arial) 16 pt 左 :  0 mm ぶら下げインデント :  4.03..."/>
    <w:basedOn w:val="TableofFigures"/>
    <w:rsid w:val="00C77786"/>
    <w:pPr>
      <w:spacing w:line="360" w:lineRule="auto"/>
      <w:ind w:left="403" w:hanging="403"/>
    </w:pPr>
    <w:rPr>
      <w:rFonts w:asciiTheme="majorHAnsi" w:hAnsiTheme="majorHAnsi" w:cs="MS Mincho"/>
      <w:b/>
      <w:sz w:val="32"/>
    </w:rPr>
  </w:style>
  <w:style w:type="paragraph" w:customStyle="1" w:styleId="Preliminary">
    <w:name w:val="Preliminary"/>
    <w:basedOn w:val="Normal"/>
    <w:link w:val="Preliminary0"/>
    <w:qFormat/>
    <w:rsid w:val="00842108"/>
    <w:pPr>
      <w:spacing w:after="0" w:line="140" w:lineRule="exact"/>
    </w:pPr>
    <w:rPr>
      <w:rFonts w:eastAsia="Arial" w:cs="Arial"/>
      <w:sz w:val="14"/>
      <w:szCs w:val="14"/>
      <w:lang w:eastAsia="ja-JP"/>
    </w:rPr>
  </w:style>
  <w:style w:type="character" w:customStyle="1" w:styleId="Preliminary0">
    <w:name w:val="Preliminary (文字)"/>
    <w:basedOn w:val="DefaultParagraphFont"/>
    <w:link w:val="Preliminary"/>
    <w:rsid w:val="00842108"/>
    <w:rPr>
      <w:rFonts w:ascii="Arial" w:eastAsia="Arial" w:hAnsi="Arial" w:cs="Arial"/>
      <w:sz w:val="14"/>
      <w:szCs w:val="1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45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45CE"/>
    <w:rPr>
      <w:b/>
      <w:bCs/>
      <w:lang w:eastAsia="en-US"/>
    </w:rPr>
  </w:style>
  <w:style w:type="character" w:customStyle="1" w:styleId="shorttext">
    <w:name w:val="short_text"/>
    <w:basedOn w:val="DefaultParagraphFont"/>
    <w:rsid w:val="00F868FF"/>
  </w:style>
  <w:style w:type="character" w:customStyle="1" w:styleId="Heading3Char">
    <w:name w:val="Heading 3 Char"/>
    <w:basedOn w:val="DefaultParagraphFont"/>
    <w:link w:val="Heading3"/>
    <w:rsid w:val="00D64227"/>
    <w:rPr>
      <w:rFonts w:ascii="Arial" w:hAnsi="Arial"/>
      <w:b/>
      <w:lang w:eastAsia="en-US"/>
    </w:rPr>
  </w:style>
  <w:style w:type="character" w:customStyle="1" w:styleId="Heading2Char">
    <w:name w:val="Heading 2 Char"/>
    <w:basedOn w:val="DefaultParagraphFont"/>
    <w:link w:val="Heading2"/>
    <w:rsid w:val="00B54EB4"/>
    <w:rPr>
      <w:rFonts w:asciiTheme="majorHAnsi" w:hAnsiTheme="majorHAnsi" w:cstheme="majorHAns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D30D9C"/>
    <w:rPr>
      <w:b/>
      <w:lang w:eastAsia="en-US"/>
    </w:rPr>
  </w:style>
  <w:style w:type="character" w:customStyle="1" w:styleId="Heading5Char">
    <w:name w:val="Heading 5 Char"/>
    <w:aliases w:val="Figure Char"/>
    <w:basedOn w:val="DefaultParagraphFont"/>
    <w:link w:val="Heading5"/>
    <w:rsid w:val="003D6C8E"/>
    <w:rPr>
      <w:b/>
      <w:lang w:eastAsia="en-US"/>
    </w:rPr>
  </w:style>
  <w:style w:type="character" w:customStyle="1" w:styleId="Heading6Char">
    <w:name w:val="Heading 6 Char"/>
    <w:basedOn w:val="DefaultParagraphFont"/>
    <w:link w:val="Heading6"/>
    <w:rsid w:val="00D30D9C"/>
    <w:rPr>
      <w:b/>
      <w:lang w:eastAsia="en-US"/>
    </w:rPr>
  </w:style>
  <w:style w:type="character" w:customStyle="1" w:styleId="Heading7Char">
    <w:name w:val="Heading 7 Char"/>
    <w:basedOn w:val="DefaultParagraphFont"/>
    <w:link w:val="Heading7"/>
    <w:rsid w:val="00D30D9C"/>
    <w:rPr>
      <w:rFonts w:ascii="Arial" w:hAnsi="Arial"/>
      <w:lang w:eastAsia="en-US"/>
    </w:rPr>
  </w:style>
  <w:style w:type="character" w:customStyle="1" w:styleId="Heading8Char">
    <w:name w:val="Heading 8 Char"/>
    <w:basedOn w:val="DefaultParagraphFont"/>
    <w:link w:val="Heading8"/>
    <w:rsid w:val="00D30D9C"/>
    <w:rPr>
      <w:rFonts w:ascii="Arial" w:hAnsi="Arial"/>
      <w:i/>
      <w:lang w:eastAsia="en-US"/>
    </w:rPr>
  </w:style>
  <w:style w:type="character" w:customStyle="1" w:styleId="Heading9Char">
    <w:name w:val="Heading 9 Char"/>
    <w:basedOn w:val="DefaultParagraphFont"/>
    <w:link w:val="Heading9"/>
    <w:rsid w:val="00D30D9C"/>
    <w:rPr>
      <w:rFonts w:ascii="Arial" w:hAnsi="Arial"/>
      <w:b/>
      <w:i/>
      <w:sz w:val="18"/>
      <w:lang w:eastAsia="en-US"/>
    </w:rPr>
  </w:style>
  <w:style w:type="character" w:customStyle="1" w:styleId="DateChar">
    <w:name w:val="Date Char"/>
    <w:basedOn w:val="DefaultParagraphFont"/>
    <w:link w:val="Date"/>
    <w:rsid w:val="00D30D9C"/>
    <w:rPr>
      <w:rFonts w:ascii="Arial" w:hAnsi="Arial"/>
      <w:sz w:val="32"/>
    </w:rPr>
  </w:style>
  <w:style w:type="character" w:customStyle="1" w:styleId="TitleChar">
    <w:name w:val="Title Char"/>
    <w:basedOn w:val="DefaultParagraphFont"/>
    <w:link w:val="Title"/>
    <w:rsid w:val="00D30D9C"/>
    <w:rPr>
      <w:rFonts w:ascii="Arial" w:hAnsi="Arial" w:cs="Arial"/>
      <w:bCs/>
      <w:kern w:val="28"/>
      <w:sz w:val="76"/>
      <w:szCs w:val="32"/>
    </w:rPr>
  </w:style>
  <w:style w:type="paragraph" w:styleId="NoSpacing">
    <w:name w:val="No Spacing"/>
    <w:link w:val="NoSpacingChar"/>
    <w:uiPriority w:val="1"/>
    <w:qFormat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StyleCaptionCaptionCharCharCharCaptionCharCharCharCharCh">
    <w:name w:val="Style CaptionCaption Char Char CharCaption Char Char Char Char Ch..."/>
    <w:basedOn w:val="Caption"/>
    <w:rsid w:val="001048B2"/>
  </w:style>
  <w:style w:type="character" w:customStyle="1" w:styleId="tablebody0">
    <w:name w:val="table body (文字)"/>
    <w:aliases w:val="tb (文字)"/>
    <w:link w:val="tablebody"/>
    <w:rsid w:val="00BF2879"/>
    <w:rPr>
      <w:rFonts w:ascii="Arial" w:hAnsi="Arial"/>
      <w:sz w:val="18"/>
      <w:lang w:eastAsia="en-US"/>
    </w:rPr>
  </w:style>
  <w:style w:type="character" w:styleId="Strong">
    <w:name w:val="Strong"/>
    <w:basedOn w:val="DefaultParagraphFont"/>
    <w:qFormat/>
    <w:rsid w:val="003D6C8E"/>
    <w:rPr>
      <w:rFonts w:ascii="Times New Roman" w:hAnsi="Times New Roman"/>
      <w:b/>
      <w:bCs/>
      <w:sz w:val="20"/>
    </w:rPr>
  </w:style>
  <w:style w:type="paragraph" w:customStyle="1" w:styleId="Style1">
    <w:name w:val="Style1"/>
    <w:basedOn w:val="Normal"/>
    <w:link w:val="Style1Char"/>
    <w:qFormat/>
    <w:rsid w:val="00FE0DC6"/>
  </w:style>
  <w:style w:type="character" w:customStyle="1" w:styleId="Style1Char">
    <w:name w:val="Style1 Char"/>
    <w:basedOn w:val="DefaultParagraphFont"/>
    <w:link w:val="Style1"/>
    <w:rsid w:val="00FE0DC6"/>
    <w:rPr>
      <w:lang w:eastAsia="en-US"/>
    </w:rPr>
  </w:style>
  <w:style w:type="paragraph" w:customStyle="1" w:styleId="a2">
    <w:name w:val="表ヘッダ"/>
    <w:basedOn w:val="a"/>
    <w:next w:val="a"/>
    <w:rsid w:val="00561FC7"/>
    <w:pPr>
      <w:keepNext/>
      <w:widowControl/>
      <w:autoSpaceDE/>
      <w:autoSpaceDN/>
      <w:snapToGrid/>
      <w:ind w:left="57" w:right="57"/>
      <w:jc w:val="center"/>
    </w:pPr>
    <w:rPr>
      <w:rFonts w:eastAsia="MS Gothic" w:cs="Arial"/>
      <w:kern w:val="0"/>
      <w:szCs w:val="20"/>
    </w:rPr>
  </w:style>
  <w:style w:type="paragraph" w:customStyle="1" w:styleId="ReqText">
    <w:name w:val="ReqText"/>
    <w:basedOn w:val="Normal"/>
    <w:link w:val="ReqTextChar"/>
    <w:qFormat/>
    <w:rsid w:val="00561FC7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/>
      <w:szCs w:val="24"/>
      <w:lang w:val="en-GB" w:eastAsia="fr-FR"/>
    </w:rPr>
  </w:style>
  <w:style w:type="character" w:customStyle="1" w:styleId="ReqTextChar">
    <w:name w:val="ReqText Char"/>
    <w:basedOn w:val="DefaultParagraphFont"/>
    <w:link w:val="ReqText"/>
    <w:rsid w:val="00561FC7"/>
    <w:rPr>
      <w:rFonts w:ascii="Verdana" w:eastAsia="Meiryo" w:hAnsi="Verdana"/>
      <w:szCs w:val="24"/>
      <w:lang w:val="en-GB" w:eastAsia="fr-FR"/>
    </w:rPr>
  </w:style>
  <w:style w:type="paragraph" w:styleId="BodyText">
    <w:name w:val="Body Text"/>
    <w:basedOn w:val="Normal"/>
    <w:link w:val="BodyTextChar"/>
    <w:rsid w:val="00DF631D"/>
    <w:pPr>
      <w:widowControl w:val="0"/>
      <w:overflowPunct/>
      <w:snapToGrid w:val="0"/>
      <w:spacing w:after="0" w:line="240" w:lineRule="auto"/>
      <w:ind w:right="43"/>
      <w:jc w:val="both"/>
      <w:textAlignment w:val="auto"/>
    </w:pPr>
    <w:rPr>
      <w:rFonts w:ascii="MS PGothic" w:eastAsia="MS PGothic" w:hAnsi="MS PGothic" w:cs="Arial"/>
      <w:sz w:val="21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DF631D"/>
    <w:rPr>
      <w:rFonts w:ascii="MS PGothic" w:eastAsia="MS PGothic" w:hAnsi="MS PGothic" w:cs="Arial"/>
      <w:sz w:val="21"/>
      <w:lang w:val="x-none" w:eastAsia="x-none"/>
    </w:rPr>
  </w:style>
  <w:style w:type="paragraph" w:customStyle="1" w:styleId="Syntax">
    <w:name w:val="Syntax"/>
    <w:basedOn w:val="a"/>
    <w:link w:val="SyntaxChar"/>
    <w:qFormat/>
    <w:rsid w:val="00BC363F"/>
    <w:pPr>
      <w:framePr w:hSpace="180" w:wrap="around" w:vAnchor="text" w:hAnchor="margin" w:y="30"/>
    </w:pPr>
    <w:rPr>
      <w:rFonts w:ascii="Courier New" w:hAnsi="Courier New" w:cs="Courier New"/>
      <w:szCs w:val="18"/>
    </w:rPr>
  </w:style>
  <w:style w:type="character" w:styleId="Emphasis">
    <w:name w:val="Emphasis"/>
    <w:basedOn w:val="DefaultParagraphFont"/>
    <w:uiPriority w:val="20"/>
    <w:qFormat/>
    <w:rsid w:val="004D0115"/>
    <w:rPr>
      <w:i/>
      <w:iCs/>
    </w:rPr>
  </w:style>
  <w:style w:type="character" w:customStyle="1" w:styleId="Char">
    <w:name w:val="表本文 Char"/>
    <w:basedOn w:val="DefaultParagraphFont"/>
    <w:link w:val="a"/>
    <w:rsid w:val="00BC363F"/>
    <w:rPr>
      <w:rFonts w:ascii="Arial" w:eastAsia="MS PGothic" w:hAnsi="Arial"/>
      <w:kern w:val="2"/>
      <w:sz w:val="18"/>
      <w:szCs w:val="21"/>
    </w:rPr>
  </w:style>
  <w:style w:type="character" w:customStyle="1" w:styleId="SyntaxChar">
    <w:name w:val="Syntax Char"/>
    <w:basedOn w:val="Char"/>
    <w:link w:val="Syntax"/>
    <w:rsid w:val="00BC363F"/>
    <w:rPr>
      <w:rFonts w:ascii="Courier New" w:eastAsia="MS PGothic" w:hAnsi="Courier New" w:cs="Courier New"/>
      <w:kern w:val="2"/>
      <w:sz w:val="18"/>
      <w:szCs w:val="18"/>
    </w:rPr>
  </w:style>
  <w:style w:type="character" w:customStyle="1" w:styleId="st">
    <w:name w:val="st"/>
    <w:basedOn w:val="DefaultParagraphFont"/>
    <w:rsid w:val="001A5183"/>
  </w:style>
  <w:style w:type="paragraph" w:styleId="BodyTextIndent">
    <w:name w:val="Body Text Indent"/>
    <w:basedOn w:val="Normal"/>
    <w:link w:val="BodyTextIndentChar"/>
    <w:semiHidden/>
    <w:unhideWhenUsed/>
    <w:rsid w:val="005640C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5640C4"/>
    <w:rPr>
      <w:rFonts w:ascii="Arial" w:hAnsi="Arial"/>
      <w:lang w:eastAsia="en-US"/>
    </w:rPr>
  </w:style>
  <w:style w:type="paragraph" w:customStyle="1" w:styleId="ReqID">
    <w:name w:val="ReqID"/>
    <w:basedOn w:val="Normal"/>
    <w:next w:val="Normal"/>
    <w:link w:val="ReqIDChar"/>
    <w:qFormat/>
    <w:rsid w:val="002402D4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 w:cs="Arial"/>
      <w:b/>
      <w:i/>
      <w:vanish/>
      <w:color w:val="0000FF"/>
      <w:lang w:val="en-GB" w:eastAsia="fr-FR"/>
    </w:rPr>
  </w:style>
  <w:style w:type="character" w:customStyle="1" w:styleId="ReqIDChar">
    <w:name w:val="ReqID Char"/>
    <w:link w:val="ReqID"/>
    <w:rsid w:val="002402D4"/>
    <w:rPr>
      <w:rFonts w:ascii="Verdana" w:eastAsia="Meiryo" w:hAnsi="Verdana" w:cs="Arial"/>
      <w:b/>
      <w:i/>
      <w:vanish/>
      <w:color w:val="0000FF"/>
      <w:lang w:val="en-GB" w:eastAsia="fr-FR"/>
    </w:rPr>
  </w:style>
  <w:style w:type="paragraph" w:customStyle="1" w:styleId="RefIDs">
    <w:name w:val="RefIDs"/>
    <w:basedOn w:val="Normal"/>
    <w:next w:val="Normal"/>
    <w:link w:val="RefIDsChar"/>
    <w:qFormat/>
    <w:rsid w:val="00893FF7"/>
    <w:pPr>
      <w:wordWrap w:val="0"/>
      <w:overflowPunct/>
      <w:autoSpaceDE/>
      <w:autoSpaceDN/>
      <w:adjustRightInd/>
      <w:spacing w:after="0" w:line="0" w:lineRule="atLeast"/>
      <w:jc w:val="right"/>
      <w:textAlignment w:val="auto"/>
    </w:pPr>
    <w:rPr>
      <w:rFonts w:ascii="Verdana" w:eastAsia="Meiryo" w:hAnsi="Verdana" w:cs="Arial"/>
      <w:b/>
      <w:i/>
      <w:vanish/>
      <w:color w:val="00B050"/>
      <w:lang w:val="en-GB" w:eastAsia="ja-JP"/>
    </w:rPr>
  </w:style>
  <w:style w:type="character" w:customStyle="1" w:styleId="RefIDsChar">
    <w:name w:val="RefIDs Char"/>
    <w:basedOn w:val="DefaultParagraphFont"/>
    <w:link w:val="RefIDs"/>
    <w:rsid w:val="00893FF7"/>
    <w:rPr>
      <w:rFonts w:ascii="Verdana" w:eastAsia="Meiryo" w:hAnsi="Verdana" w:cs="Arial"/>
      <w:b/>
      <w:i/>
      <w:vanish/>
      <w:color w:val="00B05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oidang\Downloads\ume_template_word_a4_20160105\ume_template_word_a4_20160105\A4umtpwe01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CM_PARTS</b:Tag>
    <b:SourceType>Report</b:SourceType>
    <b:Guid>{2FBFBD5C-6F4C-4492-B6E5-2257082B137D}</b:Guid>
    <b:Title>RH850/V1R Radar DSP Math Software Library Detailed Design – Common Parts</b:Title>
    <b:Year>2017</b:Year>
    <b:Publisher>Renesas Eletronics</b:Publisher>
    <b:RefOrder>1</b:RefOrder>
  </b:Source>
</b:Sources>
</file>

<file path=customXml/itemProps1.xml><?xml version="1.0" encoding="utf-8"?>
<ds:datastoreItem xmlns:ds="http://schemas.openxmlformats.org/officeDocument/2006/customXml" ds:itemID="{227976E7-2BEC-4D77-9036-C80ED27FC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A4umtpwe01.dotm</Template>
  <TotalTime>15031</TotalTime>
  <Pages>1</Pages>
  <Words>6300</Words>
  <Characters>35915</Characters>
  <Application>Microsoft Office Word</Application>
  <DocSecurity>0</DocSecurity>
  <Lines>299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RH850/V1R Radar DSP Math Software Library</vt:lpstr>
      <vt:lpstr>RH850/V1R Radar DSP Math Software Library</vt:lpstr>
    </vt:vector>
  </TitlesOfParts>
  <Company>Renesas Electronics Corporation</Company>
  <LinksUpToDate>false</LinksUpToDate>
  <CharactersWithSpaces>42131</CharactersWithSpaces>
  <SharedDoc>false</SharedDoc>
  <HLinks>
    <vt:vector size="6" baseType="variant">
      <vt:variant>
        <vt:i4>821375114</vt:i4>
      </vt:variant>
      <vt:variant>
        <vt:i4>-1</vt:i4>
      </vt:variant>
      <vt:variant>
        <vt:i4>2052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RH850/V1R Radar DSP Math Software Library</dc:title>
  <dc:subject/>
  <dc:creator>Quang Vinh. Nguyen</dc:creator>
  <cp:keywords/>
  <dc:description/>
  <cp:lastModifiedBy>Ngu Dinh. Pham</cp:lastModifiedBy>
  <cp:revision>194</cp:revision>
  <cp:lastPrinted>2017-07-12T07:34:00Z</cp:lastPrinted>
  <dcterms:created xsi:type="dcterms:W3CDTF">2017-02-20T01:45:00Z</dcterms:created>
  <dcterms:modified xsi:type="dcterms:W3CDTF">2019-04-16T08:01:00Z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Year">
    <vt:lpwstr>2017</vt:lpwstr>
  </property>
  <property fmtid="{D5CDD505-2E9C-101B-9397-08002B2CF9AE}" pid="3" name="ReleaseMonth">
    <vt:lpwstr>Jun.</vt:lpwstr>
  </property>
  <property fmtid="{D5CDD505-2E9C-101B-9397-08002B2CF9AE}" pid="4" name="ReleaseDay">
    <vt:lpwstr>20</vt:lpwstr>
  </property>
  <property fmtid="{D5CDD505-2E9C-101B-9397-08002B2CF9AE}" pid="5" name="CopyrightYear">
    <vt:lpwstr>2017</vt:lpwstr>
  </property>
  <property fmtid="{D5CDD505-2E9C-101B-9397-08002B2CF9AE}" pid="6" name="DocumentType">
    <vt:lpwstr>Detailed Design</vt:lpwstr>
  </property>
  <property fmtid="{D5CDD505-2E9C-101B-9397-08002B2CF9AE}" pid="7" name="ProductNumber">
    <vt:lpwstr/>
  </property>
  <property fmtid="{D5CDD505-2E9C-101B-9397-08002B2CF9AE}" pid="8" name="ManualNumber">
    <vt:lpwstr>R11UM0064EJ0001</vt:lpwstr>
  </property>
  <property fmtid="{D5CDD505-2E9C-101B-9397-08002B2CF9AE}" pid="9" name="Revision">
    <vt:lpwstr>0.01</vt:lpwstr>
  </property>
  <property fmtid="{D5CDD505-2E9C-101B-9397-08002B2CF9AE}" pid="10" name="MCName">
    <vt:lpwstr>Radar DSP Math Library</vt:lpwstr>
  </property>
  <property fmtid="{D5CDD505-2E9C-101B-9397-08002B2CF9AE}" pid="11" name="ManualTitle1">
    <vt:lpwstr>Radar DSP Math Software Library</vt:lpwstr>
  </property>
  <property fmtid="{D5CDD505-2E9C-101B-9397-08002B2CF9AE}" pid="12" name="ManualTitle2">
    <vt:lpwstr/>
  </property>
  <property fmtid="{D5CDD505-2E9C-101B-9397-08002B2CF9AE}" pid="13" name="DocumentTypeTitle">
    <vt:lpwstr>User's Manual</vt:lpwstr>
  </property>
  <property fmtid="{D5CDD505-2E9C-101B-9397-08002B2CF9AE}" pid="14" name="CONFIDENTIAL">
    <vt:lpwstr/>
  </property>
  <property fmtid="{D5CDD505-2E9C-101B-9397-08002B2CF9AE}" pid="15" name="ManualDevice">
    <vt:lpwstr>RH850/V1R</vt:lpwstr>
  </property>
  <property fmtid="{D5CDD505-2E9C-101B-9397-08002B2CF9AE}" pid="16" name="FunctionName">
    <vt:lpwstr>PFP AddElement</vt:lpwstr>
  </property>
</Properties>
</file>